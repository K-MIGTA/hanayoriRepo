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99789"/>
        <w:docPartObj>
          <w:docPartGallery w:val="Cover Pages"/>
          <w:docPartUnique/>
        </w:docPartObj>
      </w:sdt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Pr="00753C2C" w:rsidRDefault="00792964" w:rsidP="00B52F5F">
          <w:pPr>
            <w:ind w:left="765"/>
            <w:rPr>
              <w:rFonts w:ascii="メイリオ" w:eastAsia="メイリオ" w:hAnsi="メイリオ" w:cs="メイリオ"/>
            </w:rPr>
          </w:pPr>
        </w:p>
        <w:p w14:paraId="6BA460C4" w14:textId="77777777" w:rsidR="00122561" w:rsidRDefault="00122561">
          <w:pPr>
            <w:widowControl/>
            <w:spacing w:line="240" w:lineRule="auto"/>
            <w:ind w:leftChars="0" w:left="0"/>
            <w:jc w:val="left"/>
            <w:rPr>
              <w:sz w:val="24"/>
            </w:rPr>
          </w:pPr>
          <w:r>
            <w:br w:type="page"/>
          </w:r>
        </w:p>
        <w:p w14:paraId="1C213E22" w14:textId="77777777" w:rsidR="00792964" w:rsidRPr="00CB5D3B" w:rsidRDefault="00792964" w:rsidP="00D92C40">
          <w:pPr>
            <w:pStyle w:val="11"/>
            <w:spacing w:before="145" w:after="145"/>
            <w:ind w:left="1097" w:hanging="332"/>
          </w:pP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9043B4">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9043B4">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9043B4">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9043B4">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9043B4">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9043B4">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9043B4">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9043B4">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9043B4">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9043B4">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9043B4">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9043B4">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9043B4">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9043B4">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9043B4">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9043B4">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9043B4">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9043B4">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9043B4">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9043B4">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0" w:name="_Toc64295481"/>
          <w:r>
            <w:rPr>
              <w:rFonts w:hint="eastAsia"/>
            </w:rPr>
            <w:t>はじめに</w:t>
          </w:r>
          <w:bookmarkEnd w:id="0"/>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1" w:name="_Toc64295482"/>
          <w:r>
            <w:rPr>
              <w:rFonts w:hint="eastAsia"/>
            </w:rPr>
            <w:lastRenderedPageBreak/>
            <w:t>プログラム構成</w:t>
          </w:r>
          <w:bookmarkEnd w:id="1"/>
        </w:p>
        <w:p w14:paraId="3C7946C6" w14:textId="16E3573C" w:rsidR="00937FC1" w:rsidRDefault="004919C7" w:rsidP="00C65B05">
          <w:pPr>
            <w:pStyle w:val="2"/>
            <w:spacing w:after="145"/>
          </w:pPr>
          <w:bookmarkStart w:id="2"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2"/>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・Thymeleafのテンプレートを利用する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・＠RequestMapping</w:t>
          </w:r>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3" w:name="_Toc64295484"/>
          <w:r>
            <w:rPr>
              <w:rFonts w:hint="eastAsia"/>
            </w:rPr>
            <w:t>パッケージ一覧</w:t>
          </w:r>
          <w:bookmarkEnd w:id="3"/>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annotation</w:t>
                </w:r>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bean</w:t>
                </w:r>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config</w:t>
                </w:r>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controller.category</w:t>
                </w:r>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controller.user</w:t>
                </w:r>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entity</w:t>
                </w:r>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form</w:t>
                </w:r>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repository</w:t>
                </w:r>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util</w:t>
                </w:r>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r w:rsidRPr="00D95B36">
                  <w:rPr>
                    <w:rFonts w:hint="eastAsia"/>
                    <w:sz w:val="18"/>
                    <w:szCs w:val="18"/>
                  </w:rPr>
                  <w:t>jp.co.sss.shop.</w:t>
                </w:r>
                <w:r w:rsidR="00D20FC7" w:rsidRPr="00D95B36">
                  <w:rPr>
                    <w:rFonts w:hint="eastAsia"/>
                    <w:sz w:val="18"/>
                    <w:szCs w:val="18"/>
                  </w:rPr>
                  <w:t>validator</w:t>
                </w:r>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r w:rsidRPr="00CC7B39">
                  <w:rPr>
                    <w:rFonts w:hint="eastAsia"/>
                    <w:sz w:val="18"/>
                    <w:szCs w:val="18"/>
                  </w:rPr>
                  <w:t>j</w:t>
                </w:r>
                <w:r w:rsidRPr="00CC7B39">
                  <w:rPr>
                    <w:sz w:val="18"/>
                    <w:szCs w:val="18"/>
                  </w:rPr>
                  <w:t>p.co.sss.shop.filter</w:t>
                </w:r>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4"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4"/>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83"/>
            <w:gridCol w:w="382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0D6369">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8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2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r w:rsidRPr="000F5E0F">
                  <w:rPr>
                    <w:rFonts w:hint="eastAsia"/>
                    <w:sz w:val="18"/>
                    <w:szCs w:val="18"/>
                  </w:rPr>
                  <w:t>LoginController</w:t>
                </w:r>
              </w:p>
            </w:tc>
          </w:tr>
          <w:tr w:rsidR="00BF4B90" w:rsidRPr="000F5E0F" w14:paraId="2BC8626C" w14:textId="77777777" w:rsidTr="000D6369">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8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2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r w:rsidRPr="000F5E0F">
                  <w:rPr>
                    <w:rFonts w:hint="eastAsia"/>
                    <w:sz w:val="18"/>
                    <w:szCs w:val="18"/>
                  </w:rPr>
                  <w:t>LogoutController</w:t>
                </w:r>
              </w:p>
            </w:tc>
          </w:tr>
          <w:tr w:rsidR="00BF4B90" w:rsidRPr="000F5E0F" w14:paraId="2E00E744" w14:textId="77777777" w:rsidTr="000D6369">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8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r w:rsidRPr="000F5E0F">
                  <w:rPr>
                    <w:rFonts w:hint="eastAsia"/>
                    <w:sz w:val="18"/>
                    <w:szCs w:val="18"/>
                  </w:rPr>
                  <w:t>LoginController</w:t>
                </w:r>
              </w:p>
            </w:tc>
          </w:tr>
          <w:tr w:rsidR="000D6369" w:rsidRPr="000F5E0F" w14:paraId="463C61F2" w14:textId="77777777" w:rsidTr="000D6369">
            <w:trPr>
              <w:trHeight w:val="227"/>
            </w:trPr>
            <w:tc>
              <w:tcPr>
                <w:tcW w:w="421" w:type="dxa"/>
                <w:vMerge w:val="restart"/>
              </w:tcPr>
              <w:p w14:paraId="73B4F444" w14:textId="77777777" w:rsidR="000D6369" w:rsidRPr="000F5E0F" w:rsidRDefault="000D6369"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0D6369" w:rsidRPr="000F5E0F" w:rsidRDefault="000D6369" w:rsidP="00F05D70">
                <w:pPr>
                  <w:ind w:leftChars="0" w:left="0"/>
                  <w:rPr>
                    <w:sz w:val="18"/>
                    <w:szCs w:val="18"/>
                  </w:rPr>
                </w:pPr>
                <w:r w:rsidRPr="000F5E0F">
                  <w:rPr>
                    <w:rFonts w:hint="eastAsia"/>
                    <w:sz w:val="18"/>
                    <w:szCs w:val="18"/>
                  </w:rPr>
                  <w:t>商品管理</w:t>
                </w:r>
              </w:p>
            </w:tc>
            <w:tc>
              <w:tcPr>
                <w:tcW w:w="283" w:type="dxa"/>
                <w:shd w:val="clear" w:color="auto" w:fill="EEECE1" w:themeFill="background2"/>
              </w:tcPr>
              <w:p w14:paraId="5F38EDF1" w14:textId="77777777" w:rsidR="000D6369" w:rsidRPr="000F5E0F" w:rsidRDefault="000D6369" w:rsidP="00F05D70">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260D2BBE" w14:textId="77777777" w:rsidR="000D6369" w:rsidRPr="000F5E0F" w:rsidRDefault="000D6369"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0D6369" w:rsidRPr="000F5E0F" w:rsidRDefault="000D6369" w:rsidP="00F05D70">
                <w:pPr>
                  <w:ind w:leftChars="0" w:left="0"/>
                  <w:rPr>
                    <w:sz w:val="18"/>
                    <w:szCs w:val="18"/>
                  </w:rPr>
                </w:pPr>
                <w:r w:rsidRPr="000F5E0F">
                  <w:rPr>
                    <w:rFonts w:hint="eastAsia"/>
                    <w:sz w:val="18"/>
                    <w:szCs w:val="18"/>
                  </w:rPr>
                  <w:t>ItemShowAdminController</w:t>
                </w:r>
              </w:p>
            </w:tc>
          </w:tr>
          <w:tr w:rsidR="000D6369" w:rsidRPr="000F5E0F" w14:paraId="4A730787" w14:textId="77777777" w:rsidTr="000D6369">
            <w:trPr>
              <w:trHeight w:val="227"/>
            </w:trPr>
            <w:tc>
              <w:tcPr>
                <w:tcW w:w="421" w:type="dxa"/>
                <w:vMerge/>
              </w:tcPr>
              <w:p w14:paraId="15864FAB" w14:textId="77777777" w:rsidR="000D6369" w:rsidRPr="000F5E0F" w:rsidRDefault="000D6369" w:rsidP="009009BD">
                <w:pPr>
                  <w:ind w:leftChars="0" w:left="0"/>
                  <w:rPr>
                    <w:sz w:val="18"/>
                    <w:szCs w:val="18"/>
                  </w:rPr>
                </w:pPr>
              </w:p>
            </w:tc>
            <w:tc>
              <w:tcPr>
                <w:tcW w:w="1559" w:type="dxa"/>
                <w:vMerge/>
              </w:tcPr>
              <w:p w14:paraId="5CAB02ED" w14:textId="77777777" w:rsidR="000D6369" w:rsidRPr="000F5E0F" w:rsidRDefault="000D6369" w:rsidP="009009BD">
                <w:pPr>
                  <w:ind w:leftChars="0" w:left="0"/>
                  <w:rPr>
                    <w:sz w:val="18"/>
                    <w:szCs w:val="18"/>
                  </w:rPr>
                </w:pPr>
              </w:p>
            </w:tc>
            <w:tc>
              <w:tcPr>
                <w:tcW w:w="283" w:type="dxa"/>
              </w:tcPr>
              <w:p w14:paraId="279C1398" w14:textId="77777777" w:rsidR="000D6369" w:rsidRPr="000F5E0F" w:rsidRDefault="000D6369" w:rsidP="009009BD">
                <w:pPr>
                  <w:ind w:leftChars="0" w:left="0"/>
                  <w:jc w:val="left"/>
                  <w:rPr>
                    <w:sz w:val="18"/>
                    <w:szCs w:val="18"/>
                  </w:rPr>
                </w:pPr>
                <w:r w:rsidRPr="000F5E0F">
                  <w:rPr>
                    <w:rFonts w:hint="eastAsia"/>
                    <w:sz w:val="18"/>
                    <w:szCs w:val="18"/>
                  </w:rPr>
                  <w:t>1</w:t>
                </w:r>
              </w:p>
            </w:tc>
            <w:tc>
              <w:tcPr>
                <w:tcW w:w="3828" w:type="dxa"/>
                <w:shd w:val="clear" w:color="auto" w:fill="auto"/>
              </w:tcPr>
              <w:p w14:paraId="29A86B5D" w14:textId="64D50147" w:rsidR="000D6369" w:rsidRPr="000F5E0F" w:rsidRDefault="000D6369"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6D569B2D" w14:textId="77777777" w:rsidTr="000D6369">
            <w:trPr>
              <w:trHeight w:val="227"/>
            </w:trPr>
            <w:tc>
              <w:tcPr>
                <w:tcW w:w="421" w:type="dxa"/>
                <w:vMerge/>
              </w:tcPr>
              <w:p w14:paraId="39F49E3C" w14:textId="77777777" w:rsidR="000D6369" w:rsidRPr="000F5E0F" w:rsidRDefault="000D6369" w:rsidP="009009BD">
                <w:pPr>
                  <w:ind w:leftChars="0" w:left="0"/>
                  <w:rPr>
                    <w:b/>
                    <w:sz w:val="18"/>
                    <w:szCs w:val="18"/>
                  </w:rPr>
                </w:pPr>
              </w:p>
            </w:tc>
            <w:tc>
              <w:tcPr>
                <w:tcW w:w="1559" w:type="dxa"/>
                <w:vMerge/>
              </w:tcPr>
              <w:p w14:paraId="7867359E" w14:textId="77777777" w:rsidR="000D6369" w:rsidRPr="000F5E0F" w:rsidRDefault="000D6369" w:rsidP="009009BD">
                <w:pPr>
                  <w:ind w:leftChars="0" w:left="0"/>
                  <w:rPr>
                    <w:sz w:val="18"/>
                    <w:szCs w:val="18"/>
                  </w:rPr>
                </w:pPr>
              </w:p>
            </w:tc>
            <w:tc>
              <w:tcPr>
                <w:tcW w:w="283" w:type="dxa"/>
              </w:tcPr>
              <w:p w14:paraId="2A80D5BA" w14:textId="77777777" w:rsidR="000D6369" w:rsidRPr="000F5E0F" w:rsidRDefault="000D6369" w:rsidP="009009BD">
                <w:pPr>
                  <w:ind w:leftChars="0" w:left="0"/>
                  <w:jc w:val="left"/>
                  <w:rPr>
                    <w:sz w:val="18"/>
                    <w:szCs w:val="18"/>
                  </w:rPr>
                </w:pPr>
                <w:r w:rsidRPr="000F5E0F">
                  <w:rPr>
                    <w:rFonts w:hint="eastAsia"/>
                    <w:sz w:val="18"/>
                    <w:szCs w:val="18"/>
                  </w:rPr>
                  <w:t>2</w:t>
                </w:r>
              </w:p>
            </w:tc>
            <w:tc>
              <w:tcPr>
                <w:tcW w:w="3828" w:type="dxa"/>
                <w:shd w:val="clear" w:color="auto" w:fill="auto"/>
              </w:tcPr>
              <w:p w14:paraId="2B9406A1" w14:textId="41E3754A" w:rsidR="000D6369" w:rsidRPr="000F5E0F" w:rsidRDefault="000D6369"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0B88CD9C" w14:textId="77777777" w:rsidTr="000D6369">
            <w:trPr>
              <w:trHeight w:val="227"/>
            </w:trPr>
            <w:tc>
              <w:tcPr>
                <w:tcW w:w="421" w:type="dxa"/>
                <w:vMerge/>
              </w:tcPr>
              <w:p w14:paraId="79DEBA2F" w14:textId="77777777" w:rsidR="000D6369" w:rsidRPr="000F5E0F" w:rsidRDefault="000D6369" w:rsidP="009009BD">
                <w:pPr>
                  <w:ind w:leftChars="0" w:left="0"/>
                  <w:rPr>
                    <w:b/>
                    <w:sz w:val="18"/>
                    <w:szCs w:val="18"/>
                  </w:rPr>
                </w:pPr>
              </w:p>
            </w:tc>
            <w:tc>
              <w:tcPr>
                <w:tcW w:w="1559" w:type="dxa"/>
                <w:vMerge/>
              </w:tcPr>
              <w:p w14:paraId="70998406" w14:textId="77777777" w:rsidR="000D6369" w:rsidRPr="000F5E0F" w:rsidRDefault="000D6369" w:rsidP="009009BD">
                <w:pPr>
                  <w:ind w:leftChars="0" w:left="0"/>
                  <w:rPr>
                    <w:sz w:val="18"/>
                    <w:szCs w:val="18"/>
                  </w:rPr>
                </w:pPr>
              </w:p>
            </w:tc>
            <w:tc>
              <w:tcPr>
                <w:tcW w:w="283" w:type="dxa"/>
              </w:tcPr>
              <w:p w14:paraId="4C6ACA32" w14:textId="2E61378D" w:rsidR="000D6369" w:rsidRPr="000F5E0F" w:rsidRDefault="000D6369" w:rsidP="009009BD">
                <w:pPr>
                  <w:ind w:leftChars="0" w:left="0"/>
                  <w:jc w:val="left"/>
                  <w:rPr>
                    <w:sz w:val="18"/>
                    <w:szCs w:val="18"/>
                  </w:rPr>
                </w:pPr>
                <w:r w:rsidRPr="000F5E0F">
                  <w:rPr>
                    <w:rFonts w:hint="eastAsia"/>
                    <w:sz w:val="18"/>
                    <w:szCs w:val="18"/>
                  </w:rPr>
                  <w:t>3</w:t>
                </w:r>
              </w:p>
            </w:tc>
            <w:tc>
              <w:tcPr>
                <w:tcW w:w="3828" w:type="dxa"/>
                <w:shd w:val="clear" w:color="auto" w:fill="auto"/>
              </w:tcPr>
              <w:p w14:paraId="37DBCF49" w14:textId="629CDD7C" w:rsidR="000D6369" w:rsidRPr="000F5E0F" w:rsidRDefault="000D6369"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44966582" w14:textId="77777777" w:rsidTr="000D6369">
            <w:trPr>
              <w:trHeight w:val="227"/>
            </w:trPr>
            <w:tc>
              <w:tcPr>
                <w:tcW w:w="421" w:type="dxa"/>
                <w:vMerge/>
              </w:tcPr>
              <w:p w14:paraId="1A449F35" w14:textId="77777777" w:rsidR="000D6369" w:rsidRPr="000F5E0F" w:rsidRDefault="000D6369" w:rsidP="009009BD">
                <w:pPr>
                  <w:ind w:leftChars="0" w:left="0"/>
                  <w:rPr>
                    <w:b/>
                    <w:sz w:val="18"/>
                    <w:szCs w:val="18"/>
                  </w:rPr>
                </w:pPr>
              </w:p>
            </w:tc>
            <w:tc>
              <w:tcPr>
                <w:tcW w:w="1559" w:type="dxa"/>
                <w:vMerge/>
              </w:tcPr>
              <w:p w14:paraId="559C7D4F" w14:textId="77777777" w:rsidR="000D6369" w:rsidRPr="000F5E0F" w:rsidRDefault="000D6369" w:rsidP="009009BD">
                <w:pPr>
                  <w:ind w:leftChars="0" w:left="0"/>
                  <w:rPr>
                    <w:sz w:val="18"/>
                    <w:szCs w:val="18"/>
                  </w:rPr>
                </w:pPr>
              </w:p>
            </w:tc>
            <w:tc>
              <w:tcPr>
                <w:tcW w:w="283" w:type="dxa"/>
              </w:tcPr>
              <w:p w14:paraId="6F801D5B" w14:textId="4073E34D" w:rsidR="000D6369" w:rsidRPr="000F5E0F" w:rsidRDefault="000D6369" w:rsidP="009009BD">
                <w:pPr>
                  <w:ind w:leftChars="0" w:left="0"/>
                  <w:jc w:val="left"/>
                  <w:rPr>
                    <w:sz w:val="18"/>
                    <w:szCs w:val="18"/>
                  </w:rPr>
                </w:pPr>
                <w:r w:rsidRPr="000F5E0F">
                  <w:rPr>
                    <w:rFonts w:hint="eastAsia"/>
                    <w:sz w:val="18"/>
                    <w:szCs w:val="18"/>
                  </w:rPr>
                  <w:t>4</w:t>
                </w:r>
              </w:p>
            </w:tc>
            <w:tc>
              <w:tcPr>
                <w:tcW w:w="3828" w:type="dxa"/>
                <w:shd w:val="clear" w:color="auto" w:fill="auto"/>
              </w:tcPr>
              <w:p w14:paraId="20F32E36" w14:textId="38E3C768" w:rsidR="000D6369" w:rsidRPr="000F5E0F" w:rsidRDefault="000D6369"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849BD01" w14:textId="77777777" w:rsidTr="000D6369">
            <w:trPr>
              <w:trHeight w:val="227"/>
            </w:trPr>
            <w:tc>
              <w:tcPr>
                <w:tcW w:w="421" w:type="dxa"/>
                <w:vMerge/>
              </w:tcPr>
              <w:p w14:paraId="070ECA16" w14:textId="77777777" w:rsidR="000D6369" w:rsidRPr="000F5E0F" w:rsidRDefault="000D6369" w:rsidP="009009BD">
                <w:pPr>
                  <w:ind w:leftChars="0" w:left="0"/>
                  <w:rPr>
                    <w:b/>
                    <w:sz w:val="18"/>
                    <w:szCs w:val="18"/>
                  </w:rPr>
                </w:pPr>
              </w:p>
            </w:tc>
            <w:tc>
              <w:tcPr>
                <w:tcW w:w="1559" w:type="dxa"/>
                <w:vMerge/>
              </w:tcPr>
              <w:p w14:paraId="5D6B6E5B" w14:textId="77777777" w:rsidR="000D6369" w:rsidRPr="000F5E0F" w:rsidRDefault="000D6369" w:rsidP="009009BD">
                <w:pPr>
                  <w:ind w:leftChars="0" w:left="0"/>
                  <w:rPr>
                    <w:sz w:val="18"/>
                    <w:szCs w:val="18"/>
                  </w:rPr>
                </w:pPr>
              </w:p>
            </w:tc>
            <w:tc>
              <w:tcPr>
                <w:tcW w:w="283" w:type="dxa"/>
                <w:shd w:val="clear" w:color="auto" w:fill="EEECE1" w:themeFill="background2"/>
              </w:tcPr>
              <w:p w14:paraId="7D757405" w14:textId="07188C78"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1DF0D14A" w14:textId="77777777" w:rsidR="000D6369" w:rsidRPr="000F5E0F" w:rsidRDefault="000D6369"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0D6369" w:rsidRPr="000F5E0F" w:rsidRDefault="000D6369" w:rsidP="009009BD">
                <w:pPr>
                  <w:ind w:leftChars="0" w:left="0"/>
                  <w:rPr>
                    <w:sz w:val="18"/>
                    <w:szCs w:val="18"/>
                  </w:rPr>
                </w:pPr>
                <w:r w:rsidRPr="000F5E0F">
                  <w:rPr>
                    <w:rFonts w:hint="eastAsia"/>
                    <w:sz w:val="18"/>
                    <w:szCs w:val="18"/>
                  </w:rPr>
                  <w:t>ItemShowAdminController</w:t>
                </w:r>
              </w:p>
            </w:tc>
          </w:tr>
          <w:tr w:rsidR="000D6369" w:rsidRPr="000F5E0F" w14:paraId="6E0DBFBC" w14:textId="77777777" w:rsidTr="000D6369">
            <w:trPr>
              <w:trHeight w:val="227"/>
            </w:trPr>
            <w:tc>
              <w:tcPr>
                <w:tcW w:w="421" w:type="dxa"/>
                <w:vMerge/>
              </w:tcPr>
              <w:p w14:paraId="7FE4AEE5" w14:textId="77777777" w:rsidR="000D6369" w:rsidRPr="000F5E0F" w:rsidRDefault="000D6369" w:rsidP="009009BD">
                <w:pPr>
                  <w:ind w:leftChars="0" w:left="0"/>
                  <w:rPr>
                    <w:b/>
                    <w:sz w:val="18"/>
                    <w:szCs w:val="18"/>
                  </w:rPr>
                </w:pPr>
              </w:p>
            </w:tc>
            <w:tc>
              <w:tcPr>
                <w:tcW w:w="1559" w:type="dxa"/>
                <w:vMerge/>
              </w:tcPr>
              <w:p w14:paraId="031677BD" w14:textId="77777777" w:rsidR="000D6369" w:rsidRPr="000F5E0F" w:rsidRDefault="000D6369" w:rsidP="009009BD">
                <w:pPr>
                  <w:ind w:leftChars="0" w:left="0"/>
                  <w:rPr>
                    <w:sz w:val="18"/>
                    <w:szCs w:val="18"/>
                  </w:rPr>
                </w:pPr>
              </w:p>
            </w:tc>
            <w:tc>
              <w:tcPr>
                <w:tcW w:w="283" w:type="dxa"/>
              </w:tcPr>
              <w:p w14:paraId="0FFC3A8C" w14:textId="27FC4CC8" w:rsidR="000D6369" w:rsidRPr="000F5E0F" w:rsidRDefault="000D6369" w:rsidP="009009BD">
                <w:pPr>
                  <w:ind w:leftChars="0" w:left="0"/>
                  <w:jc w:val="left"/>
                  <w:rPr>
                    <w:sz w:val="18"/>
                    <w:szCs w:val="18"/>
                  </w:rPr>
                </w:pPr>
                <w:r>
                  <w:rPr>
                    <w:sz w:val="18"/>
                    <w:szCs w:val="18"/>
                  </w:rPr>
                  <w:t>5</w:t>
                </w:r>
              </w:p>
            </w:tc>
            <w:tc>
              <w:tcPr>
                <w:tcW w:w="3828" w:type="dxa"/>
              </w:tcPr>
              <w:p w14:paraId="5A5EB8C5" w14:textId="77777777" w:rsidR="000D6369" w:rsidRPr="000F5E0F" w:rsidRDefault="000D6369"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3FFFA78" w14:textId="77777777" w:rsidTr="000D6369">
            <w:trPr>
              <w:trHeight w:val="227"/>
            </w:trPr>
            <w:tc>
              <w:tcPr>
                <w:tcW w:w="421" w:type="dxa"/>
                <w:vMerge/>
              </w:tcPr>
              <w:p w14:paraId="20818550" w14:textId="77777777" w:rsidR="000D6369" w:rsidRPr="000F5E0F" w:rsidRDefault="000D6369" w:rsidP="009009BD">
                <w:pPr>
                  <w:ind w:leftChars="0" w:left="0"/>
                  <w:rPr>
                    <w:b/>
                    <w:sz w:val="18"/>
                    <w:szCs w:val="18"/>
                  </w:rPr>
                </w:pPr>
              </w:p>
            </w:tc>
            <w:tc>
              <w:tcPr>
                <w:tcW w:w="1559" w:type="dxa"/>
                <w:vMerge/>
              </w:tcPr>
              <w:p w14:paraId="23E404D6" w14:textId="77777777" w:rsidR="000D6369" w:rsidRPr="000F5E0F" w:rsidRDefault="000D6369" w:rsidP="009009BD">
                <w:pPr>
                  <w:ind w:leftChars="0" w:left="0"/>
                  <w:rPr>
                    <w:sz w:val="18"/>
                    <w:szCs w:val="18"/>
                  </w:rPr>
                </w:pPr>
              </w:p>
            </w:tc>
            <w:tc>
              <w:tcPr>
                <w:tcW w:w="283" w:type="dxa"/>
                <w:shd w:val="clear" w:color="auto" w:fill="EEECE1" w:themeFill="background2"/>
              </w:tcPr>
              <w:p w14:paraId="7D9A571C" w14:textId="31B1D3F3" w:rsidR="000D6369" w:rsidRPr="000F5E0F" w:rsidRDefault="000D6369" w:rsidP="009009BD">
                <w:pPr>
                  <w:ind w:leftChars="0" w:left="0"/>
                  <w:jc w:val="left"/>
                  <w:rPr>
                    <w:sz w:val="18"/>
                    <w:szCs w:val="18"/>
                  </w:rPr>
                </w:pPr>
                <w:r>
                  <w:rPr>
                    <w:sz w:val="18"/>
                    <w:szCs w:val="18"/>
                  </w:rPr>
                  <w:t>6</w:t>
                </w:r>
              </w:p>
            </w:tc>
            <w:tc>
              <w:tcPr>
                <w:tcW w:w="3828" w:type="dxa"/>
                <w:shd w:val="clear" w:color="auto" w:fill="EEECE1" w:themeFill="background2"/>
              </w:tcPr>
              <w:p w14:paraId="250CD76B" w14:textId="77777777" w:rsidR="000D6369" w:rsidRPr="000F5E0F" w:rsidRDefault="000D6369"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0D6369" w:rsidRPr="000F5E0F" w:rsidRDefault="000D6369" w:rsidP="009009BD">
                <w:pPr>
                  <w:ind w:leftChars="0" w:left="0"/>
                  <w:rPr>
                    <w:sz w:val="18"/>
                    <w:szCs w:val="18"/>
                  </w:rPr>
                </w:pPr>
                <w:r w:rsidRPr="000F5E0F">
                  <w:rPr>
                    <w:rFonts w:hint="eastAsia"/>
                    <w:sz w:val="18"/>
                    <w:szCs w:val="18"/>
                  </w:rPr>
                  <w:t>ItemRegistAdminController</w:t>
                </w:r>
              </w:p>
            </w:tc>
          </w:tr>
          <w:tr w:rsidR="000D6369" w:rsidRPr="000F5E0F" w14:paraId="210F43C8" w14:textId="77777777" w:rsidTr="000D6369">
            <w:trPr>
              <w:trHeight w:val="227"/>
            </w:trPr>
            <w:tc>
              <w:tcPr>
                <w:tcW w:w="421" w:type="dxa"/>
                <w:vMerge/>
              </w:tcPr>
              <w:p w14:paraId="7E38A388" w14:textId="77777777" w:rsidR="000D6369" w:rsidRPr="000F5E0F" w:rsidRDefault="000D6369" w:rsidP="009009BD">
                <w:pPr>
                  <w:ind w:leftChars="0" w:left="0"/>
                  <w:rPr>
                    <w:b/>
                    <w:sz w:val="18"/>
                    <w:szCs w:val="18"/>
                  </w:rPr>
                </w:pPr>
              </w:p>
            </w:tc>
            <w:tc>
              <w:tcPr>
                <w:tcW w:w="1559" w:type="dxa"/>
                <w:vMerge/>
              </w:tcPr>
              <w:p w14:paraId="5DE6A5B8" w14:textId="77777777" w:rsidR="000D6369" w:rsidRPr="000F5E0F" w:rsidRDefault="000D6369" w:rsidP="009009BD">
                <w:pPr>
                  <w:ind w:leftChars="0" w:left="0"/>
                  <w:rPr>
                    <w:sz w:val="18"/>
                    <w:szCs w:val="18"/>
                  </w:rPr>
                </w:pPr>
              </w:p>
            </w:tc>
            <w:tc>
              <w:tcPr>
                <w:tcW w:w="283" w:type="dxa"/>
                <w:shd w:val="clear" w:color="auto" w:fill="EEECE1" w:themeFill="background2"/>
              </w:tcPr>
              <w:p w14:paraId="747073DC" w14:textId="03279599" w:rsidR="000D6369" w:rsidRPr="000F5E0F" w:rsidRDefault="000D6369" w:rsidP="009009BD">
                <w:pPr>
                  <w:ind w:leftChars="0" w:left="0"/>
                  <w:jc w:val="left"/>
                  <w:rPr>
                    <w:sz w:val="18"/>
                    <w:szCs w:val="18"/>
                  </w:rPr>
                </w:pPr>
                <w:r>
                  <w:rPr>
                    <w:sz w:val="18"/>
                    <w:szCs w:val="18"/>
                  </w:rPr>
                  <w:t>7</w:t>
                </w:r>
              </w:p>
            </w:tc>
            <w:tc>
              <w:tcPr>
                <w:tcW w:w="3828" w:type="dxa"/>
                <w:shd w:val="clear" w:color="auto" w:fill="EEECE1" w:themeFill="background2"/>
              </w:tcPr>
              <w:p w14:paraId="1919ADF8" w14:textId="77777777" w:rsidR="000D6369" w:rsidRPr="000F5E0F" w:rsidRDefault="000D6369"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0D6369" w:rsidRPr="000F5E0F" w:rsidRDefault="000D6369" w:rsidP="009009BD">
                <w:pPr>
                  <w:ind w:leftChars="0" w:left="0"/>
                  <w:rPr>
                    <w:sz w:val="18"/>
                    <w:szCs w:val="18"/>
                  </w:rPr>
                </w:pPr>
                <w:r w:rsidRPr="000F5E0F">
                  <w:rPr>
                    <w:rFonts w:hint="eastAsia"/>
                    <w:sz w:val="18"/>
                    <w:szCs w:val="18"/>
                  </w:rPr>
                  <w:t>ItemUpdateAdminController</w:t>
                </w:r>
              </w:p>
            </w:tc>
          </w:tr>
          <w:tr w:rsidR="000D6369" w:rsidRPr="000F5E0F" w14:paraId="0DA4C1B2" w14:textId="77777777" w:rsidTr="000D6369">
            <w:trPr>
              <w:trHeight w:val="227"/>
            </w:trPr>
            <w:tc>
              <w:tcPr>
                <w:tcW w:w="421" w:type="dxa"/>
                <w:vMerge/>
              </w:tcPr>
              <w:p w14:paraId="61A80C92" w14:textId="77777777" w:rsidR="000D6369" w:rsidRPr="000F5E0F" w:rsidRDefault="000D6369" w:rsidP="009009BD">
                <w:pPr>
                  <w:ind w:leftChars="0" w:left="0"/>
                  <w:rPr>
                    <w:b/>
                    <w:sz w:val="18"/>
                    <w:szCs w:val="18"/>
                  </w:rPr>
                </w:pPr>
              </w:p>
            </w:tc>
            <w:tc>
              <w:tcPr>
                <w:tcW w:w="1559" w:type="dxa"/>
                <w:vMerge/>
              </w:tcPr>
              <w:p w14:paraId="06F730BB" w14:textId="77777777" w:rsidR="000D6369" w:rsidRPr="000F5E0F" w:rsidRDefault="000D6369" w:rsidP="009009BD">
                <w:pPr>
                  <w:ind w:leftChars="0" w:left="0"/>
                  <w:rPr>
                    <w:sz w:val="18"/>
                    <w:szCs w:val="18"/>
                  </w:rPr>
                </w:pPr>
              </w:p>
            </w:tc>
            <w:tc>
              <w:tcPr>
                <w:tcW w:w="283" w:type="dxa"/>
                <w:shd w:val="clear" w:color="auto" w:fill="EEECE1" w:themeFill="background2"/>
              </w:tcPr>
              <w:p w14:paraId="54153ACB" w14:textId="1C832794" w:rsidR="000D6369" w:rsidRPr="000F5E0F" w:rsidRDefault="000D6369" w:rsidP="009009BD">
                <w:pPr>
                  <w:ind w:leftChars="0" w:left="0"/>
                  <w:jc w:val="left"/>
                  <w:rPr>
                    <w:sz w:val="18"/>
                    <w:szCs w:val="18"/>
                  </w:rPr>
                </w:pPr>
                <w:r>
                  <w:rPr>
                    <w:sz w:val="18"/>
                    <w:szCs w:val="18"/>
                  </w:rPr>
                  <w:t>8</w:t>
                </w:r>
              </w:p>
            </w:tc>
            <w:tc>
              <w:tcPr>
                <w:tcW w:w="3828" w:type="dxa"/>
                <w:shd w:val="clear" w:color="auto" w:fill="EEECE1" w:themeFill="background2"/>
              </w:tcPr>
              <w:p w14:paraId="4D7D54D0" w14:textId="77777777" w:rsidR="000D6369" w:rsidRPr="000F5E0F" w:rsidRDefault="000D6369"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0D6369" w:rsidRPr="000F5E0F" w:rsidRDefault="000D6369" w:rsidP="009009BD">
                <w:pPr>
                  <w:ind w:leftChars="0" w:left="0"/>
                  <w:rPr>
                    <w:sz w:val="18"/>
                    <w:szCs w:val="18"/>
                  </w:rPr>
                </w:pPr>
                <w:r w:rsidRPr="000F5E0F">
                  <w:rPr>
                    <w:rFonts w:hint="eastAsia"/>
                    <w:sz w:val="18"/>
                    <w:szCs w:val="18"/>
                  </w:rPr>
                  <w:t>ItemDeleteAdminController</w:t>
                </w:r>
              </w:p>
            </w:tc>
          </w:tr>
          <w:tr w:rsidR="000D6369" w:rsidRPr="000F5E0F" w14:paraId="46740AAA" w14:textId="77777777" w:rsidTr="000D6369">
            <w:trPr>
              <w:trHeight w:val="227"/>
            </w:trPr>
            <w:tc>
              <w:tcPr>
                <w:tcW w:w="421" w:type="dxa"/>
                <w:vMerge/>
                <w:shd w:val="clear" w:color="auto" w:fill="00B0F0"/>
              </w:tcPr>
              <w:p w14:paraId="22BD2ACA" w14:textId="77777777" w:rsidR="000D6369" w:rsidRPr="000F5E0F" w:rsidRDefault="000D6369" w:rsidP="009009BD">
                <w:pPr>
                  <w:ind w:leftChars="0" w:left="0"/>
                  <w:rPr>
                    <w:b/>
                    <w:sz w:val="18"/>
                    <w:szCs w:val="18"/>
                  </w:rPr>
                </w:pPr>
              </w:p>
            </w:tc>
            <w:tc>
              <w:tcPr>
                <w:tcW w:w="1559" w:type="dxa"/>
                <w:vMerge w:val="restart"/>
                <w:shd w:val="clear" w:color="auto" w:fill="00B0F0"/>
              </w:tcPr>
              <w:p w14:paraId="4E1F5BD4" w14:textId="6A5C17DD" w:rsidR="000D6369" w:rsidRPr="000F5E0F" w:rsidRDefault="000D6369" w:rsidP="009009BD">
                <w:pPr>
                  <w:ind w:leftChars="0" w:left="0"/>
                  <w:rPr>
                    <w:sz w:val="18"/>
                    <w:szCs w:val="18"/>
                  </w:rPr>
                </w:pPr>
                <w:r>
                  <w:rPr>
                    <w:sz w:val="18"/>
                    <w:szCs w:val="18"/>
                  </w:rPr>
                  <w:t>お気に入り</w:t>
                </w:r>
              </w:p>
            </w:tc>
            <w:tc>
              <w:tcPr>
                <w:tcW w:w="283" w:type="dxa"/>
                <w:shd w:val="clear" w:color="auto" w:fill="00B0F0"/>
              </w:tcPr>
              <w:p w14:paraId="2412A2B1" w14:textId="7A3E66A2" w:rsidR="000D6369" w:rsidRDefault="000D6369" w:rsidP="000D6369">
                <w:pPr>
                  <w:ind w:leftChars="0" w:left="0"/>
                  <w:rPr>
                    <w:sz w:val="18"/>
                    <w:szCs w:val="18"/>
                  </w:rPr>
                </w:pPr>
                <w:r>
                  <w:rPr>
                    <w:sz w:val="18"/>
                    <w:szCs w:val="18"/>
                  </w:rPr>
                  <w:t>１</w:t>
                </w:r>
              </w:p>
            </w:tc>
            <w:tc>
              <w:tcPr>
                <w:tcW w:w="3828" w:type="dxa"/>
                <w:shd w:val="clear" w:color="auto" w:fill="00B0F0"/>
              </w:tcPr>
              <w:p w14:paraId="79F82F7F" w14:textId="4B5DDB80" w:rsidR="000D6369" w:rsidRPr="000F5E0F" w:rsidRDefault="000D6369" w:rsidP="009009BD">
                <w:pPr>
                  <w:ind w:leftChars="0" w:left="0"/>
                  <w:jc w:val="left"/>
                  <w:rPr>
                    <w:sz w:val="18"/>
                    <w:szCs w:val="18"/>
                  </w:rPr>
                </w:pPr>
                <w:r>
                  <w:rPr>
                    <w:rFonts w:hint="eastAsia"/>
                    <w:sz w:val="18"/>
                    <w:szCs w:val="18"/>
                  </w:rPr>
                  <w:t>商品一覧表示</w:t>
                </w:r>
              </w:p>
            </w:tc>
            <w:tc>
              <w:tcPr>
                <w:tcW w:w="3082" w:type="dxa"/>
                <w:shd w:val="clear" w:color="auto" w:fill="00B0F0"/>
              </w:tcPr>
              <w:p w14:paraId="41431B1D" w14:textId="4C389DE9"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52B26F5D" w14:textId="77777777" w:rsidTr="000D6369">
            <w:trPr>
              <w:trHeight w:val="227"/>
            </w:trPr>
            <w:tc>
              <w:tcPr>
                <w:tcW w:w="421" w:type="dxa"/>
                <w:vMerge/>
                <w:shd w:val="clear" w:color="auto" w:fill="00B0F0"/>
              </w:tcPr>
              <w:p w14:paraId="267E8DFA" w14:textId="77777777" w:rsidR="000D6369" w:rsidRPr="000F5E0F" w:rsidRDefault="000D6369" w:rsidP="009009BD">
                <w:pPr>
                  <w:ind w:leftChars="0" w:left="0"/>
                  <w:rPr>
                    <w:b/>
                    <w:sz w:val="18"/>
                    <w:szCs w:val="18"/>
                  </w:rPr>
                </w:pPr>
              </w:p>
            </w:tc>
            <w:tc>
              <w:tcPr>
                <w:tcW w:w="1559" w:type="dxa"/>
                <w:vMerge/>
                <w:shd w:val="clear" w:color="auto" w:fill="00B0F0"/>
              </w:tcPr>
              <w:p w14:paraId="6019841D" w14:textId="77777777" w:rsidR="000D6369" w:rsidRPr="000F5E0F" w:rsidRDefault="000D6369" w:rsidP="009009BD">
                <w:pPr>
                  <w:ind w:leftChars="0" w:left="0"/>
                  <w:rPr>
                    <w:sz w:val="18"/>
                    <w:szCs w:val="18"/>
                  </w:rPr>
                </w:pPr>
              </w:p>
            </w:tc>
            <w:tc>
              <w:tcPr>
                <w:tcW w:w="283" w:type="dxa"/>
                <w:shd w:val="clear" w:color="auto" w:fill="00B0F0"/>
              </w:tcPr>
              <w:p w14:paraId="4DEE33A3" w14:textId="6D947006" w:rsidR="000D6369" w:rsidRDefault="000D6369" w:rsidP="000D6369">
                <w:pPr>
                  <w:ind w:leftChars="0" w:left="0"/>
                  <w:rPr>
                    <w:sz w:val="18"/>
                    <w:szCs w:val="18"/>
                  </w:rPr>
                </w:pPr>
                <w:r>
                  <w:rPr>
                    <w:sz w:val="18"/>
                    <w:szCs w:val="18"/>
                  </w:rPr>
                  <w:t>２</w:t>
                </w:r>
              </w:p>
            </w:tc>
            <w:tc>
              <w:tcPr>
                <w:tcW w:w="3828" w:type="dxa"/>
                <w:shd w:val="clear" w:color="auto" w:fill="00B0F0"/>
              </w:tcPr>
              <w:p w14:paraId="463FCBA8" w14:textId="0EE4DA2A" w:rsidR="000D6369" w:rsidRPr="000F5E0F" w:rsidRDefault="000D6369" w:rsidP="009009BD">
                <w:pPr>
                  <w:ind w:leftChars="0" w:left="0"/>
                  <w:jc w:val="left"/>
                  <w:rPr>
                    <w:sz w:val="18"/>
                    <w:szCs w:val="18"/>
                  </w:rPr>
                </w:pPr>
                <w:r>
                  <w:rPr>
                    <w:rFonts w:hint="eastAsia"/>
                    <w:sz w:val="18"/>
                    <w:szCs w:val="18"/>
                  </w:rPr>
                  <w:t>商品追加</w:t>
                </w:r>
              </w:p>
            </w:tc>
            <w:tc>
              <w:tcPr>
                <w:tcW w:w="3082" w:type="dxa"/>
                <w:shd w:val="clear" w:color="auto" w:fill="00B0F0"/>
              </w:tcPr>
              <w:p w14:paraId="1874C4E6" w14:textId="5680C428"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67032A68" w14:textId="77777777" w:rsidTr="000D6369">
            <w:trPr>
              <w:trHeight w:val="227"/>
            </w:trPr>
            <w:tc>
              <w:tcPr>
                <w:tcW w:w="421" w:type="dxa"/>
                <w:vMerge/>
                <w:shd w:val="clear" w:color="auto" w:fill="00B0F0"/>
              </w:tcPr>
              <w:p w14:paraId="17D5457C" w14:textId="77777777" w:rsidR="000D6369" w:rsidRPr="000F5E0F" w:rsidRDefault="000D6369" w:rsidP="009009BD">
                <w:pPr>
                  <w:ind w:leftChars="0" w:left="0"/>
                  <w:rPr>
                    <w:b/>
                    <w:sz w:val="18"/>
                    <w:szCs w:val="18"/>
                  </w:rPr>
                </w:pPr>
              </w:p>
            </w:tc>
            <w:tc>
              <w:tcPr>
                <w:tcW w:w="1559" w:type="dxa"/>
                <w:vMerge/>
                <w:shd w:val="clear" w:color="auto" w:fill="00B0F0"/>
              </w:tcPr>
              <w:p w14:paraId="6BD752B4" w14:textId="77777777" w:rsidR="000D6369" w:rsidRPr="000F5E0F" w:rsidRDefault="000D6369" w:rsidP="009009BD">
                <w:pPr>
                  <w:ind w:leftChars="0" w:left="0"/>
                  <w:rPr>
                    <w:sz w:val="18"/>
                    <w:szCs w:val="18"/>
                  </w:rPr>
                </w:pPr>
              </w:p>
            </w:tc>
            <w:tc>
              <w:tcPr>
                <w:tcW w:w="283" w:type="dxa"/>
                <w:shd w:val="clear" w:color="auto" w:fill="00B0F0"/>
              </w:tcPr>
              <w:p w14:paraId="3E8CA71F" w14:textId="1FCA1D59" w:rsidR="000D6369" w:rsidRDefault="000D6369" w:rsidP="000D6369">
                <w:pPr>
                  <w:ind w:leftChars="0" w:left="0"/>
                  <w:rPr>
                    <w:sz w:val="18"/>
                    <w:szCs w:val="18"/>
                  </w:rPr>
                </w:pPr>
                <w:r>
                  <w:rPr>
                    <w:sz w:val="18"/>
                    <w:szCs w:val="18"/>
                  </w:rPr>
                  <w:t>３</w:t>
                </w:r>
              </w:p>
            </w:tc>
            <w:tc>
              <w:tcPr>
                <w:tcW w:w="3828" w:type="dxa"/>
                <w:shd w:val="clear" w:color="auto" w:fill="00B0F0"/>
              </w:tcPr>
              <w:p w14:paraId="34F4211C" w14:textId="741082B8" w:rsidR="000D6369" w:rsidRPr="000F5E0F" w:rsidRDefault="000D6369" w:rsidP="009009BD">
                <w:pPr>
                  <w:ind w:leftChars="0" w:left="0"/>
                  <w:jc w:val="left"/>
                  <w:rPr>
                    <w:sz w:val="18"/>
                    <w:szCs w:val="18"/>
                  </w:rPr>
                </w:pPr>
                <w:r>
                  <w:rPr>
                    <w:rFonts w:hint="eastAsia"/>
                    <w:sz w:val="18"/>
                    <w:szCs w:val="18"/>
                  </w:rPr>
                  <w:t>商品削除</w:t>
                </w:r>
              </w:p>
            </w:tc>
            <w:tc>
              <w:tcPr>
                <w:tcW w:w="3082" w:type="dxa"/>
                <w:shd w:val="clear" w:color="auto" w:fill="00B0F0"/>
              </w:tcPr>
              <w:p w14:paraId="14A708A4" w14:textId="24F21FDB"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9009BD" w:rsidRPr="000F5E0F" w14:paraId="1B809B55" w14:textId="77777777" w:rsidTr="000D6369">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8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2697B347" w14:textId="77777777" w:rsidTr="000D6369">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8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1A6223DD" w14:textId="77777777" w:rsidTr="000D6369">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8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r w:rsidRPr="000F5E0F">
                  <w:rPr>
                    <w:rFonts w:hint="eastAsia"/>
                    <w:sz w:val="18"/>
                    <w:szCs w:val="18"/>
                  </w:rPr>
                  <w:t>CategoryRegistAdminController</w:t>
                </w:r>
              </w:p>
            </w:tc>
          </w:tr>
          <w:tr w:rsidR="009009BD" w:rsidRPr="000F5E0F" w14:paraId="434DAAF7" w14:textId="77777777" w:rsidTr="000D6369">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8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2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r w:rsidRPr="000F5E0F">
                  <w:rPr>
                    <w:rFonts w:hint="eastAsia"/>
                    <w:sz w:val="18"/>
                    <w:szCs w:val="18"/>
                  </w:rPr>
                  <w:t>CategoryUpdateAdminController</w:t>
                </w:r>
              </w:p>
            </w:tc>
          </w:tr>
          <w:tr w:rsidR="009009BD" w:rsidRPr="000F5E0F" w14:paraId="011F0F7D" w14:textId="77777777" w:rsidTr="000D6369">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8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2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r w:rsidRPr="000F5E0F">
                  <w:rPr>
                    <w:rFonts w:hint="eastAsia"/>
                    <w:sz w:val="18"/>
                    <w:szCs w:val="18"/>
                  </w:rPr>
                  <w:t>CategoryDeleteAdminController</w:t>
                </w:r>
              </w:p>
            </w:tc>
          </w:tr>
          <w:tr w:rsidR="009009BD" w:rsidRPr="000F5E0F" w14:paraId="6F4B9274" w14:textId="77777777" w:rsidTr="000D6369">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8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F9CD12B" w14:textId="77777777" w:rsidTr="000D6369">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8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2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2EDC279C" w14:textId="77777777" w:rsidTr="000D6369">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8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2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9DBA603" w14:textId="77777777" w:rsidTr="000D6369">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8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167DC0B7" w14:textId="77777777" w:rsidTr="000D6369">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8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662CABD" w14:textId="77777777" w:rsidTr="000D6369">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8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0B080E8E" w14:textId="77777777" w:rsidTr="000D6369">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8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AA0DDB8" w14:textId="77777777" w:rsidTr="000D6369">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8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r w:rsidRPr="000F5E0F">
                  <w:rPr>
                    <w:rFonts w:hint="eastAsia"/>
                    <w:sz w:val="18"/>
                    <w:szCs w:val="18"/>
                  </w:rPr>
                  <w:t>OrderRegistCustomerController</w:t>
                </w:r>
              </w:p>
            </w:tc>
          </w:tr>
          <w:tr w:rsidR="000D6369" w:rsidRPr="000F5E0F" w14:paraId="6249BE66" w14:textId="77777777" w:rsidTr="000D6369">
            <w:trPr>
              <w:trHeight w:val="227"/>
            </w:trPr>
            <w:tc>
              <w:tcPr>
                <w:tcW w:w="421" w:type="dxa"/>
                <w:vMerge w:val="restart"/>
              </w:tcPr>
              <w:p w14:paraId="0866DFF2" w14:textId="77777777" w:rsidR="000D6369" w:rsidRPr="000F5E0F" w:rsidRDefault="000D6369"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0D6369" w:rsidRPr="000F5E0F" w:rsidRDefault="000D6369" w:rsidP="009009BD">
                <w:pPr>
                  <w:ind w:leftChars="0" w:left="0"/>
                  <w:rPr>
                    <w:sz w:val="18"/>
                    <w:szCs w:val="18"/>
                  </w:rPr>
                </w:pPr>
                <w:r w:rsidRPr="000F5E0F">
                  <w:rPr>
                    <w:rFonts w:hint="eastAsia"/>
                    <w:sz w:val="18"/>
                    <w:szCs w:val="18"/>
                  </w:rPr>
                  <w:t>会員管理</w:t>
                </w:r>
              </w:p>
            </w:tc>
            <w:tc>
              <w:tcPr>
                <w:tcW w:w="283" w:type="dxa"/>
                <w:shd w:val="clear" w:color="auto" w:fill="EEECE1" w:themeFill="background2"/>
              </w:tcPr>
              <w:p w14:paraId="2E50907B" w14:textId="77777777" w:rsidR="000D6369" w:rsidRPr="000F5E0F" w:rsidRDefault="000D6369" w:rsidP="009009BD">
                <w:pPr>
                  <w:ind w:leftChars="0" w:left="0"/>
                  <w:jc w:val="left"/>
                  <w:rPr>
                    <w:sz w:val="18"/>
                    <w:szCs w:val="18"/>
                  </w:rPr>
                </w:pPr>
                <w:r>
                  <w:rPr>
                    <w:rFonts w:hint="eastAsia"/>
                    <w:sz w:val="18"/>
                    <w:szCs w:val="18"/>
                  </w:rPr>
                  <w:t>1</w:t>
                </w:r>
              </w:p>
            </w:tc>
            <w:tc>
              <w:tcPr>
                <w:tcW w:w="3828" w:type="dxa"/>
                <w:shd w:val="clear" w:color="auto" w:fill="EEECE1" w:themeFill="background2"/>
              </w:tcPr>
              <w:p w14:paraId="63C39C6B" w14:textId="77777777" w:rsidR="000D6369" w:rsidRPr="000F5E0F" w:rsidRDefault="000D6369"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6BA5E67B" w14:textId="77777777" w:rsidTr="000D6369">
            <w:trPr>
              <w:trHeight w:val="227"/>
            </w:trPr>
            <w:tc>
              <w:tcPr>
                <w:tcW w:w="421" w:type="dxa"/>
                <w:vMerge/>
              </w:tcPr>
              <w:p w14:paraId="421A30C3" w14:textId="77777777" w:rsidR="000D6369" w:rsidRPr="000F5E0F" w:rsidRDefault="000D6369" w:rsidP="009009BD">
                <w:pPr>
                  <w:ind w:leftChars="0" w:left="0"/>
                  <w:rPr>
                    <w:sz w:val="18"/>
                    <w:szCs w:val="18"/>
                  </w:rPr>
                </w:pPr>
              </w:p>
            </w:tc>
            <w:tc>
              <w:tcPr>
                <w:tcW w:w="1559" w:type="dxa"/>
                <w:vMerge/>
              </w:tcPr>
              <w:p w14:paraId="01CD7D4A" w14:textId="77777777" w:rsidR="000D6369" w:rsidRPr="000F5E0F" w:rsidRDefault="000D6369" w:rsidP="009009BD">
                <w:pPr>
                  <w:ind w:leftChars="0" w:left="0"/>
                  <w:rPr>
                    <w:sz w:val="18"/>
                    <w:szCs w:val="18"/>
                  </w:rPr>
                </w:pPr>
              </w:p>
            </w:tc>
            <w:tc>
              <w:tcPr>
                <w:tcW w:w="283" w:type="dxa"/>
                <w:shd w:val="clear" w:color="auto" w:fill="EEECE1" w:themeFill="background2"/>
              </w:tcPr>
              <w:p w14:paraId="434C2832" w14:textId="77777777" w:rsidR="000D6369" w:rsidRPr="000F5E0F" w:rsidRDefault="000D6369" w:rsidP="009009BD">
                <w:pPr>
                  <w:ind w:leftChars="0" w:left="0"/>
                  <w:jc w:val="left"/>
                  <w:rPr>
                    <w:sz w:val="18"/>
                    <w:szCs w:val="18"/>
                  </w:rPr>
                </w:pPr>
                <w:r>
                  <w:rPr>
                    <w:rFonts w:hint="eastAsia"/>
                    <w:sz w:val="18"/>
                    <w:szCs w:val="18"/>
                  </w:rPr>
                  <w:t>2</w:t>
                </w:r>
              </w:p>
            </w:tc>
            <w:tc>
              <w:tcPr>
                <w:tcW w:w="3828" w:type="dxa"/>
                <w:shd w:val="clear" w:color="auto" w:fill="EEECE1" w:themeFill="background2"/>
              </w:tcPr>
              <w:p w14:paraId="5BAED55D" w14:textId="77777777" w:rsidR="000D6369" w:rsidRPr="000F5E0F" w:rsidRDefault="000D6369"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2A481C65" w14:textId="77777777" w:rsidTr="000D6369">
            <w:trPr>
              <w:trHeight w:val="227"/>
            </w:trPr>
            <w:tc>
              <w:tcPr>
                <w:tcW w:w="421" w:type="dxa"/>
                <w:vMerge/>
              </w:tcPr>
              <w:p w14:paraId="5687E342" w14:textId="77777777" w:rsidR="000D6369" w:rsidRPr="000F5E0F" w:rsidRDefault="000D6369" w:rsidP="009009BD">
                <w:pPr>
                  <w:ind w:leftChars="0" w:left="0"/>
                  <w:rPr>
                    <w:sz w:val="18"/>
                    <w:szCs w:val="18"/>
                  </w:rPr>
                </w:pPr>
              </w:p>
            </w:tc>
            <w:tc>
              <w:tcPr>
                <w:tcW w:w="1559" w:type="dxa"/>
                <w:vMerge/>
              </w:tcPr>
              <w:p w14:paraId="36264E71" w14:textId="77777777" w:rsidR="000D6369" w:rsidRPr="000F5E0F" w:rsidRDefault="000D6369" w:rsidP="009009BD">
                <w:pPr>
                  <w:ind w:leftChars="0" w:left="0"/>
                  <w:rPr>
                    <w:sz w:val="18"/>
                    <w:szCs w:val="18"/>
                  </w:rPr>
                </w:pPr>
              </w:p>
            </w:tc>
            <w:tc>
              <w:tcPr>
                <w:tcW w:w="283" w:type="dxa"/>
              </w:tcPr>
              <w:p w14:paraId="769C1B5D" w14:textId="77777777" w:rsidR="000D6369" w:rsidRPr="000F5E0F" w:rsidRDefault="000D6369" w:rsidP="009009BD">
                <w:pPr>
                  <w:ind w:leftChars="0" w:left="0"/>
                  <w:jc w:val="left"/>
                  <w:rPr>
                    <w:sz w:val="18"/>
                    <w:szCs w:val="18"/>
                  </w:rPr>
                </w:pPr>
                <w:r>
                  <w:rPr>
                    <w:rFonts w:hint="eastAsia"/>
                    <w:sz w:val="18"/>
                    <w:szCs w:val="18"/>
                  </w:rPr>
                  <w:t>2</w:t>
                </w:r>
              </w:p>
            </w:tc>
            <w:tc>
              <w:tcPr>
                <w:tcW w:w="3828" w:type="dxa"/>
              </w:tcPr>
              <w:p w14:paraId="5DD2C894" w14:textId="77777777" w:rsidR="000D6369" w:rsidRPr="000F5E0F" w:rsidRDefault="000D6369"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0D6369" w:rsidRPr="000F5E0F" w:rsidRDefault="000D6369" w:rsidP="009009BD">
                <w:pPr>
                  <w:ind w:leftChars="0" w:left="0"/>
                  <w:rPr>
                    <w:sz w:val="18"/>
                    <w:szCs w:val="18"/>
                  </w:rPr>
                </w:pPr>
                <w:r w:rsidRPr="000F5E0F">
                  <w:rPr>
                    <w:rFonts w:hint="eastAsia"/>
                    <w:sz w:val="18"/>
                    <w:szCs w:val="18"/>
                  </w:rPr>
                  <w:t>UserShowCustomerController</w:t>
                </w:r>
              </w:p>
            </w:tc>
          </w:tr>
          <w:tr w:rsidR="000D6369" w:rsidRPr="000F5E0F" w14:paraId="4244DC49" w14:textId="77777777" w:rsidTr="000D6369">
            <w:trPr>
              <w:trHeight w:val="227"/>
            </w:trPr>
            <w:tc>
              <w:tcPr>
                <w:tcW w:w="421" w:type="dxa"/>
                <w:vMerge/>
              </w:tcPr>
              <w:p w14:paraId="2B76228A" w14:textId="77777777" w:rsidR="000D6369" w:rsidRPr="000F5E0F" w:rsidRDefault="000D6369" w:rsidP="009009BD">
                <w:pPr>
                  <w:ind w:leftChars="0" w:left="0"/>
                  <w:rPr>
                    <w:sz w:val="18"/>
                    <w:szCs w:val="18"/>
                  </w:rPr>
                </w:pPr>
              </w:p>
            </w:tc>
            <w:tc>
              <w:tcPr>
                <w:tcW w:w="1559" w:type="dxa"/>
                <w:vMerge/>
              </w:tcPr>
              <w:p w14:paraId="6E17C56C" w14:textId="77777777" w:rsidR="000D6369" w:rsidRPr="000F5E0F" w:rsidRDefault="000D6369" w:rsidP="009009BD">
                <w:pPr>
                  <w:ind w:leftChars="0" w:left="0"/>
                  <w:rPr>
                    <w:sz w:val="18"/>
                    <w:szCs w:val="18"/>
                  </w:rPr>
                </w:pPr>
              </w:p>
            </w:tc>
            <w:tc>
              <w:tcPr>
                <w:tcW w:w="283" w:type="dxa"/>
                <w:shd w:val="clear" w:color="auto" w:fill="EEECE1" w:themeFill="background2"/>
              </w:tcPr>
              <w:p w14:paraId="20FDB067" w14:textId="77777777" w:rsidR="000D6369" w:rsidRPr="000F5E0F" w:rsidRDefault="000D6369" w:rsidP="009009BD">
                <w:pPr>
                  <w:ind w:leftChars="0" w:left="0"/>
                  <w:jc w:val="left"/>
                  <w:rPr>
                    <w:sz w:val="18"/>
                    <w:szCs w:val="18"/>
                  </w:rPr>
                </w:pPr>
                <w:r>
                  <w:rPr>
                    <w:rFonts w:hint="eastAsia"/>
                    <w:sz w:val="18"/>
                    <w:szCs w:val="18"/>
                  </w:rPr>
                  <w:t>3</w:t>
                </w:r>
              </w:p>
            </w:tc>
            <w:tc>
              <w:tcPr>
                <w:tcW w:w="3828" w:type="dxa"/>
                <w:shd w:val="clear" w:color="auto" w:fill="EEECE1" w:themeFill="background2"/>
              </w:tcPr>
              <w:p w14:paraId="3F65361C" w14:textId="77777777" w:rsidR="000D6369" w:rsidRPr="000F5E0F" w:rsidRDefault="000D6369"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0D6369" w:rsidRPr="000F5E0F" w:rsidRDefault="000D6369" w:rsidP="009009BD">
                <w:pPr>
                  <w:ind w:leftChars="0" w:left="0"/>
                  <w:rPr>
                    <w:sz w:val="18"/>
                    <w:szCs w:val="18"/>
                  </w:rPr>
                </w:pPr>
                <w:r>
                  <w:rPr>
                    <w:rFonts w:hint="eastAsia"/>
                    <w:sz w:val="18"/>
                    <w:szCs w:val="18"/>
                  </w:rPr>
                  <w:t>UserRegistAdminController</w:t>
                </w:r>
              </w:p>
            </w:tc>
          </w:tr>
          <w:tr w:rsidR="000D6369" w:rsidRPr="000F5E0F" w14:paraId="1BB7C36D" w14:textId="77777777" w:rsidTr="000D6369">
            <w:trPr>
              <w:trHeight w:val="227"/>
            </w:trPr>
            <w:tc>
              <w:tcPr>
                <w:tcW w:w="421" w:type="dxa"/>
                <w:vMerge/>
              </w:tcPr>
              <w:p w14:paraId="66C3C15F" w14:textId="77777777" w:rsidR="000D6369" w:rsidRPr="000F5E0F" w:rsidRDefault="000D6369" w:rsidP="009009BD">
                <w:pPr>
                  <w:ind w:leftChars="0" w:left="0"/>
                  <w:rPr>
                    <w:sz w:val="18"/>
                    <w:szCs w:val="18"/>
                  </w:rPr>
                </w:pPr>
              </w:p>
            </w:tc>
            <w:tc>
              <w:tcPr>
                <w:tcW w:w="1559" w:type="dxa"/>
                <w:vMerge/>
              </w:tcPr>
              <w:p w14:paraId="7EDE4614" w14:textId="77777777" w:rsidR="000D6369" w:rsidRPr="000F5E0F" w:rsidRDefault="000D6369" w:rsidP="009009BD">
                <w:pPr>
                  <w:ind w:leftChars="0" w:left="0"/>
                  <w:rPr>
                    <w:sz w:val="18"/>
                    <w:szCs w:val="18"/>
                  </w:rPr>
                </w:pPr>
              </w:p>
            </w:tc>
            <w:tc>
              <w:tcPr>
                <w:tcW w:w="283" w:type="dxa"/>
              </w:tcPr>
              <w:p w14:paraId="30337509" w14:textId="77777777" w:rsidR="000D6369" w:rsidRPr="000F5E0F" w:rsidRDefault="000D6369" w:rsidP="009009BD">
                <w:pPr>
                  <w:ind w:leftChars="0" w:left="0"/>
                  <w:jc w:val="left"/>
                  <w:rPr>
                    <w:sz w:val="18"/>
                    <w:szCs w:val="18"/>
                  </w:rPr>
                </w:pPr>
                <w:r>
                  <w:rPr>
                    <w:rFonts w:hint="eastAsia"/>
                    <w:sz w:val="18"/>
                    <w:szCs w:val="18"/>
                  </w:rPr>
                  <w:t>3</w:t>
                </w:r>
              </w:p>
            </w:tc>
            <w:tc>
              <w:tcPr>
                <w:tcW w:w="3828" w:type="dxa"/>
              </w:tcPr>
              <w:p w14:paraId="411DB934" w14:textId="77777777" w:rsidR="000D6369" w:rsidRPr="000F5E0F" w:rsidRDefault="000D6369"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0D6369" w:rsidRPr="000F5E0F" w:rsidRDefault="000D6369" w:rsidP="009009BD">
                <w:pPr>
                  <w:ind w:leftChars="0" w:left="0"/>
                  <w:rPr>
                    <w:sz w:val="18"/>
                    <w:szCs w:val="18"/>
                  </w:rPr>
                </w:pPr>
                <w:r>
                  <w:rPr>
                    <w:rFonts w:hint="eastAsia"/>
                    <w:sz w:val="18"/>
                    <w:szCs w:val="18"/>
                  </w:rPr>
                  <w:t>UserRegistCustomerController</w:t>
                </w:r>
              </w:p>
            </w:tc>
          </w:tr>
          <w:tr w:rsidR="000D6369" w:rsidRPr="000F5E0F" w14:paraId="6F66047C" w14:textId="77777777" w:rsidTr="000D6369">
            <w:trPr>
              <w:trHeight w:val="227"/>
            </w:trPr>
            <w:tc>
              <w:tcPr>
                <w:tcW w:w="421" w:type="dxa"/>
                <w:vMerge/>
              </w:tcPr>
              <w:p w14:paraId="73D0EDEF" w14:textId="77777777" w:rsidR="000D6369" w:rsidRPr="000F5E0F" w:rsidRDefault="000D6369" w:rsidP="009009BD">
                <w:pPr>
                  <w:ind w:leftChars="0" w:left="0"/>
                  <w:rPr>
                    <w:sz w:val="18"/>
                    <w:szCs w:val="18"/>
                  </w:rPr>
                </w:pPr>
              </w:p>
            </w:tc>
            <w:tc>
              <w:tcPr>
                <w:tcW w:w="1559" w:type="dxa"/>
                <w:vMerge/>
              </w:tcPr>
              <w:p w14:paraId="3144D2A6" w14:textId="77777777" w:rsidR="000D6369" w:rsidRPr="000F5E0F" w:rsidRDefault="000D6369" w:rsidP="009009BD">
                <w:pPr>
                  <w:ind w:leftChars="0" w:left="0"/>
                  <w:rPr>
                    <w:sz w:val="18"/>
                    <w:szCs w:val="18"/>
                  </w:rPr>
                </w:pPr>
              </w:p>
            </w:tc>
            <w:tc>
              <w:tcPr>
                <w:tcW w:w="283" w:type="dxa"/>
                <w:shd w:val="clear" w:color="auto" w:fill="EEECE1" w:themeFill="background2"/>
              </w:tcPr>
              <w:p w14:paraId="385208A4" w14:textId="77777777" w:rsidR="000D6369" w:rsidRPr="000F5E0F" w:rsidRDefault="000D6369" w:rsidP="009009BD">
                <w:pPr>
                  <w:ind w:leftChars="0" w:left="0"/>
                  <w:jc w:val="left"/>
                  <w:rPr>
                    <w:sz w:val="18"/>
                    <w:szCs w:val="18"/>
                  </w:rPr>
                </w:pPr>
                <w:r>
                  <w:rPr>
                    <w:rFonts w:hint="eastAsia"/>
                    <w:sz w:val="18"/>
                    <w:szCs w:val="18"/>
                  </w:rPr>
                  <w:t>4</w:t>
                </w:r>
              </w:p>
            </w:tc>
            <w:tc>
              <w:tcPr>
                <w:tcW w:w="3828" w:type="dxa"/>
                <w:shd w:val="clear" w:color="auto" w:fill="EEECE1" w:themeFill="background2"/>
              </w:tcPr>
              <w:p w14:paraId="3E22495B" w14:textId="77777777" w:rsidR="000D6369" w:rsidRPr="000F5E0F" w:rsidRDefault="000D6369"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0D6369" w:rsidRPr="000F5E0F" w:rsidRDefault="000D6369" w:rsidP="009009BD">
                <w:pPr>
                  <w:ind w:leftChars="0" w:left="0"/>
                  <w:rPr>
                    <w:sz w:val="18"/>
                    <w:szCs w:val="18"/>
                  </w:rPr>
                </w:pPr>
                <w:r>
                  <w:rPr>
                    <w:rFonts w:hint="eastAsia"/>
                    <w:sz w:val="18"/>
                    <w:szCs w:val="18"/>
                  </w:rPr>
                  <w:t>UserUpdateAdminController</w:t>
                </w:r>
              </w:p>
            </w:tc>
          </w:tr>
          <w:tr w:rsidR="000D6369" w:rsidRPr="000F5E0F" w14:paraId="551C16A3" w14:textId="77777777" w:rsidTr="000D6369">
            <w:trPr>
              <w:trHeight w:val="227"/>
            </w:trPr>
            <w:tc>
              <w:tcPr>
                <w:tcW w:w="421" w:type="dxa"/>
                <w:vMerge/>
              </w:tcPr>
              <w:p w14:paraId="37C70E0C" w14:textId="77777777" w:rsidR="000D6369" w:rsidRPr="000F5E0F" w:rsidRDefault="000D6369" w:rsidP="009009BD">
                <w:pPr>
                  <w:ind w:leftChars="0" w:left="0"/>
                  <w:rPr>
                    <w:sz w:val="18"/>
                    <w:szCs w:val="18"/>
                  </w:rPr>
                </w:pPr>
              </w:p>
            </w:tc>
            <w:tc>
              <w:tcPr>
                <w:tcW w:w="1559" w:type="dxa"/>
                <w:vMerge/>
              </w:tcPr>
              <w:p w14:paraId="6A72A5B8" w14:textId="77777777" w:rsidR="000D6369" w:rsidRPr="000F5E0F" w:rsidRDefault="000D6369" w:rsidP="009009BD">
                <w:pPr>
                  <w:ind w:leftChars="0" w:left="0"/>
                  <w:rPr>
                    <w:sz w:val="18"/>
                    <w:szCs w:val="18"/>
                  </w:rPr>
                </w:pPr>
              </w:p>
            </w:tc>
            <w:tc>
              <w:tcPr>
                <w:tcW w:w="283" w:type="dxa"/>
              </w:tcPr>
              <w:p w14:paraId="4B4C68FF" w14:textId="77777777" w:rsidR="000D6369" w:rsidRPr="000F5E0F" w:rsidRDefault="000D6369" w:rsidP="009009BD">
                <w:pPr>
                  <w:ind w:leftChars="0" w:left="0"/>
                  <w:jc w:val="left"/>
                  <w:rPr>
                    <w:sz w:val="18"/>
                    <w:szCs w:val="18"/>
                  </w:rPr>
                </w:pPr>
                <w:r>
                  <w:rPr>
                    <w:rFonts w:hint="eastAsia"/>
                    <w:sz w:val="18"/>
                    <w:szCs w:val="18"/>
                  </w:rPr>
                  <w:t>4</w:t>
                </w:r>
              </w:p>
            </w:tc>
            <w:tc>
              <w:tcPr>
                <w:tcW w:w="3828" w:type="dxa"/>
              </w:tcPr>
              <w:p w14:paraId="4D64E0B8" w14:textId="77777777" w:rsidR="000D6369" w:rsidRPr="000F5E0F" w:rsidRDefault="000D6369"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0D6369" w:rsidRPr="000F5E0F" w:rsidRDefault="000D6369" w:rsidP="009009BD">
                <w:pPr>
                  <w:ind w:leftChars="0" w:left="0"/>
                  <w:rPr>
                    <w:sz w:val="18"/>
                    <w:szCs w:val="18"/>
                  </w:rPr>
                </w:pPr>
                <w:r>
                  <w:rPr>
                    <w:rFonts w:hint="eastAsia"/>
                    <w:sz w:val="18"/>
                    <w:szCs w:val="18"/>
                  </w:rPr>
                  <w:t>User</w:t>
                </w:r>
                <w:r>
                  <w:rPr>
                    <w:sz w:val="18"/>
                    <w:szCs w:val="18"/>
                  </w:rPr>
                  <w:t>Update</w:t>
                </w:r>
                <w:r>
                  <w:rPr>
                    <w:rFonts w:hint="eastAsia"/>
                    <w:sz w:val="18"/>
                    <w:szCs w:val="18"/>
                  </w:rPr>
                  <w:t>CustomerController</w:t>
                </w:r>
              </w:p>
            </w:tc>
          </w:tr>
          <w:tr w:rsidR="000D6369" w:rsidRPr="000F5E0F" w14:paraId="317296EA" w14:textId="77777777" w:rsidTr="000D6369">
            <w:trPr>
              <w:trHeight w:val="227"/>
            </w:trPr>
            <w:tc>
              <w:tcPr>
                <w:tcW w:w="421" w:type="dxa"/>
                <w:vMerge/>
              </w:tcPr>
              <w:p w14:paraId="319D3C4A" w14:textId="77777777" w:rsidR="000D6369" w:rsidRPr="000F5E0F" w:rsidRDefault="000D6369" w:rsidP="009009BD">
                <w:pPr>
                  <w:ind w:leftChars="0" w:left="0"/>
                  <w:rPr>
                    <w:sz w:val="18"/>
                    <w:szCs w:val="18"/>
                  </w:rPr>
                </w:pPr>
              </w:p>
            </w:tc>
            <w:tc>
              <w:tcPr>
                <w:tcW w:w="1559" w:type="dxa"/>
                <w:vMerge/>
              </w:tcPr>
              <w:p w14:paraId="781EAAE3" w14:textId="77777777" w:rsidR="000D6369" w:rsidRPr="000F5E0F" w:rsidRDefault="000D6369" w:rsidP="009009BD">
                <w:pPr>
                  <w:ind w:leftChars="0" w:left="0"/>
                  <w:rPr>
                    <w:sz w:val="18"/>
                    <w:szCs w:val="18"/>
                  </w:rPr>
                </w:pPr>
              </w:p>
            </w:tc>
            <w:tc>
              <w:tcPr>
                <w:tcW w:w="283" w:type="dxa"/>
                <w:shd w:val="clear" w:color="auto" w:fill="EEECE1" w:themeFill="background2"/>
              </w:tcPr>
              <w:p w14:paraId="4B8EB5A8" w14:textId="77777777"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3CDBDD27" w14:textId="77777777" w:rsidR="000D6369" w:rsidRPr="000F5E0F" w:rsidRDefault="000D6369"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0D6369" w:rsidRPr="000F5E0F" w:rsidRDefault="000D6369" w:rsidP="009009BD">
                <w:pPr>
                  <w:ind w:leftChars="0" w:left="0"/>
                  <w:rPr>
                    <w:sz w:val="18"/>
                    <w:szCs w:val="18"/>
                  </w:rPr>
                </w:pPr>
                <w:r>
                  <w:rPr>
                    <w:rFonts w:hint="eastAsia"/>
                    <w:sz w:val="18"/>
                    <w:szCs w:val="18"/>
                  </w:rPr>
                  <w:t>User</w:t>
                </w:r>
                <w:r>
                  <w:rPr>
                    <w:sz w:val="18"/>
                    <w:szCs w:val="18"/>
                  </w:rPr>
                  <w:t>Delete</w:t>
                </w:r>
                <w:r>
                  <w:rPr>
                    <w:rFonts w:hint="eastAsia"/>
                    <w:sz w:val="18"/>
                    <w:szCs w:val="18"/>
                  </w:rPr>
                  <w:t>AdminController</w:t>
                </w:r>
              </w:p>
            </w:tc>
          </w:tr>
          <w:tr w:rsidR="000D6369" w:rsidRPr="000F5E0F" w14:paraId="060A620A" w14:textId="77777777" w:rsidTr="000D6369">
            <w:trPr>
              <w:trHeight w:val="227"/>
            </w:trPr>
            <w:tc>
              <w:tcPr>
                <w:tcW w:w="421" w:type="dxa"/>
                <w:vMerge/>
              </w:tcPr>
              <w:p w14:paraId="1414548B" w14:textId="77777777" w:rsidR="000D6369" w:rsidRPr="000F5E0F" w:rsidRDefault="000D6369" w:rsidP="009009BD">
                <w:pPr>
                  <w:ind w:leftChars="0" w:left="0"/>
                  <w:rPr>
                    <w:sz w:val="18"/>
                    <w:szCs w:val="18"/>
                  </w:rPr>
                </w:pPr>
              </w:p>
            </w:tc>
            <w:tc>
              <w:tcPr>
                <w:tcW w:w="1559" w:type="dxa"/>
                <w:vMerge/>
              </w:tcPr>
              <w:p w14:paraId="6AFC218D" w14:textId="77777777" w:rsidR="000D6369" w:rsidRPr="000F5E0F" w:rsidRDefault="000D6369" w:rsidP="009009BD">
                <w:pPr>
                  <w:ind w:leftChars="0" w:left="0"/>
                  <w:rPr>
                    <w:sz w:val="18"/>
                    <w:szCs w:val="18"/>
                  </w:rPr>
                </w:pPr>
              </w:p>
            </w:tc>
            <w:tc>
              <w:tcPr>
                <w:tcW w:w="283" w:type="dxa"/>
              </w:tcPr>
              <w:p w14:paraId="659FFBE2" w14:textId="77777777" w:rsidR="000D6369" w:rsidRPr="000F5E0F" w:rsidRDefault="000D6369" w:rsidP="009009BD">
                <w:pPr>
                  <w:ind w:leftChars="0" w:left="0"/>
                  <w:jc w:val="left"/>
                  <w:rPr>
                    <w:sz w:val="18"/>
                    <w:szCs w:val="18"/>
                  </w:rPr>
                </w:pPr>
                <w:r>
                  <w:rPr>
                    <w:rFonts w:hint="eastAsia"/>
                    <w:sz w:val="18"/>
                    <w:szCs w:val="18"/>
                  </w:rPr>
                  <w:t>5</w:t>
                </w:r>
              </w:p>
            </w:tc>
            <w:tc>
              <w:tcPr>
                <w:tcW w:w="3828" w:type="dxa"/>
              </w:tcPr>
              <w:p w14:paraId="458EE90A" w14:textId="77777777" w:rsidR="000D6369" w:rsidRPr="000F5E0F" w:rsidRDefault="000D6369" w:rsidP="009009BD">
                <w:pPr>
                  <w:ind w:leftChars="0" w:left="0"/>
                  <w:jc w:val="left"/>
                  <w:rPr>
                    <w:sz w:val="18"/>
                    <w:szCs w:val="18"/>
                  </w:rPr>
                </w:pPr>
                <w:r>
                  <w:rPr>
                    <w:rFonts w:hint="eastAsia"/>
                    <w:sz w:val="18"/>
                    <w:szCs w:val="18"/>
                  </w:rPr>
                  <w:t>会員削除(一般会員)</w:t>
                </w:r>
              </w:p>
            </w:tc>
            <w:tc>
              <w:tcPr>
                <w:tcW w:w="3082" w:type="dxa"/>
              </w:tcPr>
              <w:p w14:paraId="168EF99B" w14:textId="77777777" w:rsidR="000D6369" w:rsidRPr="000F5E0F" w:rsidRDefault="000D6369" w:rsidP="009009BD">
                <w:pPr>
                  <w:ind w:leftChars="0" w:left="0"/>
                  <w:rPr>
                    <w:sz w:val="18"/>
                    <w:szCs w:val="18"/>
                  </w:rPr>
                </w:pPr>
                <w:r>
                  <w:rPr>
                    <w:rFonts w:hint="eastAsia"/>
                    <w:sz w:val="18"/>
                    <w:szCs w:val="18"/>
                  </w:rPr>
                  <w:t>UserDeleteCustomerController</w:t>
                </w:r>
              </w:p>
            </w:tc>
          </w:tr>
          <w:tr w:rsidR="000D6369" w:rsidRPr="000F5E0F" w14:paraId="4C35E0FD" w14:textId="77777777" w:rsidTr="000D6369">
            <w:trPr>
              <w:trHeight w:val="227"/>
            </w:trPr>
            <w:tc>
              <w:tcPr>
                <w:tcW w:w="421" w:type="dxa"/>
                <w:vMerge/>
              </w:tcPr>
              <w:p w14:paraId="1FEF86FC" w14:textId="77777777" w:rsidR="000D6369" w:rsidRPr="000F5E0F" w:rsidRDefault="000D6369" w:rsidP="009009BD">
                <w:pPr>
                  <w:ind w:leftChars="0" w:left="0"/>
                  <w:rPr>
                    <w:sz w:val="18"/>
                    <w:szCs w:val="18"/>
                  </w:rPr>
                </w:pPr>
              </w:p>
            </w:tc>
            <w:tc>
              <w:tcPr>
                <w:tcW w:w="1559" w:type="dxa"/>
                <w:vMerge w:val="restart"/>
                <w:shd w:val="clear" w:color="auto" w:fill="00B0F0"/>
              </w:tcPr>
              <w:p w14:paraId="431A2579" w14:textId="3D770E22" w:rsidR="000D6369" w:rsidRPr="000F5E0F" w:rsidRDefault="000D6369" w:rsidP="009009BD">
                <w:pPr>
                  <w:ind w:leftChars="0" w:left="0"/>
                  <w:rPr>
                    <w:sz w:val="18"/>
                    <w:szCs w:val="18"/>
                  </w:rPr>
                </w:pPr>
                <w:r>
                  <w:rPr>
                    <w:sz w:val="18"/>
                    <w:szCs w:val="18"/>
                  </w:rPr>
                  <w:t>お問い合わせ</w:t>
                </w:r>
              </w:p>
            </w:tc>
            <w:tc>
              <w:tcPr>
                <w:tcW w:w="283" w:type="dxa"/>
                <w:shd w:val="clear" w:color="auto" w:fill="00B0F0"/>
              </w:tcPr>
              <w:p w14:paraId="5D1C7393" w14:textId="07AFED3A" w:rsidR="000D6369" w:rsidRDefault="000D6369" w:rsidP="000D6369">
                <w:pPr>
                  <w:ind w:leftChars="0" w:left="0"/>
                  <w:jc w:val="center"/>
                  <w:rPr>
                    <w:sz w:val="18"/>
                    <w:szCs w:val="18"/>
                  </w:rPr>
                </w:pPr>
                <w:r>
                  <w:rPr>
                    <w:rFonts w:hint="eastAsia"/>
                    <w:sz w:val="18"/>
                    <w:szCs w:val="18"/>
                  </w:rPr>
                  <w:t>６</w:t>
                </w:r>
              </w:p>
            </w:tc>
            <w:tc>
              <w:tcPr>
                <w:tcW w:w="3828" w:type="dxa"/>
                <w:shd w:val="clear" w:color="auto" w:fill="00B0F0"/>
              </w:tcPr>
              <w:p w14:paraId="2311187C" w14:textId="77777777" w:rsidR="00815714" w:rsidRDefault="000D6369" w:rsidP="009009BD">
                <w:pPr>
                  <w:ind w:leftChars="0" w:left="0"/>
                  <w:jc w:val="left"/>
                  <w:rPr>
                    <w:sz w:val="18"/>
                    <w:szCs w:val="18"/>
                  </w:rPr>
                </w:pPr>
                <w:r>
                  <w:rPr>
                    <w:rFonts w:hint="eastAsia"/>
                    <w:sz w:val="18"/>
                    <w:szCs w:val="18"/>
                  </w:rPr>
                  <w:t>お問い合わせ一覧表示</w:t>
                </w:r>
                <w:r w:rsidR="00815714" w:rsidRPr="000F5E0F">
                  <w:rPr>
                    <w:rFonts w:hint="eastAsia"/>
                    <w:sz w:val="18"/>
                    <w:szCs w:val="18"/>
                  </w:rPr>
                  <w:t>(運用管理者・</w:t>
                </w:r>
              </w:p>
              <w:p w14:paraId="278AC40B" w14:textId="61E524B6"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118F9438" w14:textId="33A18A82" w:rsidR="000D6369" w:rsidRDefault="00BC50BB" w:rsidP="009009BD">
                <w:pPr>
                  <w:ind w:leftChars="0" w:left="0"/>
                  <w:rPr>
                    <w:sz w:val="18"/>
                    <w:szCs w:val="18"/>
                  </w:rPr>
                </w:pPr>
                <w:r>
                  <w:rPr>
                    <w:rFonts w:hint="eastAsia"/>
                    <w:sz w:val="18"/>
                    <w:szCs w:val="18"/>
                  </w:rPr>
                  <w:t>Contact</w:t>
                </w:r>
                <w:r w:rsidRPr="009009BD">
                  <w:rPr>
                    <w:sz w:val="18"/>
                    <w:szCs w:val="18"/>
                  </w:rPr>
                  <w:t>CustomerController</w:t>
                </w:r>
              </w:p>
            </w:tc>
          </w:tr>
          <w:tr w:rsidR="000D6369" w:rsidRPr="000F5E0F" w14:paraId="30933998" w14:textId="77777777" w:rsidTr="000D6369">
            <w:trPr>
              <w:trHeight w:val="227"/>
            </w:trPr>
            <w:tc>
              <w:tcPr>
                <w:tcW w:w="421" w:type="dxa"/>
                <w:vMerge/>
              </w:tcPr>
              <w:p w14:paraId="1861EA6A" w14:textId="77777777" w:rsidR="000D6369" w:rsidRPr="000F5E0F" w:rsidRDefault="000D6369" w:rsidP="009009BD">
                <w:pPr>
                  <w:ind w:leftChars="0" w:left="0"/>
                  <w:rPr>
                    <w:sz w:val="18"/>
                    <w:szCs w:val="18"/>
                  </w:rPr>
                </w:pPr>
              </w:p>
            </w:tc>
            <w:tc>
              <w:tcPr>
                <w:tcW w:w="1559" w:type="dxa"/>
                <w:vMerge/>
                <w:shd w:val="clear" w:color="auto" w:fill="00B0F0"/>
              </w:tcPr>
              <w:p w14:paraId="7F6A9F53" w14:textId="77777777" w:rsidR="000D6369" w:rsidRPr="000F5E0F" w:rsidRDefault="000D6369" w:rsidP="009009BD">
                <w:pPr>
                  <w:ind w:leftChars="0" w:left="0"/>
                  <w:rPr>
                    <w:sz w:val="18"/>
                    <w:szCs w:val="18"/>
                  </w:rPr>
                </w:pPr>
              </w:p>
            </w:tc>
            <w:tc>
              <w:tcPr>
                <w:tcW w:w="283" w:type="dxa"/>
                <w:shd w:val="clear" w:color="auto" w:fill="00B0F0"/>
              </w:tcPr>
              <w:p w14:paraId="386F238C" w14:textId="28943CDA" w:rsidR="000D6369" w:rsidRDefault="00815714" w:rsidP="000D6369">
                <w:pPr>
                  <w:ind w:leftChars="0" w:left="0"/>
                  <w:rPr>
                    <w:sz w:val="18"/>
                    <w:szCs w:val="18"/>
                  </w:rPr>
                </w:pPr>
                <w:r>
                  <w:rPr>
                    <w:sz w:val="18"/>
                    <w:szCs w:val="18"/>
                  </w:rPr>
                  <w:t>７</w:t>
                </w:r>
              </w:p>
            </w:tc>
            <w:tc>
              <w:tcPr>
                <w:tcW w:w="3828" w:type="dxa"/>
                <w:shd w:val="clear" w:color="auto" w:fill="00B0F0"/>
              </w:tcPr>
              <w:p w14:paraId="54D8AD46" w14:textId="77777777" w:rsidR="00815714" w:rsidRDefault="00815714" w:rsidP="009009BD">
                <w:pPr>
                  <w:ind w:leftChars="0" w:left="0"/>
                  <w:jc w:val="left"/>
                  <w:rPr>
                    <w:sz w:val="18"/>
                    <w:szCs w:val="18"/>
                  </w:rPr>
                </w:pPr>
                <w:r>
                  <w:rPr>
                    <w:sz w:val="18"/>
                    <w:szCs w:val="18"/>
                  </w:rPr>
                  <w:t>お問い合わせ詳細表示</w:t>
                </w:r>
                <w:r w:rsidRPr="000F5E0F">
                  <w:rPr>
                    <w:rFonts w:hint="eastAsia"/>
                    <w:sz w:val="18"/>
                    <w:szCs w:val="18"/>
                  </w:rPr>
                  <w:t>(運用管理者・</w:t>
                </w:r>
              </w:p>
              <w:p w14:paraId="1AB37705" w14:textId="177C4028"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71E9C764" w14:textId="29874167" w:rsidR="000D6369" w:rsidRDefault="00815714" w:rsidP="009009BD">
                <w:pPr>
                  <w:ind w:leftChars="0" w:left="0"/>
                  <w:rPr>
                    <w:sz w:val="18"/>
                    <w:szCs w:val="18"/>
                  </w:rPr>
                </w:pPr>
                <w:r>
                  <w:rPr>
                    <w:rFonts w:hint="eastAsia"/>
                    <w:sz w:val="18"/>
                    <w:szCs w:val="18"/>
                  </w:rPr>
                  <w:t>Contact</w:t>
                </w:r>
                <w:r>
                  <w:rPr>
                    <w:sz w:val="18"/>
                    <w:szCs w:val="18"/>
                  </w:rPr>
                  <w:t>Details</w:t>
                </w:r>
                <w:r w:rsidRPr="009009BD">
                  <w:rPr>
                    <w:sz w:val="18"/>
                    <w:szCs w:val="18"/>
                  </w:rPr>
                  <w:t>Controller</w:t>
                </w:r>
              </w:p>
            </w:tc>
          </w:tr>
          <w:tr w:rsidR="000D6369" w:rsidRPr="000F5E0F" w14:paraId="5CAED634" w14:textId="77777777" w:rsidTr="000D6369">
            <w:trPr>
              <w:trHeight w:val="227"/>
            </w:trPr>
            <w:tc>
              <w:tcPr>
                <w:tcW w:w="421" w:type="dxa"/>
                <w:vMerge/>
              </w:tcPr>
              <w:p w14:paraId="794E2AB3" w14:textId="77777777" w:rsidR="000D6369" w:rsidRPr="000F5E0F" w:rsidRDefault="000D6369" w:rsidP="009009BD">
                <w:pPr>
                  <w:ind w:leftChars="0" w:left="0"/>
                  <w:rPr>
                    <w:sz w:val="18"/>
                    <w:szCs w:val="18"/>
                  </w:rPr>
                </w:pPr>
              </w:p>
            </w:tc>
            <w:tc>
              <w:tcPr>
                <w:tcW w:w="1559" w:type="dxa"/>
                <w:vMerge/>
                <w:shd w:val="clear" w:color="auto" w:fill="00B0F0"/>
              </w:tcPr>
              <w:p w14:paraId="46C92005" w14:textId="77777777" w:rsidR="000D6369" w:rsidRPr="000F5E0F" w:rsidRDefault="000D6369" w:rsidP="009009BD">
                <w:pPr>
                  <w:ind w:leftChars="0" w:left="0"/>
                  <w:rPr>
                    <w:sz w:val="18"/>
                    <w:szCs w:val="18"/>
                  </w:rPr>
                </w:pPr>
              </w:p>
            </w:tc>
            <w:tc>
              <w:tcPr>
                <w:tcW w:w="283" w:type="dxa"/>
                <w:shd w:val="clear" w:color="auto" w:fill="00B0F0"/>
              </w:tcPr>
              <w:p w14:paraId="2CDE378F" w14:textId="0AC8F972" w:rsidR="00815714" w:rsidRDefault="00815714" w:rsidP="00815714">
                <w:pPr>
                  <w:ind w:leftChars="0" w:left="0"/>
                  <w:jc w:val="center"/>
                  <w:rPr>
                    <w:sz w:val="18"/>
                    <w:szCs w:val="18"/>
                  </w:rPr>
                </w:pPr>
                <w:r>
                  <w:rPr>
                    <w:rFonts w:hint="eastAsia"/>
                    <w:sz w:val="18"/>
                    <w:szCs w:val="18"/>
                  </w:rPr>
                  <w:t>8</w:t>
                </w:r>
              </w:p>
            </w:tc>
            <w:tc>
              <w:tcPr>
                <w:tcW w:w="3828" w:type="dxa"/>
                <w:shd w:val="clear" w:color="auto" w:fill="00B0F0"/>
              </w:tcPr>
              <w:p w14:paraId="64063753" w14:textId="36913FFC" w:rsidR="000D6369" w:rsidRDefault="00B524C3" w:rsidP="009009BD">
                <w:pPr>
                  <w:ind w:leftChars="0" w:left="0"/>
                  <w:jc w:val="left"/>
                  <w:rPr>
                    <w:sz w:val="18"/>
                    <w:szCs w:val="18"/>
                  </w:rPr>
                </w:pPr>
                <w:r>
                  <w:rPr>
                    <w:rFonts w:hint="eastAsia"/>
                    <w:sz w:val="18"/>
                    <w:szCs w:val="18"/>
                  </w:rPr>
                  <w:t>お問い合わせ記述</w:t>
                </w:r>
                <w:r w:rsidRPr="000F5E0F">
                  <w:rPr>
                    <w:rFonts w:hint="eastAsia"/>
                    <w:sz w:val="18"/>
                    <w:szCs w:val="18"/>
                  </w:rPr>
                  <w:t>(一般会員</w:t>
                </w:r>
                <w:r>
                  <w:rPr>
                    <w:rFonts w:hint="eastAsia"/>
                    <w:sz w:val="18"/>
                    <w:szCs w:val="18"/>
                  </w:rPr>
                  <w:t>・非会員</w:t>
                </w:r>
                <w:r w:rsidRPr="000F5E0F">
                  <w:rPr>
                    <w:rFonts w:hint="eastAsia"/>
                    <w:sz w:val="18"/>
                    <w:szCs w:val="18"/>
                  </w:rPr>
                  <w:t>)</w:t>
                </w:r>
              </w:p>
            </w:tc>
            <w:tc>
              <w:tcPr>
                <w:tcW w:w="3082" w:type="dxa"/>
                <w:shd w:val="clear" w:color="auto" w:fill="00B0F0"/>
              </w:tcPr>
              <w:p w14:paraId="5D8544D7" w14:textId="00A25394" w:rsidR="000D6369" w:rsidRDefault="00C74E7B" w:rsidP="009009BD">
                <w:pPr>
                  <w:ind w:leftChars="0" w:left="0"/>
                  <w:rPr>
                    <w:sz w:val="18"/>
                    <w:szCs w:val="18"/>
                  </w:rPr>
                </w:pPr>
                <w:r>
                  <w:rPr>
                    <w:rFonts w:hint="eastAsia"/>
                    <w:sz w:val="18"/>
                    <w:szCs w:val="18"/>
                  </w:rPr>
                  <w:t>C</w:t>
                </w:r>
                <w:r>
                  <w:rPr>
                    <w:sz w:val="18"/>
                    <w:szCs w:val="18"/>
                  </w:rPr>
                  <w:t>ontactDescription</w:t>
                </w:r>
                <w:r w:rsidRPr="009009BD">
                  <w:rPr>
                    <w:sz w:val="18"/>
                    <w:szCs w:val="18"/>
                  </w:rPr>
                  <w:t>Controller</w:t>
                </w:r>
              </w:p>
            </w:tc>
          </w:tr>
          <w:tr w:rsidR="000D6369" w:rsidRPr="000F5E0F" w14:paraId="3726531F" w14:textId="77777777" w:rsidTr="000D6369">
            <w:trPr>
              <w:trHeight w:val="227"/>
            </w:trPr>
            <w:tc>
              <w:tcPr>
                <w:tcW w:w="421" w:type="dxa"/>
                <w:vMerge/>
              </w:tcPr>
              <w:p w14:paraId="3D09DE65" w14:textId="77777777" w:rsidR="000D6369" w:rsidRPr="000F5E0F" w:rsidRDefault="000D6369" w:rsidP="009009BD">
                <w:pPr>
                  <w:ind w:leftChars="0" w:left="0"/>
                  <w:rPr>
                    <w:sz w:val="18"/>
                    <w:szCs w:val="18"/>
                  </w:rPr>
                </w:pPr>
              </w:p>
            </w:tc>
            <w:tc>
              <w:tcPr>
                <w:tcW w:w="1559" w:type="dxa"/>
                <w:vMerge/>
                <w:shd w:val="clear" w:color="auto" w:fill="00B0F0"/>
              </w:tcPr>
              <w:p w14:paraId="3EA5AC92" w14:textId="77777777" w:rsidR="000D6369" w:rsidRPr="000F5E0F" w:rsidRDefault="000D6369" w:rsidP="009009BD">
                <w:pPr>
                  <w:ind w:leftChars="0" w:left="0"/>
                  <w:rPr>
                    <w:sz w:val="18"/>
                    <w:szCs w:val="18"/>
                  </w:rPr>
                </w:pPr>
              </w:p>
            </w:tc>
            <w:tc>
              <w:tcPr>
                <w:tcW w:w="283" w:type="dxa"/>
                <w:shd w:val="clear" w:color="auto" w:fill="00B0F0"/>
              </w:tcPr>
              <w:p w14:paraId="74DA3BBF" w14:textId="77777777" w:rsidR="000D6369" w:rsidRDefault="000D6369" w:rsidP="000D6369">
                <w:pPr>
                  <w:ind w:leftChars="0" w:left="0"/>
                  <w:jc w:val="center"/>
                  <w:rPr>
                    <w:sz w:val="18"/>
                    <w:szCs w:val="18"/>
                  </w:rPr>
                </w:pPr>
              </w:p>
            </w:tc>
            <w:tc>
              <w:tcPr>
                <w:tcW w:w="3828" w:type="dxa"/>
                <w:shd w:val="clear" w:color="auto" w:fill="00B0F0"/>
              </w:tcPr>
              <w:p w14:paraId="7332FF00" w14:textId="77777777" w:rsidR="000D6369" w:rsidRDefault="000D6369" w:rsidP="009009BD">
                <w:pPr>
                  <w:ind w:leftChars="0" w:left="0"/>
                  <w:jc w:val="left"/>
                  <w:rPr>
                    <w:sz w:val="18"/>
                    <w:szCs w:val="18"/>
                  </w:rPr>
                </w:pPr>
              </w:p>
            </w:tc>
            <w:tc>
              <w:tcPr>
                <w:tcW w:w="3082" w:type="dxa"/>
                <w:shd w:val="clear" w:color="auto" w:fill="00B0F0"/>
              </w:tcPr>
              <w:p w14:paraId="066DA382" w14:textId="77777777" w:rsidR="000D6369" w:rsidRDefault="000D6369" w:rsidP="009009BD">
                <w:pPr>
                  <w:ind w:leftChars="0" w:left="0"/>
                  <w:rPr>
                    <w:sz w:val="18"/>
                    <w:szCs w:val="18"/>
                  </w:rPr>
                </w:pP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5"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5"/>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ユーザインターフェースは、Thymeleafのテンプレートを利用する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896C68" w:rsidRPr="00045A9B" w14:paraId="5D6301B0" w14:textId="77777777" w:rsidTr="00C257EA">
            <w:tc>
              <w:tcPr>
                <w:cnfStyle w:val="001000000000" w:firstRow="0" w:lastRow="0" w:firstColumn="1" w:lastColumn="0" w:oddVBand="0" w:evenVBand="0" w:oddHBand="0" w:evenHBand="0" w:firstRowFirstColumn="0" w:firstRowLastColumn="0" w:lastRowFirstColumn="0" w:lastRowLastColumn="0"/>
                <w:tcW w:w="1120" w:type="dxa"/>
                <w:shd w:val="clear" w:color="auto" w:fill="00B0F0"/>
              </w:tcPr>
              <w:p w14:paraId="2B5CDEFA" w14:textId="33B4FB62" w:rsidR="00896C68" w:rsidRDefault="00C257EA" w:rsidP="00CB5D3B">
                <w:pPr>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-1-1-2</w:t>
                </w:r>
              </w:p>
            </w:tc>
            <w:tc>
              <w:tcPr>
                <w:tcW w:w="2076" w:type="dxa"/>
                <w:shd w:val="clear" w:color="auto" w:fill="00B0F0"/>
              </w:tcPr>
              <w:p w14:paraId="24E2DD7C" w14:textId="302ED758" w:rsidR="00896C68"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1634" w:type="dxa"/>
                <w:shd w:val="clear" w:color="auto" w:fill="00B0F0"/>
              </w:tcPr>
              <w:p w14:paraId="2E57AE85" w14:textId="68E956F0" w:rsidR="00896C68" w:rsidRPr="004F6C7A"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contact</w:t>
                </w:r>
              </w:p>
            </w:tc>
            <w:tc>
              <w:tcPr>
                <w:tcW w:w="3558" w:type="dxa"/>
                <w:shd w:val="clear" w:color="auto" w:fill="00B0F0"/>
              </w:tcPr>
              <w:p w14:paraId="74CF014D" w14:textId="6A22CB42" w:rsidR="00896C68" w:rsidRPr="00D95B36"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contact.html</w:t>
                </w:r>
              </w:p>
            </w:tc>
            <w:tc>
              <w:tcPr>
                <w:tcW w:w="1348" w:type="dxa"/>
                <w:shd w:val="clear" w:color="auto" w:fill="00B0F0"/>
              </w:tcPr>
              <w:p w14:paraId="4471D0C5" w14:textId="6C950877" w:rsidR="00896C68" w:rsidRDefault="00181643"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2A7F5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C8934C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2180B8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11C3D7F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2A7F59" w:rsidRPr="00C80DF8" w:rsidRDefault="002A7F59" w:rsidP="002A7F5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2A7F59" w:rsidRPr="00C80DF8" w:rsidRDefault="002A7F59" w:rsidP="002A7F5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4"/>
            <w:gridCol w:w="2012"/>
            <w:gridCol w:w="1862"/>
            <w:gridCol w:w="3457"/>
            <w:gridCol w:w="1311"/>
          </w:tblGrid>
          <w:tr w:rsidR="007E3B21" w:rsidRPr="00045A9B" w14:paraId="2F718129" w14:textId="77777777" w:rsidTr="00C74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12"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62"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57"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1"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12"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62"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1"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12"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62"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1"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12"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62"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1"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12"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1"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12"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1"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1"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1"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896C68" w:rsidRPr="00045A9B" w14:paraId="2811BF8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A57D41C" w14:textId="310CE60C" w:rsidR="00896C68" w:rsidRPr="001E016C" w:rsidRDefault="00896C68" w:rsidP="00896C68">
                <w:pPr>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012" w:type="dxa"/>
                <w:shd w:val="clear" w:color="auto" w:fill="00B0F0"/>
              </w:tcPr>
              <w:p w14:paraId="26711E19" w14:textId="56E22211" w:rsidR="00896C68" w:rsidRPr="001E016C" w:rsidRDefault="00896C68"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1862" w:type="dxa"/>
                <w:shd w:val="clear" w:color="auto" w:fill="00B0F0"/>
              </w:tcPr>
              <w:p w14:paraId="5C9C7C72" w14:textId="02FCEAE5" w:rsidR="00873730" w:rsidRPr="001E016C" w:rsidRDefault="00873730"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w:t>
                </w:r>
                <w:r>
                  <w:rPr>
                    <w:rFonts w:asciiTheme="minorEastAsia" w:hAnsiTheme="minorEastAsia"/>
                    <w:sz w:val="18"/>
                    <w:szCs w:val="18"/>
                  </w:rPr>
                  <w:t>tem/favorite</w:t>
                </w:r>
              </w:p>
            </w:tc>
            <w:tc>
              <w:tcPr>
                <w:tcW w:w="3457" w:type="dxa"/>
                <w:shd w:val="clear" w:color="auto" w:fill="00B0F0"/>
              </w:tcPr>
              <w:p w14:paraId="7A5F19AC" w14:textId="374CF00A" w:rsidR="00896C68" w:rsidRPr="001E016C" w:rsidRDefault="00181643"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item_favorite.html</w:t>
                </w:r>
              </w:p>
            </w:tc>
            <w:tc>
              <w:tcPr>
                <w:tcW w:w="1311" w:type="dxa"/>
                <w:shd w:val="clear" w:color="auto" w:fill="00B0F0"/>
              </w:tcPr>
              <w:p w14:paraId="2D68C9C8" w14:textId="5AFC4171" w:rsidR="00896C68" w:rsidRDefault="00C74E7B"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470564" w:rsidRPr="00045A9B" w14:paraId="200EACB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3B31DAF" w14:textId="2FF5D5E8" w:rsidR="00470564" w:rsidRPr="001E016C" w:rsidRDefault="00470564"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012" w:type="dxa"/>
                <w:shd w:val="clear" w:color="auto" w:fill="00B0F0"/>
              </w:tcPr>
              <w:p w14:paraId="6986B0A4" w14:textId="051BF229" w:rsidR="00470564" w:rsidRPr="001E016C" w:rsidRDefault="0047056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1862" w:type="dxa"/>
                <w:shd w:val="clear" w:color="auto" w:fill="00B0F0"/>
              </w:tcPr>
              <w:p w14:paraId="6F337D42" w14:textId="3D293EA1" w:rsidR="00470564" w:rsidRPr="001E016C" w:rsidRDefault="00C257EA"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w:t>
                </w:r>
              </w:p>
            </w:tc>
            <w:tc>
              <w:tcPr>
                <w:tcW w:w="3457" w:type="dxa"/>
                <w:shd w:val="clear" w:color="auto" w:fill="00B0F0"/>
              </w:tcPr>
              <w:p w14:paraId="25594C95" w14:textId="1D7BE284" w:rsidR="00470564" w:rsidRPr="001E016C" w:rsidRDefault="00181643"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user_contact.html</w:t>
                </w:r>
              </w:p>
            </w:tc>
            <w:tc>
              <w:tcPr>
                <w:tcW w:w="1311" w:type="dxa"/>
                <w:shd w:val="clear" w:color="auto" w:fill="00B0F0"/>
              </w:tcPr>
              <w:p w14:paraId="6DDBB07D" w14:textId="77777777" w:rsidR="00470564" w:rsidRDefault="0047056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9043B4" w:rsidRPr="00045A9B" w14:paraId="398FD9D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9BBBA1E" w14:textId="628667FB" w:rsidR="009043B4" w:rsidRDefault="0021454C" w:rsidP="00470564">
                <w:pPr>
                  <w:ind w:leftChars="0" w:left="0"/>
                  <w:rPr>
                    <w:rFonts w:asciiTheme="minorEastAsia" w:hAnsiTheme="minorEastAsia" w:hint="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012" w:type="dxa"/>
                <w:shd w:val="clear" w:color="auto" w:fill="00B0F0"/>
              </w:tcPr>
              <w:p w14:paraId="41DFF2D4" w14:textId="293D30B5"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確認</w:t>
                </w:r>
                <w:r>
                  <w:rPr>
                    <w:rFonts w:asciiTheme="minorEastAsia" w:hAnsiTheme="minorEastAsia" w:hint="eastAsia"/>
                    <w:sz w:val="18"/>
                    <w:szCs w:val="18"/>
                  </w:rPr>
                  <w:t>画面</w:t>
                </w:r>
              </w:p>
            </w:tc>
            <w:tc>
              <w:tcPr>
                <w:tcW w:w="1862" w:type="dxa"/>
                <w:shd w:val="clear" w:color="auto" w:fill="00B0F0"/>
              </w:tcPr>
              <w:p w14:paraId="4773985D" w14:textId="11DA753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rFonts w:asciiTheme="minorEastAsia" w:hAnsiTheme="minorEastAsia"/>
                    <w:sz w:val="18"/>
                    <w:szCs w:val="18"/>
                  </w:rPr>
                  <w:t xml:space="preserve">user/ </w:t>
                </w:r>
                <w:r>
                  <w:rPr>
                    <w:rFonts w:asciiTheme="minorEastAsia" w:hAnsiTheme="minorEastAsia"/>
                    <w:sz w:val="18"/>
                    <w:szCs w:val="18"/>
                  </w:rPr>
                  <w:t>contact</w:t>
                </w:r>
                <w:r>
                  <w:rPr>
                    <w:rFonts w:asciiTheme="minorEastAsia" w:hAnsiTheme="minorEastAsia"/>
                    <w:sz w:val="18"/>
                    <w:szCs w:val="18"/>
                  </w:rPr>
                  <w:t>/check</w:t>
                </w:r>
              </w:p>
            </w:tc>
            <w:tc>
              <w:tcPr>
                <w:tcW w:w="3457" w:type="dxa"/>
                <w:shd w:val="clear" w:color="auto" w:fill="00B0F0"/>
              </w:tcPr>
              <w:p w14:paraId="38A91076" w14:textId="1ADDA5AE"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user_contact_check.html</w:t>
                </w:r>
              </w:p>
            </w:tc>
            <w:tc>
              <w:tcPr>
                <w:tcW w:w="1311" w:type="dxa"/>
                <w:shd w:val="clear" w:color="auto" w:fill="00B0F0"/>
              </w:tcPr>
              <w:p w14:paraId="48E94F31" w14:textId="77777777" w:rsidR="009043B4" w:rsidRDefault="009043B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9043B4" w:rsidRPr="00045A9B" w14:paraId="165B0D5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722D8604" w14:textId="060038D1" w:rsidR="009043B4" w:rsidRDefault="0021454C" w:rsidP="00470564">
                <w:pPr>
                  <w:ind w:leftChars="0" w:left="0"/>
                  <w:rPr>
                    <w:rFonts w:asciiTheme="minorEastAsia" w:hAnsiTheme="minorEastAsia" w:hint="eastAsia"/>
                    <w:sz w:val="18"/>
                    <w:szCs w:val="18"/>
                  </w:rPr>
                </w:pPr>
                <w:r>
                  <w:rPr>
                    <w:rFonts w:asciiTheme="minorEastAsia" w:hAnsiTheme="minorEastAsia" w:hint="eastAsia"/>
                    <w:sz w:val="18"/>
                    <w:szCs w:val="18"/>
                  </w:rPr>
                  <w:t>8</w:t>
                </w:r>
                <w:r>
                  <w:rPr>
                    <w:rFonts w:asciiTheme="minorEastAsia" w:hAnsiTheme="minorEastAsia"/>
                    <w:sz w:val="18"/>
                    <w:szCs w:val="18"/>
                  </w:rPr>
                  <w:t>-1-1-3</w:t>
                </w:r>
              </w:p>
            </w:tc>
            <w:tc>
              <w:tcPr>
                <w:tcW w:w="2012" w:type="dxa"/>
                <w:shd w:val="clear" w:color="auto" w:fill="00B0F0"/>
              </w:tcPr>
              <w:p w14:paraId="577B45EE" w14:textId="636BEF5A"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完了</w:t>
                </w:r>
                <w:r>
                  <w:rPr>
                    <w:rFonts w:asciiTheme="minorEastAsia" w:hAnsiTheme="minorEastAsia" w:hint="eastAsia"/>
                    <w:sz w:val="18"/>
                    <w:szCs w:val="18"/>
                  </w:rPr>
                  <w:t>画面</w:t>
                </w:r>
              </w:p>
            </w:tc>
            <w:tc>
              <w:tcPr>
                <w:tcW w:w="1862" w:type="dxa"/>
                <w:shd w:val="clear" w:color="auto" w:fill="00B0F0"/>
              </w:tcPr>
              <w:p w14:paraId="2F36ACAE" w14:textId="296473F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rFonts w:asciiTheme="minorEastAsia" w:hAnsiTheme="minorEastAsia"/>
                    <w:sz w:val="18"/>
                    <w:szCs w:val="18"/>
                  </w:rPr>
                  <w:t xml:space="preserve">user/ </w:t>
                </w:r>
                <w:r>
                  <w:rPr>
                    <w:rFonts w:asciiTheme="minorEastAsia" w:hAnsiTheme="minorEastAsia"/>
                    <w:sz w:val="18"/>
                    <w:szCs w:val="18"/>
                  </w:rPr>
                  <w:t>contact</w:t>
                </w:r>
                <w:r>
                  <w:rPr>
                    <w:rFonts w:asciiTheme="minorEastAsia" w:hAnsiTheme="minorEastAsia"/>
                    <w:sz w:val="18"/>
                    <w:szCs w:val="18"/>
                  </w:rPr>
                  <w:t>/done</w:t>
                </w:r>
              </w:p>
            </w:tc>
            <w:tc>
              <w:tcPr>
                <w:tcW w:w="3457" w:type="dxa"/>
                <w:shd w:val="clear" w:color="auto" w:fill="00B0F0"/>
              </w:tcPr>
              <w:p w14:paraId="5F8B544B" w14:textId="29A3C0A3"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user_contact_done.html</w:t>
                </w:r>
              </w:p>
            </w:tc>
            <w:tc>
              <w:tcPr>
                <w:tcW w:w="1311" w:type="dxa"/>
                <w:shd w:val="clear" w:color="auto" w:fill="00B0F0"/>
              </w:tcPr>
              <w:p w14:paraId="7F2DAD37" w14:textId="77777777" w:rsidR="009043B4" w:rsidRDefault="009043B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21454C" w:rsidRPr="00045A9B" w14:paraId="2EF074B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DAB6FD0" w14:textId="6CDF06F4" w:rsidR="0021454C" w:rsidRPr="008F4F1D" w:rsidRDefault="0021454C" w:rsidP="0021454C">
                <w:pPr>
                  <w:ind w:leftChars="0" w:left="0"/>
                  <w:rPr>
                    <w:rFonts w:asciiTheme="minorEastAsia" w:hAnsiTheme="minorEastAsia" w:hint="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-1-1-4</w:t>
                </w:r>
              </w:p>
            </w:tc>
            <w:tc>
              <w:tcPr>
                <w:tcW w:w="2012" w:type="dxa"/>
                <w:shd w:val="clear" w:color="auto" w:fill="00B0F0"/>
              </w:tcPr>
              <w:p w14:paraId="64ED6058" w14:textId="4ABAB56C"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お問い合わせ一覧画面（システム側）</w:t>
                </w:r>
              </w:p>
            </w:tc>
            <w:tc>
              <w:tcPr>
                <w:tcW w:w="1862" w:type="dxa"/>
                <w:shd w:val="clear" w:color="auto" w:fill="00B0F0"/>
              </w:tcPr>
              <w:p w14:paraId="0195EB76" w14:textId="0C38A1BC"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rFonts w:asciiTheme="minorEastAsia" w:hAnsiTheme="minorEastAsia"/>
                    <w:sz w:val="18"/>
                    <w:szCs w:val="18"/>
                  </w:rPr>
                  <w:t>user/contact/list</w:t>
                </w:r>
              </w:p>
            </w:tc>
            <w:tc>
              <w:tcPr>
                <w:tcW w:w="3457" w:type="dxa"/>
                <w:shd w:val="clear" w:color="auto" w:fill="00B0F0"/>
              </w:tcPr>
              <w:p w14:paraId="6F76B906" w14:textId="73A15833"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user_contact_list.html</w:t>
                </w:r>
              </w:p>
            </w:tc>
            <w:tc>
              <w:tcPr>
                <w:tcW w:w="1311" w:type="dxa"/>
                <w:shd w:val="clear" w:color="auto" w:fill="00B0F0"/>
              </w:tcPr>
              <w:p w14:paraId="38A50CFF" w14:textId="77777777"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21454C" w:rsidRPr="00045A9B" w14:paraId="4579806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35A9215C" w14:textId="77777777" w:rsidR="0021454C" w:rsidRDefault="0021454C" w:rsidP="0021454C">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-1-1-5</w:t>
                </w:r>
              </w:p>
              <w:p w14:paraId="355484F6" w14:textId="7C8FD9F2" w:rsidR="0021454C" w:rsidRPr="001E016C" w:rsidRDefault="0021454C" w:rsidP="0021454C">
                <w:pPr>
                  <w:ind w:leftChars="0" w:left="0"/>
                  <w:rPr>
                    <w:rFonts w:asciiTheme="minorEastAsia" w:hAnsiTheme="minorEastAsia"/>
                    <w:sz w:val="18"/>
                    <w:szCs w:val="18"/>
                  </w:rPr>
                </w:pPr>
              </w:p>
            </w:tc>
            <w:tc>
              <w:tcPr>
                <w:tcW w:w="2012" w:type="dxa"/>
                <w:shd w:val="clear" w:color="auto" w:fill="00B0F0"/>
              </w:tcPr>
              <w:p w14:paraId="067DAC1C" w14:textId="285E34F0"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お問い合わせ詳細画面（システム側）</w:t>
                </w:r>
              </w:p>
            </w:tc>
            <w:tc>
              <w:tcPr>
                <w:tcW w:w="1862" w:type="dxa"/>
                <w:shd w:val="clear" w:color="auto" w:fill="00B0F0"/>
              </w:tcPr>
              <w:p w14:paraId="1E406060" w14:textId="2197409B"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user/contact/details</w:t>
                </w:r>
              </w:p>
            </w:tc>
            <w:tc>
              <w:tcPr>
                <w:tcW w:w="3457" w:type="dxa"/>
                <w:shd w:val="clear" w:color="auto" w:fill="00B0F0"/>
              </w:tcPr>
              <w:p w14:paraId="26BE112D" w14:textId="6DF4EC1D"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user_contact_details.html</w:t>
                </w:r>
              </w:p>
            </w:tc>
            <w:tc>
              <w:tcPr>
                <w:tcW w:w="1311" w:type="dxa"/>
                <w:shd w:val="clear" w:color="auto" w:fill="00B0F0"/>
              </w:tcPr>
              <w:p w14:paraId="64A5BE11" w14:textId="77777777"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6" w:name="_Toc64295487"/>
          <w:r>
            <w:rPr>
              <w:rFonts w:hint="eastAsia"/>
            </w:rPr>
            <w:lastRenderedPageBreak/>
            <w:t>URL一覧</w:t>
          </w:r>
          <w:r w:rsidR="003965DE">
            <w:rPr>
              <w:rFonts w:hint="eastAsia"/>
            </w:rPr>
            <w:t>★（※水色の欄は追記が必要）</w:t>
          </w:r>
          <w:bookmarkEnd w:id="6"/>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r w:rsidR="007E7583">
            <w:t>href</w:t>
          </w:r>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・指定されたパスと処理を対応づけるために＠RequestMappingを利用し、コントローラクラスのメソッドと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/user/regist/input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05A38" w:rsidRPr="00E607E5" w14:paraId="65DC259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C71C1B3" w14:textId="77777777" w:rsidR="00505A38" w:rsidRPr="00E607E5" w:rsidRDefault="00505A38" w:rsidP="000E70D5">
                <w:pPr>
                  <w:ind w:leftChars="0" w:left="0"/>
                  <w:rPr>
                    <w:rFonts w:asciiTheme="minorEastAsia" w:hAnsiTheme="minorEastAsia" w:hint="eastAsia"/>
                    <w:sz w:val="18"/>
                    <w:szCs w:val="18"/>
                  </w:rPr>
                </w:pPr>
                <w:bookmarkStart w:id="7" w:name="_GoBack"/>
                <w:bookmarkEnd w:id="7"/>
              </w:p>
            </w:tc>
            <w:tc>
              <w:tcPr>
                <w:tcW w:w="2494" w:type="dxa"/>
              </w:tcPr>
              <w:p w14:paraId="7320C1B2"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c>
              <w:tcPr>
                <w:tcW w:w="2693" w:type="dxa"/>
              </w:tcPr>
              <w:p w14:paraId="4AB3C96B" w14:textId="77777777" w:rsidR="00505A38" w:rsidRPr="00E607E5" w:rsidRDefault="00505A38"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c>
              <w:tcPr>
                <w:tcW w:w="2694" w:type="dxa"/>
              </w:tcPr>
              <w:p w14:paraId="6E42DC2B" w14:textId="77777777" w:rsidR="00505A38" w:rsidRPr="00E607E5"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tcPr>
              <w:p w14:paraId="160556B5"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851F8" w:rsidRPr="00E607E5" w14:paraId="3B9ADC15" w14:textId="77777777" w:rsidTr="001851F8">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FFE11" w14:textId="2CE6A2B0" w:rsidR="001851F8" w:rsidRPr="000E70D5" w:rsidRDefault="001851F8" w:rsidP="001851F8">
                <w:pPr>
                  <w:ind w:leftChars="0" w:left="0"/>
                  <w:rPr>
                    <w:rFonts w:asciiTheme="minorEastAsia" w:hAnsiTheme="minorEastAsia" w:hint="eastAsia"/>
                    <w:sz w:val="18"/>
                    <w:szCs w:val="18"/>
                  </w:rPr>
                </w:pPr>
                <w:r>
                  <w:rPr>
                    <w:rFonts w:asciiTheme="minorEastAsia" w:hAnsiTheme="minorEastAsia" w:hint="eastAsia"/>
                    <w:sz w:val="18"/>
                    <w:szCs w:val="18"/>
                  </w:rPr>
                  <w:t>1</w:t>
                </w:r>
                <w:r>
                  <w:rPr>
                    <w:rFonts w:asciiTheme="minorEastAsia" w:hAnsiTheme="minorEastAsia"/>
                    <w:sz w:val="18"/>
                    <w:szCs w:val="18"/>
                  </w:rPr>
                  <w:t>-1-1-1</w:t>
                </w:r>
              </w:p>
            </w:tc>
            <w:tc>
              <w:tcPr>
                <w:tcW w:w="2494" w:type="dxa"/>
                <w:shd w:val="clear" w:color="auto" w:fill="00B0F0"/>
              </w:tcPr>
              <w:p w14:paraId="6C92ADA9" w14:textId="26FBFE0D"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お問い合わせ画面</w:t>
                </w:r>
              </w:p>
            </w:tc>
            <w:tc>
              <w:tcPr>
                <w:tcW w:w="2693" w:type="dxa"/>
                <w:shd w:val="clear" w:color="auto" w:fill="00B0F0"/>
              </w:tcPr>
              <w:p w14:paraId="521D2447" w14:textId="2C4DF079"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hint="eastAsia"/>
                    <w:color w:val="000000"/>
                    <w:kern w:val="0"/>
                    <w:sz w:val="18"/>
                    <w:szCs w:val="18"/>
                  </w:rPr>
                </w:pPr>
                <w:r>
                  <w:rPr>
                    <w:rFonts w:asciiTheme="minorEastAsia" w:hAnsiTheme="minorEastAsia" w:hint="eastAsia"/>
                    <w:sz w:val="18"/>
                    <w:szCs w:val="18"/>
                  </w:rPr>
                  <w:t>「お問い合わせ一覧表示」リンク</w:t>
                </w:r>
              </w:p>
            </w:tc>
            <w:tc>
              <w:tcPr>
                <w:tcW w:w="2694" w:type="dxa"/>
                <w:shd w:val="clear" w:color="auto" w:fill="00B0F0"/>
              </w:tcPr>
              <w:p w14:paraId="4305A99C" w14:textId="450F0AD4"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/c</w:t>
                </w:r>
                <w:r>
                  <w:rPr>
                    <w:rFonts w:asciiTheme="minorEastAsia" w:hAnsiTheme="minorEastAsia"/>
                    <w:sz w:val="18"/>
                    <w:szCs w:val="18"/>
                  </w:rPr>
                  <w:t>ontact/list</w:t>
                </w:r>
              </w:p>
            </w:tc>
            <w:tc>
              <w:tcPr>
                <w:tcW w:w="992" w:type="dxa"/>
                <w:shd w:val="clear" w:color="auto" w:fill="00B0F0"/>
              </w:tcPr>
              <w:p w14:paraId="4B489C24" w14:textId="6D1F3BAF"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1851F8"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851F8" w:rsidRPr="000E70D5" w:rsidRDefault="001851F8" w:rsidP="001851F8">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851F8"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851F8" w:rsidRPr="00F44A2A"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851F8" w:rsidRPr="00BB745F"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851F8" w:rsidRPr="002F4681"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851F8" w:rsidRPr="00E607E5"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851F8" w:rsidRPr="00E607E5" w:rsidRDefault="001851F8" w:rsidP="001851F8">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851F8" w:rsidRPr="002F4681"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/{sortType}</w:t>
                </w:r>
              </w:p>
            </w:tc>
            <w:tc>
              <w:tcPr>
                <w:tcW w:w="992" w:type="dxa"/>
              </w:tcPr>
              <w:p w14:paraId="411BAB01"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851F8" w:rsidRPr="002F4681" w:rsidRDefault="001851F8" w:rsidP="001851F8">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851F8" w:rsidRPr="00E607E5" w:rsidRDefault="001851F8" w:rsidP="001851F8">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063A5D" w:rsidRPr="00E607E5" w14:paraId="7183C2B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B5446C2" w14:textId="76A837F9" w:rsidR="00063A5D" w:rsidRPr="00E607E5" w:rsidRDefault="00063A5D"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-6-1-</w:t>
                </w:r>
                <w:r w:rsidR="00920EA8">
                  <w:rPr>
                    <w:rFonts w:asciiTheme="minorEastAsia" w:hAnsiTheme="minorEastAsia"/>
                    <w:sz w:val="18"/>
                    <w:szCs w:val="18"/>
                  </w:rPr>
                  <w:t>2</w:t>
                </w:r>
                <w:r w:rsidRPr="00063A5D">
                  <w:rPr>
                    <w:rFonts w:asciiTheme="minorEastAsia" w:hAnsiTheme="minorEastAsia"/>
                    <w:sz w:val="18"/>
                    <w:szCs w:val="18"/>
                  </w:rPr>
                  <w:br/>
                </w:r>
              </w:p>
            </w:tc>
            <w:tc>
              <w:tcPr>
                <w:tcW w:w="2352" w:type="dxa"/>
                <w:shd w:val="clear" w:color="auto" w:fill="00B0F0"/>
              </w:tcPr>
              <w:p w14:paraId="2B2B61CF" w14:textId="1618B955"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00B0F0"/>
              </w:tcPr>
              <w:p w14:paraId="07C0B192" w14:textId="77777777"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商品名一覧画面に「☆」枠</w:t>
                </w:r>
                <w:r>
                  <w:rPr>
                    <w:rFonts w:asciiTheme="minorEastAsia" w:hAnsiTheme="minorEastAsia" w:hint="eastAsia"/>
                    <w:sz w:val="18"/>
                    <w:szCs w:val="18"/>
                  </w:rPr>
                  <w:t>(ボタン</w:t>
                </w:r>
                <w:r>
                  <w:rPr>
                    <w:rFonts w:asciiTheme="minorEastAsia" w:hAnsiTheme="minorEastAsia"/>
                    <w:sz w:val="18"/>
                    <w:szCs w:val="18"/>
                  </w:rPr>
                  <w:t>)</w:t>
                </w:r>
              </w:p>
              <w:p w14:paraId="3A541A2A" w14:textId="0668E68A"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追加</w:t>
                </w:r>
              </w:p>
            </w:tc>
            <w:tc>
              <w:tcPr>
                <w:tcW w:w="2694" w:type="dxa"/>
                <w:shd w:val="clear" w:color="auto" w:fill="00B0F0"/>
              </w:tcPr>
              <w:p w14:paraId="477CA08A" w14:textId="532DC0C4"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/addition</w:t>
                </w:r>
              </w:p>
            </w:tc>
            <w:tc>
              <w:tcPr>
                <w:tcW w:w="992" w:type="dxa"/>
                <w:shd w:val="clear" w:color="auto" w:fill="00B0F0"/>
              </w:tcPr>
              <w:p w14:paraId="13279B76" w14:textId="48713A83"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/item/regist/input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lastRenderedPageBreak/>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/category/regist/input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/basket/allDelete</w:t>
                </w:r>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64E42" w:rsidRPr="00E607E5" w14:paraId="1175CF7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5E635F0" w14:textId="77AC1C80" w:rsidR="00564E42" w:rsidRPr="00F44A2A" w:rsidRDefault="00564E42"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BB027E8" w14:textId="7A3E379B"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4FF7C287" w14:textId="3BCDF0A9" w:rsidR="00564E42" w:rsidRPr="00F44A2A" w:rsidRDefault="00564E42"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6EEE8750" w14:textId="069E6FC2" w:rsidR="00564E42"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470564" w:rsidRPr="00470564">
                  <w:rPr>
                    <w:rFonts w:asciiTheme="minorEastAsia" w:hAnsiTheme="minorEastAsia"/>
                    <w:sz w:val="18"/>
                    <w:szCs w:val="18"/>
                  </w:rPr>
                  <w:t>search</w:t>
                </w:r>
              </w:p>
            </w:tc>
            <w:tc>
              <w:tcPr>
                <w:tcW w:w="992" w:type="dxa"/>
                <w:shd w:val="clear" w:color="auto" w:fill="00B0F0"/>
              </w:tcPr>
              <w:p w14:paraId="4FC9F2D6" w14:textId="7545F883" w:rsidR="00564E42"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E3B2D36"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89126DA" w14:textId="4D4A1DA2"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038C4613" w14:textId="2F5FAE7D"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37690851" w14:textId="104493FE"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70D4DB" w14:textId="58185E59"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2AA2AFB3" w14:textId="5B47C5C0"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462B203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9B0F3CB" w14:textId="027B9D46"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485B739" w14:textId="5B4D489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3EE6B19C"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ユーザ、住所、電話番号</w:t>
                </w:r>
                <w:r w:rsidRPr="00E607E5">
                  <w:rPr>
                    <w:rFonts w:asciiTheme="minorEastAsia" w:hAnsiTheme="minorEastAsia" w:hint="eastAsia"/>
                    <w:sz w:val="18"/>
                    <w:szCs w:val="18"/>
                  </w:rPr>
                  <w:t>別検索</w:t>
                </w:r>
              </w:p>
              <w:p w14:paraId="68D2BE93" w14:textId="3338759B"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「検索」ボタン</w:t>
                </w:r>
              </w:p>
            </w:tc>
            <w:tc>
              <w:tcPr>
                <w:tcW w:w="2835" w:type="dxa"/>
                <w:shd w:val="clear" w:color="auto" w:fill="00B0F0"/>
              </w:tcPr>
              <w:p w14:paraId="77E6086E" w14:textId="18047D2C"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Pr="00470564">
                  <w:rPr>
                    <w:sz w:val="18"/>
                    <w:szCs w:val="18"/>
                  </w:rPr>
                  <w:t>search</w:t>
                </w:r>
              </w:p>
            </w:tc>
            <w:tc>
              <w:tcPr>
                <w:tcW w:w="992" w:type="dxa"/>
                <w:shd w:val="clear" w:color="auto" w:fill="00B0F0"/>
              </w:tcPr>
              <w:p w14:paraId="4EDE6DE7" w14:textId="5778526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8A73062"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2A7BE77" w14:textId="12844C49"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3842BAC4" w14:textId="786F51FA"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03BB61" w14:textId="050657EB"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713871B2" w14:textId="2C00CDAF"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1D6EA470" w14:textId="550030C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60620A" w:rsidRPr="00E607E5" w:rsidRDefault="0060620A" w:rsidP="0060620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60620A" w:rsidRPr="00F44A2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60620A" w:rsidRPr="002F4681"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60620A"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lastRenderedPageBreak/>
                  <w:t>6-1-1-4</w:t>
                </w:r>
              </w:p>
            </w:tc>
            <w:tc>
              <w:tcPr>
                <w:tcW w:w="2211" w:type="dxa"/>
                <w:shd w:val="clear" w:color="auto" w:fill="EEECE1" w:themeFill="background2"/>
              </w:tcPr>
              <w:p w14:paraId="3678786F"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lastRenderedPageBreak/>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60620A"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lastRenderedPageBreak/>
                  <w:t>6-1-1-3</w:t>
                </w:r>
              </w:p>
              <w:p w14:paraId="32FE2BF9"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34241F" w:rsidRPr="00E607E5" w14:paraId="2ED52EE7"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AEC620B" w14:textId="42E40385"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197A1544" w14:textId="4067D291"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7B8EA04D" w14:textId="6A05E8ED"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29A89892" w14:textId="7FC5CDA5"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sidRPr="00470564">
                  <w:rPr>
                    <w:rFonts w:asciiTheme="minorEastAsia" w:hAnsiTheme="minorEastAsia"/>
                    <w:sz w:val="18"/>
                    <w:szCs w:val="18"/>
                  </w:rPr>
                  <w:t>search</w:t>
                </w:r>
              </w:p>
            </w:tc>
            <w:tc>
              <w:tcPr>
                <w:tcW w:w="992" w:type="dxa"/>
                <w:shd w:val="clear" w:color="auto" w:fill="00B0F0"/>
              </w:tcPr>
              <w:p w14:paraId="43F1D069" w14:textId="7D8C9610"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34241F" w:rsidRPr="00E607E5" w14:paraId="06163E9C"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E5B1A00" w14:textId="626F3551"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28012B06" w14:textId="5F5D405C"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4FDC416C" w14:textId="177B04C2"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4FC6A792" w14:textId="65723933"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Pr>
                    <w:rFonts w:asciiTheme="minorEastAsia" w:hAnsiTheme="minorEastAsia" w:hint="eastAsia"/>
                    <w:sz w:val="18"/>
                    <w:szCs w:val="18"/>
                  </w:rPr>
                  <w:t>r</w:t>
                </w:r>
                <w:r>
                  <w:rPr>
                    <w:rFonts w:asciiTheme="minorEastAsia" w:hAnsiTheme="minorEastAsia"/>
                    <w:sz w:val="18"/>
                    <w:szCs w:val="18"/>
                  </w:rPr>
                  <w:t>eturn</w:t>
                </w:r>
              </w:p>
            </w:tc>
            <w:tc>
              <w:tcPr>
                <w:tcW w:w="992" w:type="dxa"/>
                <w:shd w:val="clear" w:color="auto" w:fill="00B0F0"/>
              </w:tcPr>
              <w:p w14:paraId="131775FE" w14:textId="4234EBCE"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/user/regist/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20EA8" w:rsidRPr="00E607E5" w14:paraId="5445559A" w14:textId="77777777" w:rsidTr="00920EA8">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76A2AD7" w14:textId="23F5BEEC" w:rsidR="00920EA8" w:rsidRDefault="00920EA8" w:rsidP="0045654A">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3EFA6507" w14:textId="0C122438" w:rsidR="00920EA8"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27029F2D" w14:textId="673CED86" w:rsidR="00920EA8" w:rsidRDefault="00BE0827"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「詳細」リンク</w:t>
                </w:r>
              </w:p>
            </w:tc>
            <w:tc>
              <w:tcPr>
                <w:tcW w:w="2835" w:type="dxa"/>
                <w:shd w:val="clear" w:color="auto" w:fill="00B0F0"/>
              </w:tcPr>
              <w:p w14:paraId="2AA14ED3" w14:textId="2348F8A0" w:rsidR="00920EA8"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w:t>
                </w:r>
                <w:r w:rsidR="00470564">
                  <w:rPr>
                    <w:rFonts w:asciiTheme="minorEastAsia" w:hAnsiTheme="minorEastAsia"/>
                    <w:sz w:val="18"/>
                    <w:szCs w:val="18"/>
                  </w:rPr>
                  <w:t>details</w:t>
                </w:r>
              </w:p>
            </w:tc>
            <w:tc>
              <w:tcPr>
                <w:tcW w:w="992" w:type="dxa"/>
                <w:shd w:val="clear" w:color="auto" w:fill="00B0F0"/>
              </w:tcPr>
              <w:p w14:paraId="0959C774" w14:textId="4BE8EC3B" w:rsidR="00920EA8"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063A5D" w:rsidRPr="00E607E5" w14:paraId="039A817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11AB557" w14:textId="2BC411D4"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68AB989B" w14:textId="3B133155"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1A0A4F86" w14:textId="78BAAAC9"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「☆」で解除ボタン</w:t>
                </w:r>
              </w:p>
            </w:tc>
            <w:tc>
              <w:tcPr>
                <w:tcW w:w="2835" w:type="dxa"/>
                <w:shd w:val="clear" w:color="auto" w:fill="00B0F0"/>
              </w:tcPr>
              <w:p w14:paraId="189979A9" w14:textId="3CD88E9E"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delete</w:t>
                </w:r>
              </w:p>
            </w:tc>
            <w:tc>
              <w:tcPr>
                <w:tcW w:w="992" w:type="dxa"/>
                <w:shd w:val="clear" w:color="auto" w:fill="00B0F0"/>
              </w:tcPr>
              <w:p w14:paraId="52DD01CA" w14:textId="7B7290C0"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4E7B2ECC"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82104A0" w14:textId="54271F73"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5BB3DB4" w14:textId="632700A0"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4B3AD21F" w14:textId="2C36CAD2"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「買い物かごに入れる」ボタン</w:t>
                </w:r>
              </w:p>
            </w:tc>
            <w:tc>
              <w:tcPr>
                <w:tcW w:w="2835" w:type="dxa"/>
                <w:shd w:val="clear" w:color="auto" w:fill="00B0F0"/>
              </w:tcPr>
              <w:p w14:paraId="2A9BBDCA" w14:textId="5AE40D47"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sidRPr="00E607E5">
                  <w:rPr>
                    <w:rFonts w:asciiTheme="minorEastAsia" w:hAnsiTheme="minorEastAsia"/>
                    <w:sz w:val="18"/>
                    <w:szCs w:val="18"/>
                  </w:rPr>
                  <w:t>/basket/add</w:t>
                </w:r>
              </w:p>
            </w:tc>
            <w:tc>
              <w:tcPr>
                <w:tcW w:w="992" w:type="dxa"/>
                <w:shd w:val="clear" w:color="auto" w:fill="00B0F0"/>
              </w:tcPr>
              <w:p w14:paraId="33CCAFA5" w14:textId="5D23388D"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3349C97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F0A24E" w14:textId="7876EA47"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68F7197" w14:textId="6A4FF2FB"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18056CDF" w14:textId="4D0FA00C"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「お気に入りを空にする」ボタン</w:t>
                </w:r>
              </w:p>
            </w:tc>
            <w:tc>
              <w:tcPr>
                <w:tcW w:w="2835" w:type="dxa"/>
                <w:shd w:val="clear" w:color="auto" w:fill="00B0F0"/>
              </w:tcPr>
              <w:p w14:paraId="232E77A3" w14:textId="79DE3A60"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allDelete</w:t>
                </w:r>
              </w:p>
            </w:tc>
            <w:tc>
              <w:tcPr>
                <w:tcW w:w="992" w:type="dxa"/>
                <w:shd w:val="clear" w:color="auto" w:fill="00B0F0"/>
              </w:tcPr>
              <w:p w14:paraId="48B06CC6" w14:textId="22DE0EEF"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920EA8" w:rsidRPr="00E607E5" w14:paraId="791C9EC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62EAD0F" w14:textId="656AB5F0" w:rsidR="00920EA8" w:rsidRDefault="00920EA8"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07B2010E" w14:textId="52D84A54"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52DF1914" w14:textId="2F62F109"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D1E76F" w14:textId="34D1A32F" w:rsidR="00920EA8" w:rsidRDefault="008F4F1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detail</w:t>
                </w:r>
              </w:p>
            </w:tc>
            <w:tc>
              <w:tcPr>
                <w:tcW w:w="992" w:type="dxa"/>
                <w:shd w:val="clear" w:color="auto" w:fill="00B0F0"/>
              </w:tcPr>
              <w:p w14:paraId="36A87EFE" w14:textId="0D5ED71B" w:rsidR="00920EA8"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66D73830"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F0CC203" w14:textId="06FC2596" w:rsidR="00564E42" w:rsidRDefault="00564E42"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677BCAD3" w14:textId="66D1C1DE" w:rsid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1320E369" w14:textId="69ABCDE1" w:rsidR="00564E42" w:rsidRP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C0F60E" w14:textId="3CCDBD90" w:rsidR="00564E42" w:rsidRDefault="003B045A"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58AC58CB" w14:textId="58BF7174" w:rsidR="00564E42"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161C277E"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F5C47B8" w14:textId="33C156E3"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02382FE5" w14:textId="1B2F1A2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409213B2" w14:textId="60C9BF0F"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3F0A73A6" w14:textId="5B08F9C8"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0F038BF0" w14:textId="598CF5B4"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0CE8AE5D" w14:textId="77777777" w:rsidTr="00BE0827">
            <w:trPr>
              <w:trHeight w:val="45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6494AD0" w14:textId="30038174"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211" w:type="dxa"/>
                <w:shd w:val="clear" w:color="auto" w:fill="00B0F0"/>
              </w:tcPr>
              <w:p w14:paraId="14C7DC8A" w14:textId="0FFE462E"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52645ED7" w14:textId="1D9C5893"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974D99" w14:textId="36697C65" w:rsidR="00564E42" w:rsidRPr="00F44A2A"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1A88CB37" w14:textId="09C133F2"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2CC9F6F4"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776DE09" w14:textId="4CD8F627"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-1-1-2</w:t>
                </w:r>
              </w:p>
            </w:tc>
            <w:tc>
              <w:tcPr>
                <w:tcW w:w="2211" w:type="dxa"/>
                <w:shd w:val="clear" w:color="auto" w:fill="00B0F0"/>
              </w:tcPr>
              <w:p w14:paraId="3630D5BD" w14:textId="673A3384"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847EAB" w14:textId="2D37673D"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「お問い合わせ種類」リンク</w:t>
                </w:r>
              </w:p>
            </w:tc>
            <w:tc>
              <w:tcPr>
                <w:tcW w:w="2835" w:type="dxa"/>
                <w:shd w:val="clear" w:color="auto" w:fill="00B0F0"/>
              </w:tcPr>
              <w:p w14:paraId="17FC12C8" w14:textId="59BE4F8C"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type</w:t>
                </w:r>
              </w:p>
            </w:tc>
            <w:tc>
              <w:tcPr>
                <w:tcW w:w="992" w:type="dxa"/>
                <w:shd w:val="clear" w:color="auto" w:fill="00B0F0"/>
              </w:tcPr>
              <w:p w14:paraId="3C694006" w14:textId="306C92E8"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089E098A"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D63A3" w14:textId="1EA7B99F"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-1-1-2</w:t>
                </w:r>
              </w:p>
            </w:tc>
            <w:tc>
              <w:tcPr>
                <w:tcW w:w="2211" w:type="dxa"/>
                <w:shd w:val="clear" w:color="auto" w:fill="00B0F0"/>
              </w:tcPr>
              <w:p w14:paraId="08B45E6D" w14:textId="16461047"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9738E5" w14:textId="1FC8F3BE"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666E4CA1" w14:textId="6D3B6672"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07EB978" w14:textId="0E051EC0"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76B983E2"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D5B460B" w14:textId="2DED9D91"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319AFD1F" w14:textId="3ED7401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21ED621C" w14:textId="2924ADAA"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「お問い合わせ内容」リンク</w:t>
                </w:r>
              </w:p>
            </w:tc>
            <w:tc>
              <w:tcPr>
                <w:tcW w:w="2835" w:type="dxa"/>
                <w:shd w:val="clear" w:color="auto" w:fill="00B0F0"/>
              </w:tcPr>
              <w:p w14:paraId="2AD98977" w14:textId="5FF8AC4E"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contents</w:t>
                </w:r>
              </w:p>
            </w:tc>
            <w:tc>
              <w:tcPr>
                <w:tcW w:w="992" w:type="dxa"/>
                <w:shd w:val="clear" w:color="auto" w:fill="00B0F0"/>
              </w:tcPr>
              <w:p w14:paraId="767B6408" w14:textId="47D56F1A"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393CD29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66E3B3C" w14:textId="792A8225"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-1-1-3</w:t>
                </w:r>
              </w:p>
            </w:tc>
            <w:tc>
              <w:tcPr>
                <w:tcW w:w="2211" w:type="dxa"/>
                <w:shd w:val="clear" w:color="auto" w:fill="00B0F0"/>
              </w:tcPr>
              <w:p w14:paraId="4DE32E6F" w14:textId="18EB2001"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1F7936A9" w14:textId="3F1E0953"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0832BF2D" w14:textId="1AD61C5A"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1DDCC34B" w14:textId="1552DA04"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78FD124D"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D688AB5" w14:textId="10F5D470"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0E9E1DEB" w14:textId="62C2BD3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62EE83E1" w14:textId="0B00D36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w:t>
                </w:r>
                <w:r w:rsidR="00D62C4C">
                  <w:rPr>
                    <w:rFonts w:asciiTheme="minorEastAsia" w:hAnsiTheme="minorEastAsia" w:hint="eastAsia"/>
                    <w:sz w:val="18"/>
                    <w:szCs w:val="18"/>
                  </w:rPr>
                  <w:t>細」リンク</w:t>
                </w:r>
              </w:p>
            </w:tc>
            <w:tc>
              <w:tcPr>
                <w:tcW w:w="2835" w:type="dxa"/>
                <w:shd w:val="clear" w:color="auto" w:fill="00B0F0"/>
              </w:tcPr>
              <w:p w14:paraId="734641D3" w14:textId="10F845D6"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rFonts w:asciiTheme="minorEastAsia" w:hAnsiTheme="minorEastAsia"/>
                    <w:sz w:val="18"/>
                    <w:szCs w:val="18"/>
                  </w:rPr>
                  <w:t xml:space="preserve"> details</w:t>
                </w:r>
              </w:p>
            </w:tc>
            <w:tc>
              <w:tcPr>
                <w:tcW w:w="992" w:type="dxa"/>
                <w:shd w:val="clear" w:color="auto" w:fill="00B0F0"/>
              </w:tcPr>
              <w:p w14:paraId="69583BDA" w14:textId="43EE1D75"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GET</w:t>
                </w:r>
              </w:p>
            </w:tc>
          </w:tr>
          <w:tr w:rsidR="00564E42" w:rsidRPr="00E607E5" w14:paraId="17F9C84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24BD6E7" w14:textId="46698776"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-1-1-1</w:t>
                </w:r>
              </w:p>
            </w:tc>
            <w:tc>
              <w:tcPr>
                <w:tcW w:w="2211" w:type="dxa"/>
                <w:shd w:val="clear" w:color="auto" w:fill="00B0F0"/>
              </w:tcPr>
              <w:p w14:paraId="327FFFE3" w14:textId="383A03E0"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886DA1" w14:textId="0D866721"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E2B9F4" w14:textId="50921B45"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C049CA2" w14:textId="77626C08" w:rsidR="00564E42" w:rsidRDefault="00947BC8"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GET</w:t>
                </w:r>
              </w:p>
            </w:tc>
          </w:tr>
        </w:tbl>
        <w:p w14:paraId="136F6C8C" w14:textId="34A3E95D" w:rsidR="009E6F91" w:rsidRDefault="009E6F91">
          <w:pPr>
            <w:widowControl/>
            <w:spacing w:line="240" w:lineRule="auto"/>
            <w:ind w:leftChars="0" w:left="0"/>
            <w:jc w:val="left"/>
          </w:pPr>
          <w:r>
            <w:rPr>
              <w:rFonts w:hint="eastAsia"/>
            </w:rPr>
            <w:t>※▲オリジナル機能の追記すること</w:t>
          </w:r>
        </w:p>
        <w:p w14:paraId="7548B3D5" w14:textId="4AEA23E2" w:rsidR="00C63EA4" w:rsidRDefault="008B6D2B">
          <w:pPr>
            <w:widowControl/>
            <w:spacing w:line="240" w:lineRule="auto"/>
            <w:ind w:leftChars="0" w:left="0"/>
            <w:jc w:val="left"/>
          </w:pPr>
          <w:r>
            <w:lastRenderedPageBreak/>
            <w:br w:type="page"/>
          </w:r>
        </w:p>
        <w:p w14:paraId="2CABFD28" w14:textId="77777777" w:rsidR="001F1835" w:rsidRDefault="00937FC1" w:rsidP="00937FC1">
          <w:pPr>
            <w:pStyle w:val="1"/>
            <w:spacing w:after="145"/>
          </w:pPr>
          <w:bookmarkStart w:id="8" w:name="_Toc64295488"/>
          <w:r>
            <w:rPr>
              <w:rFonts w:hint="eastAsia"/>
            </w:rPr>
            <w:lastRenderedPageBreak/>
            <w:t>ユーザインターフェース設計</w:t>
          </w:r>
          <w:bookmarkEnd w:id="8"/>
        </w:p>
        <w:p w14:paraId="5D1BA366" w14:textId="77777777" w:rsidR="001F1835" w:rsidRDefault="004D0109" w:rsidP="00C65B05">
          <w:pPr>
            <w:pStyle w:val="2"/>
            <w:spacing w:after="145"/>
          </w:pPr>
          <w:bookmarkStart w:id="9" w:name="_Toc64295489"/>
          <w:r>
            <w:rPr>
              <w:rFonts w:hint="eastAsia"/>
            </w:rPr>
            <w:t>共通部品とレイアウトパターン</w:t>
          </w:r>
          <w:bookmarkEnd w:id="9"/>
        </w:p>
        <w:p w14:paraId="08585EEB" w14:textId="77777777" w:rsidR="00230037" w:rsidRDefault="00230037" w:rsidP="007B1FD8">
          <w:pPr>
            <w:ind w:leftChars="200" w:left="382"/>
          </w:pPr>
          <w:r>
            <w:rPr>
              <w:rFonts w:hint="eastAsia"/>
            </w:rPr>
            <w:t>Thymeleafのレイアウト機能を利用し、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10" w:name="_Toc64295490"/>
          <w:r w:rsidRPr="008734C8">
            <w:rPr>
              <w:rFonts w:hint="eastAsia"/>
            </w:rPr>
            <w:t>入力値チェック</w:t>
          </w:r>
          <w:bookmarkEnd w:id="10"/>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アノテーションは、javax.validation</w:t>
          </w:r>
          <w:r w:rsidRPr="00C548ED">
            <w:rPr>
              <w:rFonts w:hint="eastAsia"/>
            </w:rPr>
            <w:t>.</w:t>
          </w:r>
          <w:r w:rsidR="000C10AD" w:rsidRPr="00C548ED">
            <w:rPr>
              <w:rFonts w:ascii="メイリオ" w:eastAsia="メイリオ" w:cs="メイリオ"/>
              <w:color w:val="000000"/>
              <w:kern w:val="0"/>
              <w:szCs w:val="18"/>
            </w:rPr>
            <w:t>constraints</w:t>
          </w:r>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@LoginCheck</w:t>
          </w:r>
        </w:p>
        <w:p w14:paraId="3E12953D" w14:textId="77777777" w:rsidR="00452814" w:rsidRDefault="00452814" w:rsidP="000E3C51">
          <w:pPr>
            <w:ind w:leftChars="200" w:left="382"/>
          </w:pPr>
          <w:r>
            <w:rPr>
              <w:rFonts w:hint="eastAsia"/>
            </w:rPr>
            <w:t xml:space="preserve">     －メールアドレス重複チェック  ＠EmailCheck</w:t>
          </w:r>
        </w:p>
        <w:p w14:paraId="69F4284A" w14:textId="77777777" w:rsidR="00452814" w:rsidRDefault="00452814" w:rsidP="000E3C51">
          <w:pPr>
            <w:ind w:leftChars="200" w:left="382"/>
          </w:pPr>
          <w:r>
            <w:rPr>
              <w:rFonts w:hint="eastAsia"/>
            </w:rPr>
            <w:t xml:space="preserve">     －カテゴリ名重複チェック @CategoryCheck</w:t>
          </w:r>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9043B4"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1" w:name="_Toc64295491"/>
      <w:r>
        <w:rPr>
          <w:rFonts w:hint="eastAsia"/>
        </w:rPr>
        <w:lastRenderedPageBreak/>
        <w:t>プログラム構造</w:t>
      </w:r>
      <w:r w:rsidR="00BC0909">
        <w:rPr>
          <w:rFonts w:hint="eastAsia"/>
        </w:rPr>
        <w:t>設計</w:t>
      </w:r>
      <w:bookmarkEnd w:id="11"/>
    </w:p>
    <w:p w14:paraId="1BB5F276" w14:textId="77777777" w:rsidR="00BC0909" w:rsidRDefault="00BC0909" w:rsidP="007724F3">
      <w:pPr>
        <w:pStyle w:val="2"/>
        <w:spacing w:after="145"/>
      </w:pPr>
      <w:bookmarkStart w:id="12" w:name="_Toc64295492"/>
      <w:r>
        <w:rPr>
          <w:rFonts w:hint="eastAsia"/>
        </w:rPr>
        <w:t>概要</w:t>
      </w:r>
      <w:bookmarkEnd w:id="12"/>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3" w:name="_Toc64295493"/>
      <w:r>
        <w:rPr>
          <w:rFonts w:hint="eastAsia"/>
        </w:rPr>
        <w:t>アクセス制御</w:t>
      </w:r>
      <w:r w:rsidR="003D5652">
        <w:rPr>
          <w:rFonts w:hint="eastAsia"/>
        </w:rPr>
        <w:t>の方式</w:t>
      </w:r>
      <w:bookmarkEnd w:id="13"/>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r>
        <w:rPr>
          <w:rFonts w:hint="eastAsia"/>
        </w:rPr>
        <w:t>SessionAttributeにログイン情報があるか否か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r w:rsidR="00AC2678">
        <w:rPr>
          <w:rFonts w:hint="eastAsia"/>
        </w:rPr>
        <w:t>AccuntCheck</w:t>
      </w:r>
      <w:r w:rsidR="00770923">
        <w:t>Filter</w:t>
      </w:r>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 xml:space="preserve">：LoginController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、商品詳細表示 ： ItemShowCustomerController</w:t>
      </w:r>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：UserRegistCustomerController</w:t>
      </w:r>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 xml:space="preserve">：UserDeleteCustomerController </w:t>
      </w:r>
    </w:p>
    <w:p w14:paraId="2A186FED" w14:textId="77777777" w:rsidR="00AC2678" w:rsidRDefault="00AC2678" w:rsidP="00AC2678">
      <w:pPr>
        <w:ind w:left="765"/>
      </w:pPr>
      <w:r>
        <w:rPr>
          <w:rFonts w:hint="eastAsia"/>
        </w:rPr>
        <w:t>・買い物かご機能 商品追加処理：BasketCustomerController</w:t>
      </w:r>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r>
        <w:rPr>
          <w:rFonts w:hint="eastAsia"/>
        </w:rPr>
        <w:t>AccuntCheck</w:t>
      </w:r>
      <w:r w:rsidR="00770923">
        <w:t>Filter</w:t>
      </w:r>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・管理者向け機能：XXXXAdminController</w:t>
      </w:r>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r>
        <w:rPr>
          <w:rFonts w:hint="eastAsia"/>
        </w:rPr>
        <w:t>AccuntCheck</w:t>
      </w:r>
      <w:r w:rsidR="00770923">
        <w:t>Filter</w:t>
      </w:r>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・ログイン機能：LoginController</w:t>
      </w:r>
    </w:p>
    <w:p w14:paraId="3022B8CD" w14:textId="77777777" w:rsidR="00CD1592" w:rsidRDefault="00CD1592" w:rsidP="00CD1592">
      <w:pPr>
        <w:ind w:leftChars="50" w:left="96" w:firstLine="669"/>
      </w:pPr>
      <w:r>
        <w:rPr>
          <w:rFonts w:hint="eastAsia"/>
        </w:rPr>
        <w:t xml:space="preserve"> ・ログアウト機能：Log</w:t>
      </w:r>
      <w:r>
        <w:t>out</w:t>
      </w:r>
      <w:r>
        <w:rPr>
          <w:rFonts w:hint="eastAsia"/>
        </w:rPr>
        <w:t>Controller</w:t>
      </w:r>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機能：XXXXAdminController</w:t>
      </w:r>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4" w:name="_Toc64295494"/>
      <w:r>
        <w:rPr>
          <w:rFonts w:hint="eastAsia"/>
        </w:rPr>
        <w:lastRenderedPageBreak/>
        <w:t>ログイン処理の構造</w:t>
      </w:r>
      <w:bookmarkEnd w:id="14"/>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5" w:name="_Toc64295495"/>
      <w:r>
        <w:rPr>
          <w:rFonts w:hint="eastAsia"/>
        </w:rPr>
        <w:lastRenderedPageBreak/>
        <w:t>登録処理の構造</w:t>
      </w:r>
      <w:bookmarkEnd w:id="15"/>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登録処理は、{xxx}RegistControllerクラスで実装する。{xxx}の部分は機能により変化。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6" w:name="_Toc64295496"/>
      <w:r>
        <w:rPr>
          <w:rFonts w:hint="eastAsia"/>
        </w:rPr>
        <w:lastRenderedPageBreak/>
        <w:t>変更処理の構造</w:t>
      </w:r>
      <w:bookmarkEnd w:id="16"/>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変更処理は、{xxx}UpdateControllerクラスで実装する。{xxx}の部分は機能により変化。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7" w:name="_Toc64295497"/>
      <w:r>
        <w:rPr>
          <w:rFonts w:hint="eastAsia"/>
        </w:rPr>
        <w:lastRenderedPageBreak/>
        <w:t>削除処理の構造</w:t>
      </w:r>
      <w:bookmarkEnd w:id="17"/>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削除処理は、{xxx}DeleteControllerクラスで実装する。{xxx}の部分は機能により変化。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8" w:name="_Toc64295498"/>
      <w:r>
        <w:rPr>
          <w:rFonts w:hint="eastAsia"/>
        </w:rPr>
        <w:lastRenderedPageBreak/>
        <w:t>買い物かごの構造</w:t>
      </w:r>
      <w:bookmarkEnd w:id="18"/>
    </w:p>
    <w:p w14:paraId="62F6EE48" w14:textId="1E2B97AC" w:rsidR="00EA1C57" w:rsidRDefault="00EA1C57" w:rsidP="0044117B">
      <w:pPr>
        <w:ind w:left="765"/>
      </w:pPr>
      <w:r>
        <w:rPr>
          <w:rFonts w:hint="eastAsia"/>
        </w:rPr>
        <w:t>・買い物かごは、BasketCustomerControllerクラスで実装する。</w:t>
      </w:r>
    </w:p>
    <w:p w14:paraId="3620387E" w14:textId="4F9DF1F0" w:rsidR="00EA1C57" w:rsidRDefault="00EA1C57" w:rsidP="00EA1C57">
      <w:pPr>
        <w:ind w:left="765"/>
      </w:pPr>
      <w:r>
        <w:rPr>
          <w:rFonts w:hint="eastAsia"/>
        </w:rPr>
        <w:t>・買い物かご情報は、SessionAttributeで維持し、ログアウト処理、退会処理で削除する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9" w:name="_Toc64295499"/>
      <w:r>
        <w:rPr>
          <w:rFonts w:hint="eastAsia"/>
        </w:rPr>
        <w:lastRenderedPageBreak/>
        <w:t>注文登録処理の構造</w:t>
      </w:r>
      <w:bookmarkEnd w:id="19"/>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注文登録処理は、OrderRegistCustomerControllerクラスで実装する。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20" w:name="_Toc64295500"/>
      <w:r>
        <w:rPr>
          <w:rFonts w:hint="eastAsia"/>
        </w:rPr>
        <w:lastRenderedPageBreak/>
        <w:t>在庫数の扱い</w:t>
      </w:r>
      <w:bookmarkEnd w:id="20"/>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1" w:name="_Toc64295501"/>
      <w:r>
        <w:rPr>
          <w:rFonts w:hint="eastAsia"/>
        </w:rPr>
        <w:t>技術的な制約・既知の問題点</w:t>
      </w:r>
      <w:bookmarkEnd w:id="21"/>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4E729" w14:textId="77777777" w:rsidR="00866A84" w:rsidRDefault="00866A84" w:rsidP="00A11582">
      <w:pPr>
        <w:ind w:left="840"/>
      </w:pPr>
      <w:r>
        <w:separator/>
      </w:r>
    </w:p>
    <w:p w14:paraId="4664D341" w14:textId="77777777" w:rsidR="00866A84" w:rsidRDefault="00866A84" w:rsidP="00A11582">
      <w:pPr>
        <w:ind w:left="840"/>
      </w:pPr>
    </w:p>
  </w:endnote>
  <w:endnote w:type="continuationSeparator" w:id="0">
    <w:p w14:paraId="705FC648" w14:textId="77777777" w:rsidR="00866A84" w:rsidRDefault="00866A84" w:rsidP="00A11582">
      <w:pPr>
        <w:ind w:left="840"/>
      </w:pPr>
      <w:r>
        <w:continuationSeparator/>
      </w:r>
    </w:p>
    <w:p w14:paraId="2546AF72" w14:textId="77777777" w:rsidR="00866A84" w:rsidRDefault="00866A84"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5EB52" w14:textId="77777777" w:rsidR="009043B4" w:rsidRDefault="009043B4" w:rsidP="00A11582">
    <w:pPr>
      <w:pStyle w:val="a5"/>
      <w:ind w:left="840"/>
    </w:pPr>
  </w:p>
  <w:p w14:paraId="0C5164F6" w14:textId="77777777" w:rsidR="009043B4" w:rsidRDefault="009043B4" w:rsidP="00A11582">
    <w:pPr>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499123"/>
      <w:docPartObj>
        <w:docPartGallery w:val="Page Numbers (Bottom of Page)"/>
        <w:docPartUnique/>
      </w:docPartObj>
    </w:sdtPr>
    <w:sdtContent>
      <w:p w14:paraId="35782D95" w14:textId="77777777" w:rsidR="009043B4" w:rsidRDefault="009043B4">
        <w:pPr>
          <w:pStyle w:val="a5"/>
          <w:ind w:left="840"/>
          <w:jc w:val="center"/>
        </w:pPr>
        <w:r>
          <w:fldChar w:fldCharType="begin"/>
        </w:r>
        <w:r>
          <w:instrText>PAGE   \* MERGEFORMAT</w:instrText>
        </w:r>
        <w:r>
          <w:fldChar w:fldCharType="separate"/>
        </w:r>
        <w:r w:rsidR="003C0A32" w:rsidRPr="003C0A32">
          <w:rPr>
            <w:noProof/>
            <w:lang w:val="ja-JP"/>
          </w:rPr>
          <w:t>9</w:t>
        </w:r>
        <w:r>
          <w:fldChar w:fldCharType="end"/>
        </w:r>
      </w:p>
    </w:sdtContent>
  </w:sdt>
  <w:p w14:paraId="5E798073" w14:textId="77777777" w:rsidR="009043B4" w:rsidRPr="00910E50" w:rsidRDefault="009043B4" w:rsidP="00762421">
    <w:pPr>
      <w:pStyle w:val="a5"/>
      <w:ind w:leftChars="0" w:left="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905208"/>
      <w:docPartObj>
        <w:docPartGallery w:val="Page Numbers (Bottom of Page)"/>
        <w:docPartUnique/>
      </w:docPartObj>
    </w:sdtPr>
    <w:sdtContent>
      <w:p w14:paraId="0135D5CF" w14:textId="77777777" w:rsidR="009043B4" w:rsidRDefault="009043B4">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9043B4" w:rsidRDefault="009043B4" w:rsidP="009E1DEA">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EA554" w14:textId="77777777" w:rsidR="00866A84" w:rsidRDefault="00866A84" w:rsidP="00390FE4">
      <w:pPr>
        <w:ind w:left="840"/>
      </w:pPr>
      <w:r>
        <w:separator/>
      </w:r>
    </w:p>
    <w:p w14:paraId="71D94328" w14:textId="77777777" w:rsidR="00866A84" w:rsidRDefault="00866A84" w:rsidP="00A11582">
      <w:pPr>
        <w:ind w:left="840"/>
      </w:pPr>
    </w:p>
  </w:footnote>
  <w:footnote w:type="continuationSeparator" w:id="0">
    <w:p w14:paraId="076E7A77" w14:textId="77777777" w:rsidR="00866A84" w:rsidRDefault="00866A84" w:rsidP="00A11582">
      <w:pPr>
        <w:ind w:left="840"/>
      </w:pPr>
      <w:r>
        <w:continuationSeparator/>
      </w:r>
    </w:p>
    <w:p w14:paraId="345CD889" w14:textId="77777777" w:rsidR="00866A84" w:rsidRDefault="00866A84" w:rsidP="00A11582">
      <w:pPr>
        <w:ind w:left="8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FC9A" w14:textId="77777777" w:rsidR="009043B4" w:rsidRDefault="009043B4" w:rsidP="00A11582">
    <w:pPr>
      <w:pStyle w:val="a3"/>
      <w:ind w:left="840"/>
    </w:pPr>
  </w:p>
  <w:p w14:paraId="3B6F6B79" w14:textId="77777777" w:rsidR="009043B4" w:rsidRDefault="009043B4" w:rsidP="00A11582">
    <w:pPr>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28F93" w14:textId="77777777" w:rsidR="009043B4" w:rsidRDefault="009043B4"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A11B" w14:textId="77777777" w:rsidR="009043B4" w:rsidRDefault="009043B4"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46"/>
    <w:rsid w:val="0000008A"/>
    <w:rsid w:val="000000CC"/>
    <w:rsid w:val="00000FD5"/>
    <w:rsid w:val="00002C3C"/>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CB"/>
    <w:rsid w:val="00025BEC"/>
    <w:rsid w:val="00025DDB"/>
    <w:rsid w:val="00026195"/>
    <w:rsid w:val="000263F8"/>
    <w:rsid w:val="0002670D"/>
    <w:rsid w:val="000268FF"/>
    <w:rsid w:val="00026B9B"/>
    <w:rsid w:val="00027969"/>
    <w:rsid w:val="00027A99"/>
    <w:rsid w:val="00030ABC"/>
    <w:rsid w:val="0003171B"/>
    <w:rsid w:val="00031E29"/>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3A5D"/>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369"/>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15E"/>
    <w:rsid w:val="0017629E"/>
    <w:rsid w:val="00176C60"/>
    <w:rsid w:val="00181643"/>
    <w:rsid w:val="00182046"/>
    <w:rsid w:val="001820EE"/>
    <w:rsid w:val="001826DC"/>
    <w:rsid w:val="001849E6"/>
    <w:rsid w:val="001851F8"/>
    <w:rsid w:val="0018611D"/>
    <w:rsid w:val="00186F78"/>
    <w:rsid w:val="00187D8F"/>
    <w:rsid w:val="0019083F"/>
    <w:rsid w:val="00190D2E"/>
    <w:rsid w:val="001920AB"/>
    <w:rsid w:val="00192469"/>
    <w:rsid w:val="00192EC3"/>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54C"/>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35B2"/>
    <w:rsid w:val="00283663"/>
    <w:rsid w:val="00283C0D"/>
    <w:rsid w:val="00284AC0"/>
    <w:rsid w:val="002862D0"/>
    <w:rsid w:val="00290787"/>
    <w:rsid w:val="0029095A"/>
    <w:rsid w:val="00293DBE"/>
    <w:rsid w:val="00296BB6"/>
    <w:rsid w:val="002A07D6"/>
    <w:rsid w:val="002A1B97"/>
    <w:rsid w:val="002A1D7C"/>
    <w:rsid w:val="002A31CC"/>
    <w:rsid w:val="002A4A3C"/>
    <w:rsid w:val="002A4C0A"/>
    <w:rsid w:val="002A5FB9"/>
    <w:rsid w:val="002A6222"/>
    <w:rsid w:val="002A67E3"/>
    <w:rsid w:val="002A7398"/>
    <w:rsid w:val="002A7F59"/>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3817"/>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17E4B"/>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241F"/>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45A"/>
    <w:rsid w:val="003B0DBE"/>
    <w:rsid w:val="003B1304"/>
    <w:rsid w:val="003B1484"/>
    <w:rsid w:val="003B1BCA"/>
    <w:rsid w:val="003B2EFB"/>
    <w:rsid w:val="003B3314"/>
    <w:rsid w:val="003B33A4"/>
    <w:rsid w:val="003B44F5"/>
    <w:rsid w:val="003B5052"/>
    <w:rsid w:val="003B67EF"/>
    <w:rsid w:val="003B6BCD"/>
    <w:rsid w:val="003B7E3E"/>
    <w:rsid w:val="003B7F57"/>
    <w:rsid w:val="003C0A32"/>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5F0"/>
    <w:rsid w:val="00425ADB"/>
    <w:rsid w:val="00425EC9"/>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0564"/>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5A38"/>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301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4E42"/>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20A"/>
    <w:rsid w:val="00606777"/>
    <w:rsid w:val="00607D17"/>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5058"/>
    <w:rsid w:val="00715B73"/>
    <w:rsid w:val="00716842"/>
    <w:rsid w:val="00716A1F"/>
    <w:rsid w:val="00716C0C"/>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CEE"/>
    <w:rsid w:val="00813151"/>
    <w:rsid w:val="008133C4"/>
    <w:rsid w:val="00813B84"/>
    <w:rsid w:val="00814FB9"/>
    <w:rsid w:val="00815714"/>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6A84"/>
    <w:rsid w:val="008673C9"/>
    <w:rsid w:val="008700E6"/>
    <w:rsid w:val="00870E0D"/>
    <w:rsid w:val="00871CCB"/>
    <w:rsid w:val="0087284C"/>
    <w:rsid w:val="008734C8"/>
    <w:rsid w:val="0087354B"/>
    <w:rsid w:val="00873730"/>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478A"/>
    <w:rsid w:val="00895EAD"/>
    <w:rsid w:val="00896732"/>
    <w:rsid w:val="00896A19"/>
    <w:rsid w:val="00896C68"/>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4F1D"/>
    <w:rsid w:val="008F538A"/>
    <w:rsid w:val="008F5EC7"/>
    <w:rsid w:val="008F6045"/>
    <w:rsid w:val="008F6EF2"/>
    <w:rsid w:val="008F76E1"/>
    <w:rsid w:val="009004C7"/>
    <w:rsid w:val="0090068A"/>
    <w:rsid w:val="009009BD"/>
    <w:rsid w:val="00900B67"/>
    <w:rsid w:val="0090151E"/>
    <w:rsid w:val="0090189C"/>
    <w:rsid w:val="00901AA1"/>
    <w:rsid w:val="00902804"/>
    <w:rsid w:val="00902D6F"/>
    <w:rsid w:val="00903DDD"/>
    <w:rsid w:val="009043B4"/>
    <w:rsid w:val="0090445F"/>
    <w:rsid w:val="00904D5B"/>
    <w:rsid w:val="00906521"/>
    <w:rsid w:val="0090745F"/>
    <w:rsid w:val="00907DC0"/>
    <w:rsid w:val="00907E5C"/>
    <w:rsid w:val="009106C3"/>
    <w:rsid w:val="00910E50"/>
    <w:rsid w:val="00911E28"/>
    <w:rsid w:val="00912D28"/>
    <w:rsid w:val="0091317E"/>
    <w:rsid w:val="0091638B"/>
    <w:rsid w:val="00917F9F"/>
    <w:rsid w:val="00920128"/>
    <w:rsid w:val="00920EA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47BC8"/>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7074"/>
    <w:rsid w:val="009A76DD"/>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6D4B"/>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4EFF"/>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1EB2"/>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27EDB"/>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4C3"/>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421"/>
    <w:rsid w:val="00B71AFB"/>
    <w:rsid w:val="00B71EDA"/>
    <w:rsid w:val="00B72CAD"/>
    <w:rsid w:val="00B7307F"/>
    <w:rsid w:val="00B73BE8"/>
    <w:rsid w:val="00B74C87"/>
    <w:rsid w:val="00B74D30"/>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0BB"/>
    <w:rsid w:val="00BC522A"/>
    <w:rsid w:val="00BD16FC"/>
    <w:rsid w:val="00BD2006"/>
    <w:rsid w:val="00BD4747"/>
    <w:rsid w:val="00BE082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61B"/>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7EA"/>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4E7B"/>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2C4C"/>
    <w:rsid w:val="00D639F4"/>
    <w:rsid w:val="00D63EDF"/>
    <w:rsid w:val="00D652B2"/>
    <w:rsid w:val="00D71BFA"/>
    <w:rsid w:val="00D720B0"/>
    <w:rsid w:val="00D74A81"/>
    <w:rsid w:val="00D7559B"/>
    <w:rsid w:val="00D75CD2"/>
    <w:rsid w:val="00D8041D"/>
    <w:rsid w:val="00D81B00"/>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6204"/>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E3FA72-6FC5-47D9-9F36-00C93EA0E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392</TotalTime>
  <Pages>39</Pages>
  <Words>3506</Words>
  <Characters>19989</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aaa</cp:lastModifiedBy>
  <cp:revision>17</cp:revision>
  <cp:lastPrinted>2019-02-26T02:47:00Z</cp:lastPrinted>
  <dcterms:created xsi:type="dcterms:W3CDTF">2021-06-04T05:42:00Z</dcterms:created>
  <dcterms:modified xsi:type="dcterms:W3CDTF">2021-06-07T06:27:00Z</dcterms:modified>
</cp:coreProperties>
</file>