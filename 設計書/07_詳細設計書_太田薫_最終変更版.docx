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299789"/>
        <w:docPartObj>
          <w:docPartGallery w:val="Cover Pages"/>
          <w:docPartUnique/>
        </w:docPartObj>
      </w:sdtPr>
      <w:sdtEndPr/>
      <w:sdtContent>
        <w:p w14:paraId="5808A3F9" w14:textId="77777777" w:rsidR="00792964" w:rsidRDefault="00792964" w:rsidP="001965AE">
          <w:pPr>
            <w:ind w:leftChars="0" w:left="0"/>
          </w:pPr>
          <w:r w:rsidRPr="001965AE">
            <w:rPr>
              <w:rFonts w:hint="eastAsia"/>
              <w:bdr w:val="single" w:sz="4" w:space="0" w:color="auto"/>
            </w:rPr>
            <w:t>関係社外秘</w:t>
          </w:r>
        </w:p>
        <w:p w14:paraId="5E875F1F" w14:textId="77777777" w:rsidR="00792964" w:rsidRDefault="00792964" w:rsidP="00B52F5F">
          <w:pPr>
            <w:ind w:left="765"/>
            <w:rPr>
              <w:rFonts w:ascii="メイリオ" w:eastAsia="メイリオ" w:hAnsi="メイリオ" w:cs="メイリオ"/>
            </w:rPr>
          </w:pPr>
        </w:p>
        <w:p w14:paraId="0A591609" w14:textId="77777777" w:rsidR="00792964" w:rsidRDefault="00792964" w:rsidP="00B52F5F">
          <w:pPr>
            <w:ind w:left="765"/>
            <w:rPr>
              <w:rFonts w:ascii="メイリオ" w:eastAsia="メイリオ" w:hAnsi="メイリオ" w:cs="メイリオ"/>
            </w:rPr>
          </w:pPr>
        </w:p>
        <w:p w14:paraId="16AF0EB8" w14:textId="77777777" w:rsidR="00792964" w:rsidRDefault="00792964" w:rsidP="00B52F5F">
          <w:pPr>
            <w:ind w:left="765"/>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1433984" behindDoc="1" locked="0" layoutInCell="1" allowOverlap="1" wp14:anchorId="0ADC792B" wp14:editId="47212915">
                <wp:simplePos x="0" y="0"/>
                <wp:positionH relativeFrom="margin">
                  <wp:align>center</wp:align>
                </wp:positionH>
                <wp:positionV relativeFrom="paragraph">
                  <wp:posOffset>6350</wp:posOffset>
                </wp:positionV>
                <wp:extent cx="4171950" cy="769105"/>
                <wp:effectExtent l="1905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14:paraId="54D46C34" w14:textId="77777777" w:rsidR="00792964" w:rsidRDefault="00792964" w:rsidP="00B52F5F">
          <w:pPr>
            <w:ind w:left="765"/>
            <w:rPr>
              <w:rFonts w:ascii="メイリオ" w:eastAsia="メイリオ" w:hAnsi="メイリオ" w:cs="メイリオ"/>
            </w:rPr>
          </w:pPr>
        </w:p>
        <w:p w14:paraId="7447EC0A" w14:textId="77777777" w:rsidR="00792964" w:rsidRDefault="00792964" w:rsidP="00B52F5F">
          <w:pPr>
            <w:ind w:left="765"/>
            <w:rPr>
              <w:rFonts w:ascii="メイリオ" w:eastAsia="メイリオ" w:hAnsi="メイリオ" w:cs="メイリオ"/>
            </w:rPr>
          </w:pPr>
        </w:p>
        <w:p w14:paraId="06374415" w14:textId="77777777" w:rsidR="00792964" w:rsidRDefault="00792964" w:rsidP="00B52F5F">
          <w:pPr>
            <w:ind w:left="765"/>
            <w:rPr>
              <w:rFonts w:ascii="メイリオ" w:eastAsia="メイリオ" w:hAnsi="メイリオ" w:cs="メイリオ"/>
            </w:rPr>
          </w:pPr>
        </w:p>
        <w:p w14:paraId="113B8444" w14:textId="77777777" w:rsidR="00792964" w:rsidRDefault="00792964" w:rsidP="00B52F5F">
          <w:pPr>
            <w:ind w:left="765"/>
            <w:rPr>
              <w:rFonts w:ascii="メイリオ" w:eastAsia="メイリオ" w:hAnsi="メイリオ" w:cs="メイリオ"/>
            </w:rPr>
          </w:pPr>
        </w:p>
        <w:p w14:paraId="334DE5BE" w14:textId="77777777" w:rsidR="00792964" w:rsidRDefault="00792964" w:rsidP="00B52F5F">
          <w:pPr>
            <w:ind w:left="765"/>
            <w:rPr>
              <w:rFonts w:ascii="メイリオ" w:eastAsia="メイリオ" w:hAnsi="メイリオ" w:cs="メイリオ"/>
            </w:rPr>
          </w:pPr>
        </w:p>
        <w:p w14:paraId="4E7376F9" w14:textId="77777777" w:rsidR="00792964" w:rsidRPr="00753C2C" w:rsidRDefault="00792964" w:rsidP="00B52F5F">
          <w:pPr>
            <w:ind w:left="765"/>
            <w:rPr>
              <w:rFonts w:ascii="メイリオ" w:eastAsia="メイリオ" w:hAnsi="メイリオ" w:cs="メイリオ"/>
            </w:rPr>
          </w:pPr>
        </w:p>
        <w:tbl>
          <w:tblPr>
            <w:tblW w:w="4306" w:type="pct"/>
            <w:jc w:val="center"/>
            <w:tblBorders>
              <w:top w:val="single" w:sz="8" w:space="0" w:color="70ADC9"/>
              <w:left w:val="single" w:sz="48" w:space="0" w:color="70ADC9"/>
              <w:bottom w:val="single" w:sz="8" w:space="0" w:color="70ADC9"/>
            </w:tblBorders>
            <w:tblCellMar>
              <w:top w:w="284" w:type="dxa"/>
              <w:bottom w:w="284" w:type="dxa"/>
            </w:tblCellMar>
            <w:tblLook w:val="04A0" w:firstRow="1" w:lastRow="0" w:firstColumn="1" w:lastColumn="0" w:noHBand="0" w:noVBand="1"/>
          </w:tblPr>
          <w:tblGrid>
            <w:gridCol w:w="8347"/>
          </w:tblGrid>
          <w:tr w:rsidR="00792964" w:rsidRPr="000A2139" w14:paraId="7154940A" w14:textId="77777777" w:rsidTr="001C1587">
            <w:trPr>
              <w:trHeight w:val="3259"/>
              <w:jc w:val="center"/>
            </w:trPr>
            <w:tc>
              <w:tcPr>
                <w:tcW w:w="8341" w:type="dxa"/>
                <w:vAlign w:val="center"/>
              </w:tcPr>
              <w:p w14:paraId="3EA81D34" w14:textId="77777777" w:rsidR="00792964" w:rsidRDefault="00792964" w:rsidP="008B0045">
                <w:pPr>
                  <w:pStyle w:val="afa"/>
                  <w:jc w:val="left"/>
                </w:pPr>
                <w:r>
                  <w:rPr>
                    <w:rFonts w:hint="eastAsia"/>
                  </w:rPr>
                  <w:t>チーム開発演習</w:t>
                </w:r>
              </w:p>
              <w:p w14:paraId="57B0BC4E" w14:textId="77777777" w:rsidR="007B467A" w:rsidRDefault="001C1587" w:rsidP="00ED5688">
                <w:pPr>
                  <w:pStyle w:val="afa"/>
                  <w:jc w:val="left"/>
                </w:pPr>
                <w:r>
                  <w:rPr>
                    <w:rFonts w:hint="eastAsia"/>
                  </w:rPr>
                  <w:t>シェアードショップ</w:t>
                </w:r>
                <w:r>
                  <w:br/>
                </w:r>
                <w:r>
                  <w:rPr>
                    <w:rFonts w:hint="eastAsia"/>
                  </w:rPr>
                  <w:t>通販システム</w:t>
                </w:r>
              </w:p>
              <w:p w14:paraId="30038E48" w14:textId="77777777" w:rsidR="007B467A" w:rsidRDefault="007B467A" w:rsidP="00ED5688">
                <w:pPr>
                  <w:pStyle w:val="afa"/>
                  <w:jc w:val="left"/>
                </w:pPr>
              </w:p>
              <w:p w14:paraId="52751933" w14:textId="3234D607" w:rsidR="00792964" w:rsidRPr="000A2139" w:rsidRDefault="00ED5688" w:rsidP="00ED5688">
                <w:pPr>
                  <w:pStyle w:val="afa"/>
                  <w:jc w:val="left"/>
                </w:pPr>
                <w:r>
                  <w:rPr>
                    <w:rFonts w:hint="eastAsia"/>
                  </w:rPr>
                  <w:t>詳細</w:t>
                </w:r>
                <w:r w:rsidR="001F1835">
                  <w:rPr>
                    <w:rFonts w:hint="eastAsia"/>
                  </w:rPr>
                  <w:t>設計書</w:t>
                </w:r>
              </w:p>
            </w:tc>
          </w:tr>
        </w:tbl>
        <w:p w14:paraId="54C02DA8" w14:textId="77777777" w:rsidR="00792964" w:rsidRDefault="00792964" w:rsidP="00B52F5F">
          <w:pPr>
            <w:ind w:left="765"/>
            <w:rPr>
              <w:rFonts w:ascii="メイリオ" w:eastAsia="メイリオ" w:hAnsi="メイリオ" w:cs="メイリオ"/>
            </w:rPr>
          </w:pPr>
        </w:p>
        <w:p w14:paraId="46E92DE6" w14:textId="14159E73" w:rsidR="007142CB" w:rsidRPr="00450DF5" w:rsidRDefault="007142CB" w:rsidP="00450DF5">
          <w:pPr>
            <w:ind w:leftChars="209"/>
            <w:rPr>
              <w:rFonts w:ascii="メイリオ" w:eastAsia="メイリオ" w:hAnsi="メイリオ" w:cs="メイリオ"/>
            </w:rPr>
          </w:pPr>
        </w:p>
        <w:p w14:paraId="7A9299FB" w14:textId="77777777" w:rsidR="007142CB" w:rsidRDefault="007142CB" w:rsidP="00B52F5F">
          <w:pPr>
            <w:ind w:left="765"/>
            <w:rPr>
              <w:rFonts w:ascii="メイリオ" w:eastAsia="メイリオ" w:hAnsi="メイリオ" w:cs="メイリオ"/>
            </w:rPr>
          </w:pPr>
        </w:p>
        <w:p w14:paraId="652A32AF" w14:textId="77777777" w:rsidR="007142CB" w:rsidRDefault="007142CB" w:rsidP="00B52F5F">
          <w:pPr>
            <w:ind w:left="765"/>
            <w:rPr>
              <w:rFonts w:ascii="メイリオ" w:eastAsia="メイリオ" w:hAnsi="メイリオ" w:cs="メイリオ"/>
            </w:rPr>
          </w:pPr>
        </w:p>
        <w:p w14:paraId="1EE75132" w14:textId="77777777" w:rsidR="007142CB" w:rsidRDefault="007142CB" w:rsidP="00B52F5F">
          <w:pPr>
            <w:ind w:left="765"/>
            <w:rPr>
              <w:rFonts w:ascii="メイリオ" w:eastAsia="メイリオ" w:hAnsi="メイリオ" w:cs="メイリオ"/>
            </w:rPr>
          </w:pPr>
        </w:p>
        <w:p w14:paraId="5095898B" w14:textId="2B781B69" w:rsidR="00450DF5" w:rsidRDefault="00450DF5" w:rsidP="00450DF5">
          <w:pPr>
            <w:ind w:leftChars="0" w:left="0"/>
            <w:rPr>
              <w:rFonts w:ascii="メイリオ" w:eastAsia="メイリオ" w:hAnsi="メイリオ" w:cs="メイリオ"/>
            </w:rPr>
          </w:pPr>
        </w:p>
        <w:p w14:paraId="4F302D64" w14:textId="77777777" w:rsidR="00450DF5" w:rsidRDefault="00450DF5" w:rsidP="00450DF5">
          <w:pPr>
            <w:ind w:leftChars="0" w:left="0"/>
            <w:rPr>
              <w:rFonts w:ascii="メイリオ" w:eastAsia="メイリオ" w:hAnsi="メイリオ" w:cs="メイリオ"/>
            </w:rPr>
          </w:pPr>
        </w:p>
        <w:p w14:paraId="064A39E3" w14:textId="77777777" w:rsidR="00450DF5" w:rsidRDefault="00450DF5" w:rsidP="00450DF5">
          <w:pPr>
            <w:ind w:leftChars="0" w:left="0"/>
            <w:rPr>
              <w:rFonts w:ascii="メイリオ" w:eastAsia="メイリオ" w:hAnsi="メイリオ" w:cs="メイリオ"/>
            </w:rPr>
          </w:pPr>
        </w:p>
        <w:p w14:paraId="689B63CC" w14:textId="77777777" w:rsidR="00450DF5" w:rsidRDefault="00450DF5" w:rsidP="00450DF5">
          <w:pPr>
            <w:ind w:leftChars="0" w:left="0"/>
            <w:rPr>
              <w:rFonts w:ascii="メイリオ" w:eastAsia="メイリオ" w:hAnsi="メイリオ" w:cs="メイリオ"/>
            </w:rPr>
          </w:pPr>
        </w:p>
        <w:p w14:paraId="2C507B00" w14:textId="77777777" w:rsidR="00450DF5" w:rsidRDefault="00450DF5" w:rsidP="00450DF5">
          <w:pPr>
            <w:ind w:leftChars="0" w:left="0"/>
            <w:rPr>
              <w:rFonts w:ascii="メイリオ" w:eastAsia="メイリオ" w:hAnsi="メイリオ" w:cs="メイリオ"/>
            </w:rPr>
          </w:pPr>
        </w:p>
        <w:p w14:paraId="268B8C70" w14:textId="77777777" w:rsidR="00450DF5" w:rsidRDefault="00450DF5" w:rsidP="00450DF5">
          <w:pPr>
            <w:ind w:leftChars="0" w:left="0"/>
            <w:rPr>
              <w:rFonts w:ascii="メイリオ" w:eastAsia="メイリオ" w:hAnsi="メイリオ" w:cs="メイリオ"/>
            </w:rPr>
          </w:pPr>
        </w:p>
        <w:p w14:paraId="52976B92" w14:textId="77777777" w:rsidR="00450DF5" w:rsidRDefault="00450DF5" w:rsidP="00450DF5">
          <w:pPr>
            <w:ind w:leftChars="0" w:left="0"/>
            <w:rPr>
              <w:rFonts w:ascii="メイリオ" w:eastAsia="メイリオ" w:hAnsi="メイリオ" w:cs="メイリオ"/>
            </w:rPr>
          </w:pPr>
        </w:p>
        <w:p w14:paraId="16069370" w14:textId="77777777" w:rsidR="00450DF5" w:rsidRDefault="00450DF5" w:rsidP="00450DF5">
          <w:pPr>
            <w:ind w:leftChars="0" w:left="0"/>
            <w:rPr>
              <w:rFonts w:ascii="メイリオ" w:eastAsia="メイリオ" w:hAnsi="メイリオ" w:cs="メイリオ"/>
            </w:rPr>
          </w:pPr>
        </w:p>
        <w:p w14:paraId="74332479" w14:textId="77777777" w:rsidR="00450DF5" w:rsidRDefault="00450DF5" w:rsidP="00450DF5">
          <w:pPr>
            <w:ind w:leftChars="0" w:left="0"/>
            <w:rPr>
              <w:rFonts w:ascii="メイリオ" w:eastAsia="メイリオ" w:hAnsi="メイリオ" w:cs="メイリオ"/>
            </w:rPr>
          </w:pPr>
        </w:p>
        <w:p w14:paraId="4EECD0AE" w14:textId="6D0A0512" w:rsidR="00450DF5" w:rsidRDefault="00024FBD" w:rsidP="0013533F">
          <w:pPr>
            <w:ind w:leftChars="0" w:left="0"/>
            <w:jc w:val="right"/>
            <w:rPr>
              <w:rFonts w:ascii="Arial" w:hAnsi="Arial" w:cs="Arial"/>
              <w:color w:val="1D1C1D"/>
            </w:rPr>
          </w:pPr>
          <w:r>
            <w:rPr>
              <w:rFonts w:ascii="Arial" w:hAnsi="Arial" w:cs="Arial"/>
              <w:color w:val="1D1C1D"/>
            </w:rPr>
            <w:t>Ver.5.0</w:t>
          </w:r>
          <w:bookmarkStart w:id="0" w:name="_GoBack"/>
          <w:bookmarkEnd w:id="0"/>
        </w:p>
        <w:p w14:paraId="63904E63" w14:textId="34CE5057" w:rsidR="00450DF5" w:rsidRDefault="00450DF5" w:rsidP="0013533F">
          <w:pPr>
            <w:ind w:leftChars="0" w:left="0"/>
            <w:jc w:val="right"/>
            <w:rPr>
              <w:rFonts w:ascii="Arial" w:hAnsi="Arial" w:cs="Arial"/>
              <w:color w:val="1D1C1D"/>
            </w:rPr>
          </w:pPr>
          <w:r>
            <w:rPr>
              <w:rFonts w:ascii="Arial" w:hAnsi="Arial" w:cs="Arial"/>
              <w:color w:val="1D1C1D"/>
            </w:rPr>
            <w:t>花より漢気チーム</w:t>
          </w:r>
        </w:p>
        <w:p w14:paraId="29B3DECD" w14:textId="1AD53C77" w:rsidR="0013533F" w:rsidRPr="0013533F" w:rsidRDefault="0013533F" w:rsidP="0013533F">
          <w:pPr>
            <w:ind w:leftChars="0" w:left="0"/>
            <w:jc w:val="right"/>
            <w:rPr>
              <w:rFonts w:ascii="Arial" w:hAnsi="Arial" w:cs="Arial"/>
              <w:color w:val="1D1C1D"/>
            </w:rPr>
          </w:pPr>
          <w:r>
            <w:rPr>
              <w:rFonts w:ascii="Arial" w:hAnsi="Arial" w:cs="Arial"/>
              <w:color w:val="1D1C1D"/>
            </w:rPr>
            <w:t>編集者：太田　薫</w:t>
          </w:r>
        </w:p>
        <w:p w14:paraId="732C618E" w14:textId="589613D6" w:rsidR="00450DF5" w:rsidRDefault="00450DF5" w:rsidP="0013533F">
          <w:pPr>
            <w:ind w:leftChars="0" w:left="0"/>
            <w:jc w:val="right"/>
            <w:rPr>
              <w:rFonts w:ascii="Arial" w:hAnsi="Arial" w:cs="Arial"/>
              <w:color w:val="1D1C1D"/>
            </w:rPr>
          </w:pPr>
          <w:r>
            <w:rPr>
              <w:rFonts w:ascii="Arial" w:hAnsi="Arial" w:cs="Arial"/>
              <w:color w:val="1D1C1D"/>
            </w:rPr>
            <w:t>更新日</w:t>
          </w:r>
          <w:r>
            <w:rPr>
              <w:rFonts w:ascii="Arial" w:hAnsi="Arial" w:cs="Arial" w:hint="eastAsia"/>
              <w:color w:val="1D1C1D"/>
            </w:rPr>
            <w:t>：</w:t>
          </w:r>
          <w:r>
            <w:rPr>
              <w:rFonts w:ascii="Arial" w:hAnsi="Arial" w:cs="Arial" w:hint="eastAsia"/>
              <w:color w:val="1D1C1D"/>
            </w:rPr>
            <w:t>2</w:t>
          </w:r>
          <w:r>
            <w:rPr>
              <w:rFonts w:ascii="Arial" w:hAnsi="Arial" w:cs="Arial"/>
              <w:color w:val="1D1C1D"/>
            </w:rPr>
            <w:t>021</w:t>
          </w:r>
          <w:r>
            <w:rPr>
              <w:rFonts w:ascii="Arial" w:hAnsi="Arial" w:cs="Arial"/>
              <w:color w:val="1D1C1D"/>
            </w:rPr>
            <w:t>年</w:t>
          </w:r>
          <w:r>
            <w:rPr>
              <w:rFonts w:ascii="Arial" w:hAnsi="Arial" w:cs="Arial" w:hint="eastAsia"/>
              <w:color w:val="1D1C1D"/>
            </w:rPr>
            <w:t>6</w:t>
          </w:r>
          <w:r>
            <w:rPr>
              <w:rFonts w:ascii="Arial" w:hAnsi="Arial" w:cs="Arial" w:hint="eastAsia"/>
              <w:color w:val="1D1C1D"/>
            </w:rPr>
            <w:t>月</w:t>
          </w:r>
          <w:r w:rsidR="00946847">
            <w:rPr>
              <w:rFonts w:ascii="Arial" w:hAnsi="Arial" w:cs="Arial" w:hint="eastAsia"/>
              <w:color w:val="1D1C1D"/>
            </w:rPr>
            <w:t>2</w:t>
          </w:r>
          <w:r w:rsidR="00946847">
            <w:rPr>
              <w:rFonts w:ascii="Arial" w:hAnsi="Arial" w:cs="Arial"/>
              <w:color w:val="1D1C1D"/>
            </w:rPr>
            <w:t>4</w:t>
          </w:r>
          <w:r>
            <w:rPr>
              <w:rFonts w:ascii="Arial" w:hAnsi="Arial" w:cs="Arial" w:hint="eastAsia"/>
              <w:color w:val="1D1C1D"/>
            </w:rPr>
            <w:t>日</w:t>
          </w:r>
        </w:p>
        <w:p w14:paraId="74A47102" w14:textId="0A61D22E" w:rsidR="00450DF5" w:rsidRPr="00450DF5" w:rsidRDefault="00450DF5" w:rsidP="00450DF5">
          <w:pPr>
            <w:ind w:leftChars="0" w:left="0"/>
            <w:rPr>
              <w:rFonts w:ascii="Arial" w:hAnsi="Arial" w:cs="Arial"/>
              <w:color w:val="1D1C1D"/>
              <w:shd w:val="pct15" w:color="auto" w:fill="FFFFFF"/>
            </w:rPr>
          </w:pPr>
        </w:p>
        <w:sdt>
          <w:sdtPr>
            <w:rPr>
              <w:rFonts w:asciiTheme="minorHAnsi" w:eastAsiaTheme="minorEastAsia" w:hAnsiTheme="minorHAnsi" w:cstheme="minorBidi"/>
              <w:color w:val="auto"/>
              <w:sz w:val="21"/>
              <w:szCs w:val="21"/>
              <w:lang w:val="ja-JP"/>
            </w:rPr>
            <w:id w:val="-1030262903"/>
            <w:docPartObj>
              <w:docPartGallery w:val="Table of Contents"/>
              <w:docPartUnique/>
            </w:docPartObj>
          </w:sdtPr>
          <w:sdtEndPr>
            <w:rPr>
              <w:b/>
              <w:bCs/>
            </w:rPr>
          </w:sdtEndPr>
          <w:sdtContent>
            <w:p w14:paraId="42596CCD" w14:textId="77777777" w:rsidR="00045321" w:rsidRPr="00045321" w:rsidRDefault="00045321" w:rsidP="00045321">
              <w:pPr>
                <w:pStyle w:val="afa"/>
                <w:rPr>
                  <w:rStyle w:val="20"/>
                </w:rPr>
              </w:pPr>
              <w:r w:rsidRPr="00045321">
                <w:rPr>
                  <w:rStyle w:val="20"/>
                  <w:rFonts w:hint="eastAsia"/>
                </w:rPr>
                <w:t>目次</w:t>
              </w:r>
            </w:p>
            <w:p w14:paraId="6FA8E120" w14:textId="7B6009F8" w:rsidR="00B63A79" w:rsidRDefault="00227C97">
              <w:pPr>
                <w:pStyle w:val="11"/>
                <w:spacing w:before="145" w:after="145"/>
                <w:ind w:left="1097" w:hanging="332"/>
                <w:rPr>
                  <w:noProof/>
                  <w:sz w:val="21"/>
                  <w:szCs w:val="22"/>
                </w:rPr>
              </w:pPr>
              <w:r>
                <w:rPr>
                  <w:b/>
                  <w:bCs/>
                  <w:lang w:val="ja-JP"/>
                </w:rPr>
                <w:fldChar w:fldCharType="begin"/>
              </w:r>
              <w:r w:rsidR="00045321">
                <w:rPr>
                  <w:b/>
                  <w:bCs/>
                  <w:lang w:val="ja-JP"/>
                </w:rPr>
                <w:instrText xml:space="preserve"> TOC \o "1-3" \h \z \u </w:instrText>
              </w:r>
              <w:r>
                <w:rPr>
                  <w:b/>
                  <w:bCs/>
                  <w:lang w:val="ja-JP"/>
                </w:rPr>
                <w:fldChar w:fldCharType="separate"/>
              </w:r>
              <w:hyperlink w:anchor="_Toc64295481" w:history="1">
                <w:r w:rsidR="00B63A79" w:rsidRPr="009939FF">
                  <w:rPr>
                    <w:rStyle w:val="af"/>
                    <w:noProof/>
                  </w:rPr>
                  <w:t>１ はじめに</w:t>
                </w:r>
                <w:r w:rsidR="00B63A79">
                  <w:rPr>
                    <w:rStyle w:val="af"/>
                    <w:noProof/>
                  </w:rPr>
                  <w:tab/>
                </w:r>
                <w:r w:rsidR="00B63A79">
                  <w:rPr>
                    <w:noProof/>
                    <w:webHidden/>
                  </w:rPr>
                  <w:tab/>
                </w:r>
                <w:r w:rsidR="00B63A79">
                  <w:rPr>
                    <w:noProof/>
                    <w:webHidden/>
                  </w:rPr>
                  <w:fldChar w:fldCharType="begin"/>
                </w:r>
                <w:r w:rsidR="00B63A79">
                  <w:rPr>
                    <w:noProof/>
                    <w:webHidden/>
                  </w:rPr>
                  <w:instrText xml:space="preserve"> PAGEREF _Toc64295481 \h </w:instrText>
                </w:r>
                <w:r w:rsidR="00B63A79">
                  <w:rPr>
                    <w:noProof/>
                    <w:webHidden/>
                  </w:rPr>
                </w:r>
                <w:r w:rsidR="00B63A79">
                  <w:rPr>
                    <w:noProof/>
                    <w:webHidden/>
                  </w:rPr>
                  <w:fldChar w:fldCharType="separate"/>
                </w:r>
                <w:r w:rsidR="00B63A79">
                  <w:rPr>
                    <w:noProof/>
                    <w:webHidden/>
                  </w:rPr>
                  <w:t>2</w:t>
                </w:r>
                <w:r w:rsidR="00B63A79">
                  <w:rPr>
                    <w:noProof/>
                    <w:webHidden/>
                  </w:rPr>
                  <w:fldChar w:fldCharType="end"/>
                </w:r>
              </w:hyperlink>
            </w:p>
            <w:p w14:paraId="3CD18B27" w14:textId="160AB424" w:rsidR="00B63A79" w:rsidRDefault="0011524E">
              <w:pPr>
                <w:pStyle w:val="11"/>
                <w:spacing w:before="145" w:after="145"/>
                <w:ind w:left="1097" w:hanging="332"/>
                <w:rPr>
                  <w:noProof/>
                  <w:sz w:val="21"/>
                  <w:szCs w:val="22"/>
                </w:rPr>
              </w:pPr>
              <w:hyperlink w:anchor="_Toc64295482" w:history="1">
                <w:r w:rsidR="00B63A79" w:rsidRPr="009939FF">
                  <w:rPr>
                    <w:rStyle w:val="af"/>
                    <w:noProof/>
                  </w:rPr>
                  <w:t>２ プログラム構成</w:t>
                </w:r>
                <w:r w:rsidR="00B63A79">
                  <w:rPr>
                    <w:noProof/>
                    <w:webHidden/>
                  </w:rPr>
                  <w:tab/>
                </w:r>
                <w:r w:rsidR="00B63A79">
                  <w:rPr>
                    <w:noProof/>
                    <w:webHidden/>
                  </w:rPr>
                  <w:fldChar w:fldCharType="begin"/>
                </w:r>
                <w:r w:rsidR="00B63A79">
                  <w:rPr>
                    <w:noProof/>
                    <w:webHidden/>
                  </w:rPr>
                  <w:instrText xml:space="preserve"> PAGEREF _Toc64295482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4DD41AD4" w14:textId="44774642" w:rsidR="00B63A79" w:rsidRDefault="0011524E">
              <w:pPr>
                <w:pStyle w:val="21"/>
                <w:ind w:left="1033" w:right="870"/>
                <w:rPr>
                  <w:noProof/>
                  <w:szCs w:val="22"/>
                </w:rPr>
              </w:pPr>
              <w:hyperlink w:anchor="_Toc64295483" w:history="1">
                <w:r w:rsidR="00B63A79" w:rsidRPr="009939FF">
                  <w:rPr>
                    <w:rStyle w:val="af"/>
                    <w:noProof/>
                  </w:rPr>
                  <w:t>２-１ プログラム全体構成</w:t>
                </w:r>
                <w:r w:rsidR="00B63A79">
                  <w:rPr>
                    <w:noProof/>
                    <w:webHidden/>
                  </w:rPr>
                  <w:tab/>
                </w:r>
                <w:r w:rsidR="00B63A79">
                  <w:rPr>
                    <w:noProof/>
                    <w:webHidden/>
                  </w:rPr>
                  <w:fldChar w:fldCharType="begin"/>
                </w:r>
                <w:r w:rsidR="00B63A79">
                  <w:rPr>
                    <w:noProof/>
                    <w:webHidden/>
                  </w:rPr>
                  <w:instrText xml:space="preserve"> PAGEREF _Toc64295483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5D1611AD" w14:textId="18D5A539" w:rsidR="00B63A79" w:rsidRDefault="0011524E">
              <w:pPr>
                <w:pStyle w:val="21"/>
                <w:ind w:left="1033" w:right="870"/>
                <w:rPr>
                  <w:noProof/>
                  <w:szCs w:val="22"/>
                </w:rPr>
              </w:pPr>
              <w:hyperlink w:anchor="_Toc64295484" w:history="1">
                <w:r w:rsidR="00B63A79" w:rsidRPr="009939FF">
                  <w:rPr>
                    <w:rStyle w:val="af"/>
                    <w:noProof/>
                  </w:rPr>
                  <w:t>２-２ パッケージ一覧</w:t>
                </w:r>
                <w:r w:rsidR="00B63A79">
                  <w:rPr>
                    <w:noProof/>
                    <w:webHidden/>
                  </w:rPr>
                  <w:tab/>
                </w:r>
                <w:r w:rsidR="00B63A79">
                  <w:rPr>
                    <w:noProof/>
                    <w:webHidden/>
                  </w:rPr>
                  <w:fldChar w:fldCharType="begin"/>
                </w:r>
                <w:r w:rsidR="00B63A79">
                  <w:rPr>
                    <w:noProof/>
                    <w:webHidden/>
                  </w:rPr>
                  <w:instrText xml:space="preserve"> PAGEREF _Toc64295484 \h </w:instrText>
                </w:r>
                <w:r w:rsidR="00B63A79">
                  <w:rPr>
                    <w:noProof/>
                    <w:webHidden/>
                  </w:rPr>
                </w:r>
                <w:r w:rsidR="00B63A79">
                  <w:rPr>
                    <w:noProof/>
                    <w:webHidden/>
                  </w:rPr>
                  <w:fldChar w:fldCharType="separate"/>
                </w:r>
                <w:r w:rsidR="00B63A79">
                  <w:rPr>
                    <w:noProof/>
                    <w:webHidden/>
                  </w:rPr>
                  <w:t>4</w:t>
                </w:r>
                <w:r w:rsidR="00B63A79">
                  <w:rPr>
                    <w:noProof/>
                    <w:webHidden/>
                  </w:rPr>
                  <w:fldChar w:fldCharType="end"/>
                </w:r>
              </w:hyperlink>
            </w:p>
            <w:p w14:paraId="32B111CF" w14:textId="67754C2B" w:rsidR="00B63A79" w:rsidRDefault="0011524E">
              <w:pPr>
                <w:pStyle w:val="21"/>
                <w:ind w:left="1033" w:right="870"/>
                <w:rPr>
                  <w:noProof/>
                  <w:szCs w:val="22"/>
                </w:rPr>
              </w:pPr>
              <w:hyperlink w:anchor="_Toc64295485" w:history="1">
                <w:r w:rsidR="00B63A79" w:rsidRPr="009939FF">
                  <w:rPr>
                    <w:rStyle w:val="af"/>
                    <w:noProof/>
                  </w:rPr>
                  <w:t>２-３ コントローラの構成 ★（※水色の欄は追記が必要）</w:t>
                </w:r>
                <w:r w:rsidR="00B63A79">
                  <w:rPr>
                    <w:noProof/>
                    <w:webHidden/>
                  </w:rPr>
                  <w:tab/>
                </w:r>
                <w:r w:rsidR="00B63A79">
                  <w:rPr>
                    <w:noProof/>
                    <w:webHidden/>
                  </w:rPr>
                  <w:fldChar w:fldCharType="begin"/>
                </w:r>
                <w:r w:rsidR="00B63A79">
                  <w:rPr>
                    <w:noProof/>
                    <w:webHidden/>
                  </w:rPr>
                  <w:instrText xml:space="preserve"> PAGEREF _Toc64295485 \h </w:instrText>
                </w:r>
                <w:r w:rsidR="00B63A79">
                  <w:rPr>
                    <w:noProof/>
                    <w:webHidden/>
                  </w:rPr>
                </w:r>
                <w:r w:rsidR="00B63A79">
                  <w:rPr>
                    <w:noProof/>
                    <w:webHidden/>
                  </w:rPr>
                  <w:fldChar w:fldCharType="separate"/>
                </w:r>
                <w:r w:rsidR="00B63A79">
                  <w:rPr>
                    <w:noProof/>
                    <w:webHidden/>
                  </w:rPr>
                  <w:t>5</w:t>
                </w:r>
                <w:r w:rsidR="00B63A79">
                  <w:rPr>
                    <w:noProof/>
                    <w:webHidden/>
                  </w:rPr>
                  <w:fldChar w:fldCharType="end"/>
                </w:r>
              </w:hyperlink>
            </w:p>
            <w:p w14:paraId="4E05049F" w14:textId="26E943A2" w:rsidR="00B63A79" w:rsidRDefault="0011524E">
              <w:pPr>
                <w:pStyle w:val="21"/>
                <w:ind w:left="1033" w:right="870"/>
                <w:rPr>
                  <w:noProof/>
                  <w:szCs w:val="22"/>
                </w:rPr>
              </w:pPr>
              <w:hyperlink w:anchor="_Toc64295486" w:history="1">
                <w:r w:rsidR="00B63A79" w:rsidRPr="009939FF">
                  <w:rPr>
                    <w:rStyle w:val="af"/>
                    <w:noProof/>
                  </w:rPr>
                  <w:t>２-４ テンプレートファイル構成 ★（※水色の欄は追記が必要）</w:t>
                </w:r>
                <w:r w:rsidR="00B63A79">
                  <w:rPr>
                    <w:noProof/>
                    <w:webHidden/>
                  </w:rPr>
                  <w:tab/>
                </w:r>
                <w:r w:rsidR="00B63A79">
                  <w:rPr>
                    <w:noProof/>
                    <w:webHidden/>
                  </w:rPr>
                  <w:fldChar w:fldCharType="begin"/>
                </w:r>
                <w:r w:rsidR="00B63A79">
                  <w:rPr>
                    <w:noProof/>
                    <w:webHidden/>
                  </w:rPr>
                  <w:instrText xml:space="preserve"> PAGEREF _Toc64295486 \h </w:instrText>
                </w:r>
                <w:r w:rsidR="00B63A79">
                  <w:rPr>
                    <w:noProof/>
                    <w:webHidden/>
                  </w:rPr>
                </w:r>
                <w:r w:rsidR="00B63A79">
                  <w:rPr>
                    <w:noProof/>
                    <w:webHidden/>
                  </w:rPr>
                  <w:fldChar w:fldCharType="separate"/>
                </w:r>
                <w:r w:rsidR="00B63A79">
                  <w:rPr>
                    <w:noProof/>
                    <w:webHidden/>
                  </w:rPr>
                  <w:t>7</w:t>
                </w:r>
                <w:r w:rsidR="00B63A79">
                  <w:rPr>
                    <w:noProof/>
                    <w:webHidden/>
                  </w:rPr>
                  <w:fldChar w:fldCharType="end"/>
                </w:r>
              </w:hyperlink>
            </w:p>
            <w:p w14:paraId="318F1A1C" w14:textId="6C3ABED3" w:rsidR="00B63A79" w:rsidRDefault="0011524E">
              <w:pPr>
                <w:pStyle w:val="21"/>
                <w:ind w:left="1033" w:right="870"/>
                <w:rPr>
                  <w:noProof/>
                  <w:szCs w:val="22"/>
                </w:rPr>
              </w:pPr>
              <w:hyperlink w:anchor="_Toc64295487" w:history="1">
                <w:r w:rsidR="00B63A79" w:rsidRPr="009939FF">
                  <w:rPr>
                    <w:rStyle w:val="af"/>
                    <w:noProof/>
                  </w:rPr>
                  <w:t>２-５ URL一覧★（※水色の欄は追記が必要）</w:t>
                </w:r>
                <w:r w:rsidR="00B63A79">
                  <w:rPr>
                    <w:noProof/>
                    <w:webHidden/>
                  </w:rPr>
                  <w:tab/>
                </w:r>
                <w:r w:rsidR="00B63A79">
                  <w:rPr>
                    <w:noProof/>
                    <w:webHidden/>
                  </w:rPr>
                  <w:fldChar w:fldCharType="begin"/>
                </w:r>
                <w:r w:rsidR="00B63A79">
                  <w:rPr>
                    <w:noProof/>
                    <w:webHidden/>
                  </w:rPr>
                  <w:instrText xml:space="preserve"> PAGEREF _Toc64295487 \h </w:instrText>
                </w:r>
                <w:r w:rsidR="00B63A79">
                  <w:rPr>
                    <w:noProof/>
                    <w:webHidden/>
                  </w:rPr>
                </w:r>
                <w:r w:rsidR="00B63A79">
                  <w:rPr>
                    <w:noProof/>
                    <w:webHidden/>
                  </w:rPr>
                  <w:fldChar w:fldCharType="separate"/>
                </w:r>
                <w:r w:rsidR="00B63A79">
                  <w:rPr>
                    <w:noProof/>
                    <w:webHidden/>
                  </w:rPr>
                  <w:t>10</w:t>
                </w:r>
                <w:r w:rsidR="00B63A79">
                  <w:rPr>
                    <w:noProof/>
                    <w:webHidden/>
                  </w:rPr>
                  <w:fldChar w:fldCharType="end"/>
                </w:r>
              </w:hyperlink>
            </w:p>
            <w:p w14:paraId="59E96F8C" w14:textId="6D966D10" w:rsidR="00B63A79" w:rsidRDefault="0011524E">
              <w:pPr>
                <w:pStyle w:val="11"/>
                <w:spacing w:before="145" w:after="145"/>
                <w:ind w:left="1097" w:hanging="332"/>
                <w:rPr>
                  <w:noProof/>
                  <w:sz w:val="21"/>
                  <w:szCs w:val="22"/>
                </w:rPr>
              </w:pPr>
              <w:hyperlink w:anchor="_Toc64295488" w:history="1">
                <w:r w:rsidR="00B63A79" w:rsidRPr="009939FF">
                  <w:rPr>
                    <w:rStyle w:val="af"/>
                    <w:noProof/>
                  </w:rPr>
                  <w:t>３ ユーザインターフェース設計</w:t>
                </w:r>
                <w:r w:rsidR="00B63A79">
                  <w:rPr>
                    <w:noProof/>
                    <w:webHidden/>
                  </w:rPr>
                  <w:tab/>
                </w:r>
                <w:r w:rsidR="00B63A79">
                  <w:rPr>
                    <w:noProof/>
                    <w:webHidden/>
                  </w:rPr>
                  <w:fldChar w:fldCharType="begin"/>
                </w:r>
                <w:r w:rsidR="00B63A79">
                  <w:rPr>
                    <w:noProof/>
                    <w:webHidden/>
                  </w:rPr>
                  <w:instrText xml:space="preserve"> PAGEREF _Toc64295488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6B6943B8" w14:textId="56B2B13A" w:rsidR="00B63A79" w:rsidRDefault="0011524E">
              <w:pPr>
                <w:pStyle w:val="21"/>
                <w:ind w:left="1033" w:right="870"/>
                <w:rPr>
                  <w:noProof/>
                  <w:szCs w:val="22"/>
                </w:rPr>
              </w:pPr>
              <w:hyperlink w:anchor="_Toc64295489" w:history="1">
                <w:r w:rsidR="00B63A79" w:rsidRPr="009939FF">
                  <w:rPr>
                    <w:rStyle w:val="af"/>
                    <w:noProof/>
                  </w:rPr>
                  <w:t>３-１ 共通部品とレイアウトパターン</w:t>
                </w:r>
                <w:r w:rsidR="00B63A79">
                  <w:rPr>
                    <w:noProof/>
                    <w:webHidden/>
                  </w:rPr>
                  <w:tab/>
                </w:r>
                <w:r w:rsidR="00B63A79">
                  <w:rPr>
                    <w:noProof/>
                    <w:webHidden/>
                  </w:rPr>
                  <w:fldChar w:fldCharType="begin"/>
                </w:r>
                <w:r w:rsidR="00B63A79">
                  <w:rPr>
                    <w:noProof/>
                    <w:webHidden/>
                  </w:rPr>
                  <w:instrText xml:space="preserve"> PAGEREF _Toc64295489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4057DF55" w14:textId="73AC73D1" w:rsidR="00B63A79" w:rsidRDefault="0011524E">
              <w:pPr>
                <w:pStyle w:val="21"/>
                <w:ind w:left="1033" w:right="870"/>
                <w:rPr>
                  <w:noProof/>
                  <w:szCs w:val="22"/>
                </w:rPr>
              </w:pPr>
              <w:hyperlink w:anchor="_Toc64295490" w:history="1">
                <w:r w:rsidR="00B63A79" w:rsidRPr="009939FF">
                  <w:rPr>
                    <w:rStyle w:val="af"/>
                    <w:noProof/>
                  </w:rPr>
                  <w:t>３-２ 入力値チェック</w:t>
                </w:r>
                <w:r w:rsidR="00B63A79">
                  <w:rPr>
                    <w:noProof/>
                    <w:webHidden/>
                  </w:rPr>
                  <w:tab/>
                </w:r>
                <w:r w:rsidR="00B63A79">
                  <w:rPr>
                    <w:noProof/>
                    <w:webHidden/>
                  </w:rPr>
                  <w:fldChar w:fldCharType="begin"/>
                </w:r>
                <w:r w:rsidR="00B63A79">
                  <w:rPr>
                    <w:noProof/>
                    <w:webHidden/>
                  </w:rPr>
                  <w:instrText xml:space="preserve"> PAGEREF _Toc64295490 \h </w:instrText>
                </w:r>
                <w:r w:rsidR="00B63A79">
                  <w:rPr>
                    <w:noProof/>
                    <w:webHidden/>
                  </w:rPr>
                </w:r>
                <w:r w:rsidR="00B63A79">
                  <w:rPr>
                    <w:noProof/>
                    <w:webHidden/>
                  </w:rPr>
                  <w:fldChar w:fldCharType="separate"/>
                </w:r>
                <w:r w:rsidR="00B63A79">
                  <w:rPr>
                    <w:noProof/>
                    <w:webHidden/>
                  </w:rPr>
                  <w:t>17</w:t>
                </w:r>
                <w:r w:rsidR="00B63A79">
                  <w:rPr>
                    <w:noProof/>
                    <w:webHidden/>
                  </w:rPr>
                  <w:fldChar w:fldCharType="end"/>
                </w:r>
              </w:hyperlink>
            </w:p>
            <w:p w14:paraId="061F9287" w14:textId="07A85923" w:rsidR="00B63A79" w:rsidRDefault="0011524E">
              <w:pPr>
                <w:pStyle w:val="11"/>
                <w:spacing w:before="145" w:after="145"/>
                <w:ind w:left="1097" w:hanging="332"/>
                <w:rPr>
                  <w:noProof/>
                  <w:sz w:val="21"/>
                  <w:szCs w:val="22"/>
                </w:rPr>
              </w:pPr>
              <w:hyperlink w:anchor="_Toc64295491" w:history="1">
                <w:r w:rsidR="00B63A79" w:rsidRPr="009939FF">
                  <w:rPr>
                    <w:rStyle w:val="af"/>
                    <w:noProof/>
                  </w:rPr>
                  <w:t>４ プログラム構造設計</w:t>
                </w:r>
                <w:r w:rsidR="00B63A79">
                  <w:rPr>
                    <w:noProof/>
                    <w:webHidden/>
                  </w:rPr>
                  <w:tab/>
                </w:r>
                <w:r w:rsidR="00B63A79">
                  <w:rPr>
                    <w:noProof/>
                    <w:webHidden/>
                  </w:rPr>
                  <w:fldChar w:fldCharType="begin"/>
                </w:r>
                <w:r w:rsidR="00B63A79">
                  <w:rPr>
                    <w:noProof/>
                    <w:webHidden/>
                  </w:rPr>
                  <w:instrText xml:space="preserve"> PAGEREF _Toc64295491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044505EF" w14:textId="1FB3F01B" w:rsidR="00B63A79" w:rsidRDefault="0011524E">
              <w:pPr>
                <w:pStyle w:val="21"/>
                <w:ind w:left="1033" w:right="870"/>
                <w:rPr>
                  <w:noProof/>
                  <w:szCs w:val="22"/>
                </w:rPr>
              </w:pPr>
              <w:hyperlink w:anchor="_Toc64295492" w:history="1">
                <w:r w:rsidR="00B63A79" w:rsidRPr="009939FF">
                  <w:rPr>
                    <w:rStyle w:val="af"/>
                    <w:noProof/>
                  </w:rPr>
                  <w:t>４-１ 概要</w:t>
                </w:r>
                <w:r w:rsidR="00B63A79">
                  <w:rPr>
                    <w:noProof/>
                    <w:webHidden/>
                  </w:rPr>
                  <w:tab/>
                </w:r>
                <w:r w:rsidR="00B63A79">
                  <w:rPr>
                    <w:noProof/>
                    <w:webHidden/>
                  </w:rPr>
                  <w:fldChar w:fldCharType="begin"/>
                </w:r>
                <w:r w:rsidR="00B63A79">
                  <w:rPr>
                    <w:noProof/>
                    <w:webHidden/>
                  </w:rPr>
                  <w:instrText xml:space="preserve"> PAGEREF _Toc64295492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670160D6" w14:textId="1C71DB57" w:rsidR="00B63A79" w:rsidRDefault="0011524E">
              <w:pPr>
                <w:pStyle w:val="21"/>
                <w:ind w:left="1033" w:right="870"/>
                <w:rPr>
                  <w:noProof/>
                  <w:szCs w:val="22"/>
                </w:rPr>
              </w:pPr>
              <w:hyperlink w:anchor="_Toc64295493" w:history="1">
                <w:r w:rsidR="00B63A79" w:rsidRPr="009939FF">
                  <w:rPr>
                    <w:rStyle w:val="af"/>
                    <w:noProof/>
                  </w:rPr>
                  <w:t>４-２ アクセス制御の方式</w:t>
                </w:r>
                <w:r w:rsidR="00B63A79">
                  <w:rPr>
                    <w:noProof/>
                    <w:webHidden/>
                  </w:rPr>
                  <w:tab/>
                </w:r>
                <w:r w:rsidR="00B63A79">
                  <w:rPr>
                    <w:noProof/>
                    <w:webHidden/>
                  </w:rPr>
                  <w:fldChar w:fldCharType="begin"/>
                </w:r>
                <w:r w:rsidR="00B63A79">
                  <w:rPr>
                    <w:noProof/>
                    <w:webHidden/>
                  </w:rPr>
                  <w:instrText xml:space="preserve"> PAGEREF _Toc64295493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3AECE8BB" w14:textId="63629A0A" w:rsidR="00B63A79" w:rsidRDefault="0011524E">
              <w:pPr>
                <w:pStyle w:val="21"/>
                <w:ind w:left="1033" w:right="870"/>
                <w:rPr>
                  <w:noProof/>
                  <w:szCs w:val="22"/>
                </w:rPr>
              </w:pPr>
              <w:hyperlink w:anchor="_Toc64295494" w:history="1">
                <w:r w:rsidR="00B63A79" w:rsidRPr="009939FF">
                  <w:rPr>
                    <w:rStyle w:val="af"/>
                    <w:noProof/>
                  </w:rPr>
                  <w:t>４-３ ログイン処理の構造</w:t>
                </w:r>
                <w:r w:rsidR="00B63A79">
                  <w:rPr>
                    <w:noProof/>
                    <w:webHidden/>
                  </w:rPr>
                  <w:tab/>
                </w:r>
                <w:r w:rsidR="00B63A79">
                  <w:rPr>
                    <w:noProof/>
                    <w:webHidden/>
                  </w:rPr>
                  <w:fldChar w:fldCharType="begin"/>
                </w:r>
                <w:r w:rsidR="00B63A79">
                  <w:rPr>
                    <w:noProof/>
                    <w:webHidden/>
                  </w:rPr>
                  <w:instrText xml:space="preserve"> PAGEREF _Toc64295494 \h </w:instrText>
                </w:r>
                <w:r w:rsidR="00B63A79">
                  <w:rPr>
                    <w:noProof/>
                    <w:webHidden/>
                  </w:rPr>
                </w:r>
                <w:r w:rsidR="00B63A79">
                  <w:rPr>
                    <w:noProof/>
                    <w:webHidden/>
                  </w:rPr>
                  <w:fldChar w:fldCharType="separate"/>
                </w:r>
                <w:r w:rsidR="00B63A79">
                  <w:rPr>
                    <w:noProof/>
                    <w:webHidden/>
                  </w:rPr>
                  <w:t>23</w:t>
                </w:r>
                <w:r w:rsidR="00B63A79">
                  <w:rPr>
                    <w:noProof/>
                    <w:webHidden/>
                  </w:rPr>
                  <w:fldChar w:fldCharType="end"/>
                </w:r>
              </w:hyperlink>
            </w:p>
            <w:p w14:paraId="2DA9127F" w14:textId="0624A8B0" w:rsidR="00B63A79" w:rsidRDefault="0011524E">
              <w:pPr>
                <w:pStyle w:val="21"/>
                <w:ind w:left="1033" w:right="870"/>
                <w:rPr>
                  <w:noProof/>
                  <w:szCs w:val="22"/>
                </w:rPr>
              </w:pPr>
              <w:hyperlink w:anchor="_Toc64295495" w:history="1">
                <w:r w:rsidR="00B63A79" w:rsidRPr="009939FF">
                  <w:rPr>
                    <w:rStyle w:val="af"/>
                    <w:noProof/>
                  </w:rPr>
                  <w:t>４-４ 登録処理の構造</w:t>
                </w:r>
                <w:r w:rsidR="00B63A79">
                  <w:rPr>
                    <w:noProof/>
                    <w:webHidden/>
                  </w:rPr>
                  <w:tab/>
                </w:r>
                <w:r w:rsidR="00B63A79">
                  <w:rPr>
                    <w:noProof/>
                    <w:webHidden/>
                  </w:rPr>
                  <w:fldChar w:fldCharType="begin"/>
                </w:r>
                <w:r w:rsidR="00B63A79">
                  <w:rPr>
                    <w:noProof/>
                    <w:webHidden/>
                  </w:rPr>
                  <w:instrText xml:space="preserve"> PAGEREF _Toc64295495 \h </w:instrText>
                </w:r>
                <w:r w:rsidR="00B63A79">
                  <w:rPr>
                    <w:noProof/>
                    <w:webHidden/>
                  </w:rPr>
                </w:r>
                <w:r w:rsidR="00B63A79">
                  <w:rPr>
                    <w:noProof/>
                    <w:webHidden/>
                  </w:rPr>
                  <w:fldChar w:fldCharType="separate"/>
                </w:r>
                <w:r w:rsidR="00B63A79">
                  <w:rPr>
                    <w:noProof/>
                    <w:webHidden/>
                  </w:rPr>
                  <w:t>24</w:t>
                </w:r>
                <w:r w:rsidR="00B63A79">
                  <w:rPr>
                    <w:noProof/>
                    <w:webHidden/>
                  </w:rPr>
                  <w:fldChar w:fldCharType="end"/>
                </w:r>
              </w:hyperlink>
            </w:p>
            <w:p w14:paraId="4A374D54" w14:textId="3C5627E0" w:rsidR="00B63A79" w:rsidRDefault="0011524E">
              <w:pPr>
                <w:pStyle w:val="21"/>
                <w:ind w:left="1033" w:right="870"/>
                <w:rPr>
                  <w:noProof/>
                  <w:szCs w:val="22"/>
                </w:rPr>
              </w:pPr>
              <w:hyperlink w:anchor="_Toc64295496" w:history="1">
                <w:r w:rsidR="00B63A79" w:rsidRPr="009939FF">
                  <w:rPr>
                    <w:rStyle w:val="af"/>
                    <w:noProof/>
                  </w:rPr>
                  <w:t>４-５ 変更処理の構造</w:t>
                </w:r>
                <w:r w:rsidR="00B63A79">
                  <w:rPr>
                    <w:noProof/>
                    <w:webHidden/>
                  </w:rPr>
                  <w:tab/>
                </w:r>
                <w:r w:rsidR="00B63A79">
                  <w:rPr>
                    <w:noProof/>
                    <w:webHidden/>
                  </w:rPr>
                  <w:fldChar w:fldCharType="begin"/>
                </w:r>
                <w:r w:rsidR="00B63A79">
                  <w:rPr>
                    <w:noProof/>
                    <w:webHidden/>
                  </w:rPr>
                  <w:instrText xml:space="preserve"> PAGEREF _Toc64295496 \h </w:instrText>
                </w:r>
                <w:r w:rsidR="00B63A79">
                  <w:rPr>
                    <w:noProof/>
                    <w:webHidden/>
                  </w:rPr>
                </w:r>
                <w:r w:rsidR="00B63A79">
                  <w:rPr>
                    <w:noProof/>
                    <w:webHidden/>
                  </w:rPr>
                  <w:fldChar w:fldCharType="separate"/>
                </w:r>
                <w:r w:rsidR="00B63A79">
                  <w:rPr>
                    <w:noProof/>
                    <w:webHidden/>
                  </w:rPr>
                  <w:t>26</w:t>
                </w:r>
                <w:r w:rsidR="00B63A79">
                  <w:rPr>
                    <w:noProof/>
                    <w:webHidden/>
                  </w:rPr>
                  <w:fldChar w:fldCharType="end"/>
                </w:r>
              </w:hyperlink>
            </w:p>
            <w:p w14:paraId="469E7C63" w14:textId="67BC33CE" w:rsidR="00B63A79" w:rsidRDefault="0011524E">
              <w:pPr>
                <w:pStyle w:val="21"/>
                <w:ind w:left="1033" w:right="870"/>
                <w:rPr>
                  <w:noProof/>
                  <w:szCs w:val="22"/>
                </w:rPr>
              </w:pPr>
              <w:hyperlink w:anchor="_Toc64295497" w:history="1">
                <w:r w:rsidR="00B63A79" w:rsidRPr="009939FF">
                  <w:rPr>
                    <w:rStyle w:val="af"/>
                    <w:noProof/>
                  </w:rPr>
                  <w:t>４-６ 削除処理の構造</w:t>
                </w:r>
                <w:r w:rsidR="00B63A79">
                  <w:rPr>
                    <w:noProof/>
                    <w:webHidden/>
                  </w:rPr>
                  <w:tab/>
                </w:r>
                <w:r w:rsidR="00B63A79">
                  <w:rPr>
                    <w:noProof/>
                    <w:webHidden/>
                  </w:rPr>
                  <w:fldChar w:fldCharType="begin"/>
                </w:r>
                <w:r w:rsidR="00B63A79">
                  <w:rPr>
                    <w:noProof/>
                    <w:webHidden/>
                  </w:rPr>
                  <w:instrText xml:space="preserve"> PAGEREF _Toc64295497 \h </w:instrText>
                </w:r>
                <w:r w:rsidR="00B63A79">
                  <w:rPr>
                    <w:noProof/>
                    <w:webHidden/>
                  </w:rPr>
                </w:r>
                <w:r w:rsidR="00B63A79">
                  <w:rPr>
                    <w:noProof/>
                    <w:webHidden/>
                  </w:rPr>
                  <w:fldChar w:fldCharType="separate"/>
                </w:r>
                <w:r w:rsidR="00B63A79">
                  <w:rPr>
                    <w:noProof/>
                    <w:webHidden/>
                  </w:rPr>
                  <w:t>28</w:t>
                </w:r>
                <w:r w:rsidR="00B63A79">
                  <w:rPr>
                    <w:noProof/>
                    <w:webHidden/>
                  </w:rPr>
                  <w:fldChar w:fldCharType="end"/>
                </w:r>
              </w:hyperlink>
            </w:p>
            <w:p w14:paraId="4916B8E2" w14:textId="51B4BA94" w:rsidR="00B63A79" w:rsidRDefault="0011524E">
              <w:pPr>
                <w:pStyle w:val="21"/>
                <w:ind w:left="1033" w:right="870"/>
                <w:rPr>
                  <w:noProof/>
                  <w:szCs w:val="22"/>
                </w:rPr>
              </w:pPr>
              <w:hyperlink w:anchor="_Toc64295498" w:history="1">
                <w:r w:rsidR="00B63A79" w:rsidRPr="009939FF">
                  <w:rPr>
                    <w:rStyle w:val="af"/>
                    <w:noProof/>
                  </w:rPr>
                  <w:t>４-７ 買い物かごの構造</w:t>
                </w:r>
                <w:r w:rsidR="00B63A79">
                  <w:rPr>
                    <w:noProof/>
                    <w:webHidden/>
                  </w:rPr>
                  <w:tab/>
                </w:r>
                <w:r w:rsidR="00B63A79">
                  <w:rPr>
                    <w:noProof/>
                    <w:webHidden/>
                  </w:rPr>
                  <w:fldChar w:fldCharType="begin"/>
                </w:r>
                <w:r w:rsidR="00B63A79">
                  <w:rPr>
                    <w:noProof/>
                    <w:webHidden/>
                  </w:rPr>
                  <w:instrText xml:space="preserve"> PAGEREF _Toc64295498 \h </w:instrText>
                </w:r>
                <w:r w:rsidR="00B63A79">
                  <w:rPr>
                    <w:noProof/>
                    <w:webHidden/>
                  </w:rPr>
                </w:r>
                <w:r w:rsidR="00B63A79">
                  <w:rPr>
                    <w:noProof/>
                    <w:webHidden/>
                  </w:rPr>
                  <w:fldChar w:fldCharType="separate"/>
                </w:r>
                <w:r w:rsidR="00B63A79">
                  <w:rPr>
                    <w:noProof/>
                    <w:webHidden/>
                  </w:rPr>
                  <w:t>30</w:t>
                </w:r>
                <w:r w:rsidR="00B63A79">
                  <w:rPr>
                    <w:noProof/>
                    <w:webHidden/>
                  </w:rPr>
                  <w:fldChar w:fldCharType="end"/>
                </w:r>
              </w:hyperlink>
            </w:p>
            <w:p w14:paraId="07BF848E" w14:textId="47326141" w:rsidR="00B63A79" w:rsidRDefault="0011524E">
              <w:pPr>
                <w:pStyle w:val="21"/>
                <w:ind w:left="1033" w:right="870"/>
                <w:rPr>
                  <w:noProof/>
                  <w:szCs w:val="22"/>
                </w:rPr>
              </w:pPr>
              <w:hyperlink w:anchor="_Toc64295499" w:history="1">
                <w:r w:rsidR="00B63A79" w:rsidRPr="009939FF">
                  <w:rPr>
                    <w:rStyle w:val="af"/>
                    <w:noProof/>
                  </w:rPr>
                  <w:t>４-８ 注文登録処理の構造</w:t>
                </w:r>
                <w:r w:rsidR="00B63A79">
                  <w:rPr>
                    <w:noProof/>
                    <w:webHidden/>
                  </w:rPr>
                  <w:tab/>
                </w:r>
                <w:r w:rsidR="00B63A79">
                  <w:rPr>
                    <w:noProof/>
                    <w:webHidden/>
                  </w:rPr>
                  <w:fldChar w:fldCharType="begin"/>
                </w:r>
                <w:r w:rsidR="00B63A79">
                  <w:rPr>
                    <w:noProof/>
                    <w:webHidden/>
                  </w:rPr>
                  <w:instrText xml:space="preserve"> PAGEREF _Toc64295499 \h </w:instrText>
                </w:r>
                <w:r w:rsidR="00B63A79">
                  <w:rPr>
                    <w:noProof/>
                    <w:webHidden/>
                  </w:rPr>
                </w:r>
                <w:r w:rsidR="00B63A79">
                  <w:rPr>
                    <w:noProof/>
                    <w:webHidden/>
                  </w:rPr>
                  <w:fldChar w:fldCharType="separate"/>
                </w:r>
                <w:r w:rsidR="00B63A79">
                  <w:rPr>
                    <w:noProof/>
                    <w:webHidden/>
                  </w:rPr>
                  <w:t>31</w:t>
                </w:r>
                <w:r w:rsidR="00B63A79">
                  <w:rPr>
                    <w:noProof/>
                    <w:webHidden/>
                  </w:rPr>
                  <w:fldChar w:fldCharType="end"/>
                </w:r>
              </w:hyperlink>
            </w:p>
            <w:p w14:paraId="594CF5E1" w14:textId="0E795156" w:rsidR="00B63A79" w:rsidRDefault="0011524E">
              <w:pPr>
                <w:pStyle w:val="21"/>
                <w:ind w:left="1033" w:right="870"/>
                <w:rPr>
                  <w:noProof/>
                  <w:szCs w:val="22"/>
                </w:rPr>
              </w:pPr>
              <w:hyperlink w:anchor="_Toc64295500" w:history="1">
                <w:r w:rsidR="00B63A79" w:rsidRPr="009939FF">
                  <w:rPr>
                    <w:rStyle w:val="af"/>
                    <w:noProof/>
                  </w:rPr>
                  <w:t>４-９ 在庫数の扱い</w:t>
                </w:r>
                <w:r w:rsidR="00B63A79">
                  <w:rPr>
                    <w:noProof/>
                    <w:webHidden/>
                  </w:rPr>
                  <w:tab/>
                </w:r>
                <w:r w:rsidR="00B63A79">
                  <w:rPr>
                    <w:noProof/>
                    <w:webHidden/>
                  </w:rPr>
                  <w:fldChar w:fldCharType="begin"/>
                </w:r>
                <w:r w:rsidR="00B63A79">
                  <w:rPr>
                    <w:noProof/>
                    <w:webHidden/>
                  </w:rPr>
                  <w:instrText xml:space="preserve"> PAGEREF _Toc64295500 \h </w:instrText>
                </w:r>
                <w:r w:rsidR="00B63A79">
                  <w:rPr>
                    <w:noProof/>
                    <w:webHidden/>
                  </w:rPr>
                </w:r>
                <w:r w:rsidR="00B63A79">
                  <w:rPr>
                    <w:noProof/>
                    <w:webHidden/>
                  </w:rPr>
                  <w:fldChar w:fldCharType="separate"/>
                </w:r>
                <w:r w:rsidR="00B63A79">
                  <w:rPr>
                    <w:noProof/>
                    <w:webHidden/>
                  </w:rPr>
                  <w:t>33</w:t>
                </w:r>
                <w:r w:rsidR="00B63A79">
                  <w:rPr>
                    <w:noProof/>
                    <w:webHidden/>
                  </w:rPr>
                  <w:fldChar w:fldCharType="end"/>
                </w:r>
              </w:hyperlink>
            </w:p>
            <w:p w14:paraId="78819EB6" w14:textId="4D14BEA0" w:rsidR="00B63A79" w:rsidRDefault="0011524E">
              <w:pPr>
                <w:pStyle w:val="11"/>
                <w:spacing w:before="145" w:after="145"/>
                <w:ind w:left="1097" w:hanging="332"/>
                <w:rPr>
                  <w:noProof/>
                  <w:sz w:val="21"/>
                  <w:szCs w:val="22"/>
                </w:rPr>
              </w:pPr>
              <w:hyperlink w:anchor="_Toc64295501" w:history="1">
                <w:r w:rsidR="00B63A79" w:rsidRPr="009939FF">
                  <w:rPr>
                    <w:rStyle w:val="af"/>
                    <w:noProof/>
                  </w:rPr>
                  <w:t>５ 技術的な制約・既知の問題点</w:t>
                </w:r>
                <w:r w:rsidR="00B63A79">
                  <w:rPr>
                    <w:noProof/>
                    <w:webHidden/>
                  </w:rPr>
                  <w:tab/>
                </w:r>
                <w:r w:rsidR="00B63A79">
                  <w:rPr>
                    <w:noProof/>
                    <w:webHidden/>
                  </w:rPr>
                  <w:fldChar w:fldCharType="begin"/>
                </w:r>
                <w:r w:rsidR="00B63A79">
                  <w:rPr>
                    <w:noProof/>
                    <w:webHidden/>
                  </w:rPr>
                  <w:instrText xml:space="preserve"> PAGEREF _Toc64295501 \h </w:instrText>
                </w:r>
                <w:r w:rsidR="00B63A79">
                  <w:rPr>
                    <w:noProof/>
                    <w:webHidden/>
                  </w:rPr>
                </w:r>
                <w:r w:rsidR="00B63A79">
                  <w:rPr>
                    <w:noProof/>
                    <w:webHidden/>
                  </w:rPr>
                  <w:fldChar w:fldCharType="separate"/>
                </w:r>
                <w:r w:rsidR="00B63A79">
                  <w:rPr>
                    <w:noProof/>
                    <w:webHidden/>
                  </w:rPr>
                  <w:t>36</w:t>
                </w:r>
                <w:r w:rsidR="00B63A79">
                  <w:rPr>
                    <w:noProof/>
                    <w:webHidden/>
                  </w:rPr>
                  <w:fldChar w:fldCharType="end"/>
                </w:r>
              </w:hyperlink>
            </w:p>
            <w:p w14:paraId="236E3B6C" w14:textId="1FB2B47D" w:rsidR="00045321" w:rsidRDefault="00227C97">
              <w:pPr>
                <w:ind w:left="765"/>
                <w:rPr>
                  <w:b/>
                  <w:bCs/>
                  <w:lang w:val="ja-JP"/>
                </w:rPr>
              </w:pPr>
              <w:r>
                <w:rPr>
                  <w:b/>
                  <w:bCs/>
                  <w:lang w:val="ja-JP"/>
                </w:rPr>
                <w:fldChar w:fldCharType="end"/>
              </w:r>
            </w:p>
          </w:sdtContent>
        </w:sdt>
        <w:p w14:paraId="56EA7620" w14:textId="77777777" w:rsidR="00576437" w:rsidRDefault="00576437">
          <w:pPr>
            <w:widowControl/>
            <w:spacing w:line="240" w:lineRule="auto"/>
            <w:ind w:leftChars="0" w:left="0"/>
            <w:jc w:val="left"/>
            <w:rPr>
              <w:b/>
              <w:bCs/>
              <w:lang w:val="ja-JP"/>
            </w:rPr>
          </w:pPr>
          <w:r>
            <w:rPr>
              <w:b/>
              <w:bCs/>
              <w:lang w:val="ja-JP"/>
            </w:rPr>
            <w:br w:type="page"/>
          </w:r>
        </w:p>
        <w:p w14:paraId="7BC285EF" w14:textId="77777777" w:rsidR="00576437" w:rsidRDefault="00576437">
          <w:pPr>
            <w:ind w:left="765"/>
          </w:pPr>
        </w:p>
        <w:p w14:paraId="33C955EE" w14:textId="131F76BD" w:rsidR="00726574" w:rsidRDefault="00726574" w:rsidP="00937FC1">
          <w:pPr>
            <w:pStyle w:val="1"/>
            <w:spacing w:after="145"/>
          </w:pPr>
          <w:bookmarkStart w:id="1" w:name="_Toc64295481"/>
          <w:r>
            <w:rPr>
              <w:rFonts w:hint="eastAsia"/>
            </w:rPr>
            <w:t>はじめに</w:t>
          </w:r>
          <w:bookmarkEnd w:id="1"/>
        </w:p>
        <w:p w14:paraId="1DC95356" w14:textId="77777777" w:rsidR="00726574" w:rsidRDefault="00726574" w:rsidP="00726574">
          <w:pPr>
            <w:ind w:left="765"/>
          </w:pPr>
          <w:r>
            <w:rPr>
              <w:rFonts w:hint="eastAsia"/>
            </w:rPr>
            <w:t>本書では、架空の顧客からの要望を記載しています。</w:t>
          </w:r>
        </w:p>
        <w:p w14:paraId="4F8EBA45" w14:textId="57D58683" w:rsidR="00726574" w:rsidRDefault="00726574" w:rsidP="00726574">
          <w:pPr>
            <w:ind w:left="765"/>
          </w:pPr>
          <w:r>
            <w:rPr>
              <w:rFonts w:hint="eastAsia"/>
            </w:rPr>
            <w:t>初学者向け研修で利用することを考慮して、一般的な</w:t>
          </w:r>
          <w:r w:rsidR="008A7E61">
            <w:rPr>
              <w:rFonts w:hint="eastAsia"/>
            </w:rPr>
            <w:t>詳細設計書</w:t>
          </w:r>
          <w:r>
            <w:rPr>
              <w:rFonts w:hint="eastAsia"/>
            </w:rPr>
            <w:t>の内容よりも量と粒度を抑えてあります。ご留意ください。</w:t>
          </w:r>
        </w:p>
        <w:p w14:paraId="391AE902" w14:textId="643C79EA" w:rsidR="00726574" w:rsidRDefault="00726574" w:rsidP="00726574">
          <w:pPr>
            <w:ind w:left="765"/>
          </w:pPr>
        </w:p>
        <w:p w14:paraId="2D91CB6C" w14:textId="77777777" w:rsidR="007D7C1C" w:rsidRDefault="00526F08" w:rsidP="009A0969">
          <w:pPr>
            <w:ind w:left="765"/>
          </w:pPr>
          <w:r>
            <w:rPr>
              <w:rFonts w:hint="eastAsia"/>
            </w:rPr>
            <w:t>なお、章タイトルの後ろに「★」が記載されている箇所は、</w:t>
          </w:r>
          <w:r w:rsidR="007D7C1C">
            <w:rPr>
              <w:rFonts w:hint="eastAsia"/>
            </w:rPr>
            <w:t>オリジナル機能を記述する箇所です。</w:t>
          </w:r>
        </w:p>
        <w:p w14:paraId="505FD20B" w14:textId="49827A11" w:rsidR="009A0969" w:rsidRDefault="00526F08" w:rsidP="009A0969">
          <w:pPr>
            <w:ind w:left="765"/>
          </w:pPr>
          <w:r>
            <w:rPr>
              <w:rFonts w:hint="eastAsia"/>
            </w:rPr>
            <w:t>チーム内で相談して</w:t>
          </w:r>
          <w:r w:rsidR="000931D7">
            <w:rPr>
              <w:rFonts w:hint="eastAsia"/>
            </w:rPr>
            <w:t>追記を</w:t>
          </w:r>
          <w:r>
            <w:rPr>
              <w:rFonts w:hint="eastAsia"/>
            </w:rPr>
            <w:t>してください。</w:t>
          </w:r>
        </w:p>
        <w:p w14:paraId="6B9664DE" w14:textId="77777777" w:rsidR="00163544" w:rsidRDefault="00163544" w:rsidP="009A0969">
          <w:pPr>
            <w:ind w:left="765"/>
          </w:pPr>
        </w:p>
        <w:p w14:paraId="4D8D3935" w14:textId="1B565FAC" w:rsidR="007D7C1C" w:rsidRDefault="007D7C1C" w:rsidP="009A0969">
          <w:pPr>
            <w:ind w:left="765"/>
          </w:pPr>
          <w:r>
            <w:rPr>
              <w:rFonts w:hint="eastAsia"/>
            </w:rPr>
            <w:t>また、</w:t>
          </w:r>
          <w:r w:rsidR="00163544">
            <w:rPr>
              <w:rFonts w:hint="eastAsia"/>
            </w:rPr>
            <w:t>必要と判断した場合は</w:t>
          </w:r>
          <w:r>
            <w:rPr>
              <w:rFonts w:hint="eastAsia"/>
            </w:rPr>
            <w:t>「★」の箇所以外</w:t>
          </w:r>
          <w:r w:rsidR="00163544">
            <w:rPr>
              <w:rFonts w:hint="eastAsia"/>
            </w:rPr>
            <w:t>にも、オリジナル機能に関する情報を追記していただいて構いません</w:t>
          </w:r>
          <w:r w:rsidR="00490C8E">
            <w:rPr>
              <w:rFonts w:hint="eastAsia"/>
            </w:rPr>
            <w:t>。</w:t>
          </w:r>
        </w:p>
        <w:p w14:paraId="5BA112D6" w14:textId="77777777" w:rsidR="00163544" w:rsidRDefault="00163544" w:rsidP="009A0969">
          <w:pPr>
            <w:ind w:left="765"/>
          </w:pPr>
        </w:p>
        <w:p w14:paraId="017A5AB9" w14:textId="77777777" w:rsidR="00163544" w:rsidRDefault="00490C8E" w:rsidP="00163544">
          <w:pPr>
            <w:ind w:left="765"/>
          </w:pPr>
          <w:r>
            <w:rPr>
              <w:rFonts w:hint="eastAsia"/>
            </w:rPr>
            <w:t>例</w:t>
          </w:r>
          <w:r w:rsidR="00163544">
            <w:rPr>
              <w:rFonts w:hint="eastAsia"/>
            </w:rPr>
            <w:t>）</w:t>
          </w:r>
        </w:p>
        <w:p w14:paraId="6F23B677" w14:textId="77777777" w:rsidR="00163544" w:rsidRDefault="00490C8E" w:rsidP="00B144F7">
          <w:pPr>
            <w:pStyle w:val="ab"/>
            <w:numPr>
              <w:ilvl w:val="0"/>
              <w:numId w:val="3"/>
            </w:numPr>
            <w:ind w:leftChars="0"/>
          </w:pPr>
          <w:r>
            <w:rPr>
              <w:rFonts w:hint="eastAsia"/>
            </w:rPr>
            <w:t>入力チェックをオリジナル機能として追加した場合「</w:t>
          </w:r>
          <w:r w:rsidRPr="00490C8E">
            <w:rPr>
              <w:rFonts w:hint="eastAsia"/>
            </w:rPr>
            <w:t>３</w:t>
          </w:r>
          <w:r w:rsidRPr="00490C8E">
            <w:t>-２入力値チェック</w:t>
          </w:r>
          <w:r>
            <w:rPr>
              <w:rFonts w:hint="eastAsia"/>
            </w:rPr>
            <w:t>」に追記する。</w:t>
          </w:r>
        </w:p>
        <w:p w14:paraId="257DBD9C" w14:textId="2EEB7E3B" w:rsidR="00163544" w:rsidRDefault="00163544" w:rsidP="00B144F7">
          <w:pPr>
            <w:pStyle w:val="ab"/>
            <w:numPr>
              <w:ilvl w:val="0"/>
              <w:numId w:val="3"/>
            </w:numPr>
            <w:ind w:leftChars="0"/>
          </w:pPr>
          <w:r>
            <w:rPr>
              <w:rFonts w:hint="eastAsia"/>
            </w:rPr>
            <w:t>4章「プログラム構造設計」にオリジナル機能の処理構造を追記する。</w:t>
          </w:r>
        </w:p>
        <w:p w14:paraId="39E38F3A" w14:textId="1A5BC601" w:rsidR="00163544" w:rsidRPr="00163544" w:rsidRDefault="00163544" w:rsidP="00163544">
          <w:pPr>
            <w:ind w:leftChars="0" w:left="0"/>
          </w:pPr>
        </w:p>
        <w:p w14:paraId="483548D4" w14:textId="516CA76D" w:rsidR="008A7E61" w:rsidRDefault="008A7E61" w:rsidP="009A0969">
          <w:pPr>
            <w:ind w:left="765"/>
          </w:pPr>
          <w:r>
            <w:br w:type="page"/>
          </w:r>
        </w:p>
        <w:p w14:paraId="709919A2" w14:textId="55DE7DDD" w:rsidR="00937FC1" w:rsidRDefault="00ED5688" w:rsidP="00937FC1">
          <w:pPr>
            <w:pStyle w:val="1"/>
            <w:spacing w:after="145"/>
          </w:pPr>
          <w:bookmarkStart w:id="2" w:name="_Toc64295482"/>
          <w:r>
            <w:rPr>
              <w:rFonts w:hint="eastAsia"/>
            </w:rPr>
            <w:lastRenderedPageBreak/>
            <w:t>プログラム構成</w:t>
          </w:r>
          <w:bookmarkEnd w:id="2"/>
        </w:p>
        <w:p w14:paraId="3C7946C6" w14:textId="16E3573C" w:rsidR="00937FC1" w:rsidRDefault="004919C7" w:rsidP="00C65B05">
          <w:pPr>
            <w:pStyle w:val="2"/>
            <w:spacing w:after="145"/>
          </w:pPr>
          <w:bookmarkStart w:id="3" w:name="_Toc64295483"/>
          <w:r>
            <w:rPr>
              <w:noProof/>
            </w:rPr>
            <w:drawing>
              <wp:anchor distT="0" distB="0" distL="114300" distR="114300" simplePos="0" relativeHeight="251653120" behindDoc="0" locked="0" layoutInCell="1" allowOverlap="1" wp14:anchorId="08C36E8F" wp14:editId="6E2FE43A">
                <wp:simplePos x="0" y="0"/>
                <wp:positionH relativeFrom="margin">
                  <wp:align>center</wp:align>
                </wp:positionH>
                <wp:positionV relativeFrom="paragraph">
                  <wp:posOffset>365125</wp:posOffset>
                </wp:positionV>
                <wp:extent cx="5875020" cy="3306445"/>
                <wp:effectExtent l="0" t="0" r="0" b="825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020" cy="3307079"/>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88">
            <w:rPr>
              <w:rFonts w:hint="eastAsia"/>
            </w:rPr>
            <w:t>プログラム全体構成</w:t>
          </w:r>
          <w:bookmarkEnd w:id="3"/>
        </w:p>
        <w:p w14:paraId="79B0C798" w14:textId="77777777" w:rsidR="00FB37FD" w:rsidRDefault="00FB37FD" w:rsidP="00ED5688">
          <w:pPr>
            <w:ind w:left="765"/>
          </w:pPr>
        </w:p>
        <w:p w14:paraId="0DE61CC4" w14:textId="77777777" w:rsidR="00FB37FD" w:rsidRDefault="00FB37FD" w:rsidP="00FB37FD">
          <w:pPr>
            <w:ind w:leftChars="200" w:left="764" w:hangingChars="200" w:hanging="382"/>
          </w:pPr>
          <w:r>
            <w:rPr>
              <w:rFonts w:hint="eastAsia"/>
            </w:rPr>
            <w:t>(1) ユーザインターフェース</w:t>
          </w:r>
        </w:p>
        <w:p w14:paraId="4FEA3922" w14:textId="06D7CED0" w:rsidR="002F4AD0" w:rsidRDefault="00FB37FD" w:rsidP="00ED5688">
          <w:pPr>
            <w:ind w:left="765"/>
          </w:pPr>
          <w:r>
            <w:rPr>
              <w:rFonts w:hint="eastAsia"/>
            </w:rPr>
            <w:t>・Thymeleafのテンプレートを利用する</w:t>
          </w:r>
          <w:r w:rsidR="00387805">
            <w:rPr>
              <w:rFonts w:hint="eastAsia"/>
            </w:rPr>
            <w:t>。</w:t>
          </w:r>
        </w:p>
        <w:p w14:paraId="679EB473" w14:textId="2025A3B7" w:rsidR="00FB37FD" w:rsidRDefault="00FB37FD" w:rsidP="00ED5688">
          <w:pPr>
            <w:ind w:left="765"/>
          </w:pPr>
          <w:r>
            <w:rPr>
              <w:rFonts w:hint="eastAsia"/>
            </w:rPr>
            <w:t>・コントローラとの情報の受渡は、Modelオブジェクト、Sessionスコープを利用する</w:t>
          </w:r>
          <w:r w:rsidR="00387805">
            <w:rPr>
              <w:rFonts w:hint="eastAsia"/>
            </w:rPr>
            <w:t>。</w:t>
          </w:r>
        </w:p>
        <w:p w14:paraId="4E7D9D95" w14:textId="5F065836" w:rsidR="00FB37FD" w:rsidRDefault="00FB37FD" w:rsidP="00ED5688">
          <w:pPr>
            <w:ind w:left="765"/>
          </w:pPr>
          <w:r>
            <w:rPr>
              <w:rFonts w:hint="eastAsia"/>
            </w:rPr>
            <w:t>・画面間の情報の受渡は、必要に応じてform</w:t>
          </w:r>
          <w:r w:rsidR="00CC660E">
            <w:rPr>
              <w:rFonts w:hint="eastAsia"/>
            </w:rPr>
            <w:t>タグの</w:t>
          </w:r>
          <w:r>
            <w:rPr>
              <w:rFonts w:hint="eastAsia"/>
            </w:rPr>
            <w:t>hidden属性</w:t>
          </w:r>
          <w:r w:rsidR="00CC660E">
            <w:rPr>
              <w:rFonts w:hint="eastAsia"/>
            </w:rPr>
            <w:t>を利用する</w:t>
          </w:r>
          <w:r w:rsidR="00387805">
            <w:rPr>
              <w:rFonts w:hint="eastAsia"/>
            </w:rPr>
            <w:t>。</w:t>
          </w:r>
        </w:p>
        <w:p w14:paraId="538C3F92" w14:textId="77777777" w:rsidR="00387805" w:rsidRDefault="00387805" w:rsidP="00ED5688">
          <w:pPr>
            <w:ind w:left="765"/>
          </w:pPr>
        </w:p>
        <w:p w14:paraId="441335FE" w14:textId="77777777" w:rsidR="00CC660E" w:rsidRDefault="00CC660E" w:rsidP="00CC660E">
          <w:pPr>
            <w:ind w:leftChars="190" w:left="363"/>
          </w:pPr>
          <w:r>
            <w:rPr>
              <w:rFonts w:hint="eastAsia"/>
            </w:rPr>
            <w:t>(2)入力フォーム</w:t>
          </w:r>
        </w:p>
        <w:p w14:paraId="300B3B73" w14:textId="7FFB3040" w:rsidR="00CC660E" w:rsidRDefault="00CC660E" w:rsidP="00CC660E">
          <w:pPr>
            <w:ind w:leftChars="190" w:left="363"/>
          </w:pPr>
          <w:r>
            <w:tab/>
          </w:r>
          <w:r>
            <w:rPr>
              <w:rFonts w:hint="eastAsia"/>
            </w:rPr>
            <w:t>・入力画面に合わせて、Formクラスを用意する</w:t>
          </w:r>
          <w:r w:rsidR="00387805">
            <w:rPr>
              <w:rFonts w:hint="eastAsia"/>
            </w:rPr>
            <w:t>。</w:t>
          </w:r>
        </w:p>
        <w:p w14:paraId="39F46D04" w14:textId="62770B33" w:rsidR="00CC660E" w:rsidRDefault="00CC660E" w:rsidP="00CC660E">
          <w:pPr>
            <w:ind w:leftChars="190" w:left="363"/>
          </w:pPr>
          <w:r>
            <w:tab/>
          </w:r>
          <w:r>
            <w:rPr>
              <w:rFonts w:hint="eastAsia"/>
            </w:rPr>
            <w:t>・Formクラス内で入力値チェックのアノテーションを指定する</w:t>
          </w:r>
          <w:r w:rsidR="00387805">
            <w:rPr>
              <w:rFonts w:hint="eastAsia"/>
            </w:rPr>
            <w:t>。</w:t>
          </w:r>
        </w:p>
        <w:p w14:paraId="45FC9066" w14:textId="77777777" w:rsidR="00387805" w:rsidRDefault="00387805" w:rsidP="00CC660E">
          <w:pPr>
            <w:ind w:leftChars="190" w:left="363"/>
          </w:pPr>
        </w:p>
        <w:p w14:paraId="7106FBCE" w14:textId="77777777" w:rsidR="00CC660E" w:rsidRDefault="00CC660E" w:rsidP="00CC660E">
          <w:pPr>
            <w:ind w:leftChars="190" w:left="363"/>
          </w:pPr>
          <w:r>
            <w:rPr>
              <w:rFonts w:hint="eastAsia"/>
            </w:rPr>
            <w:t>(3)コントローラ</w:t>
          </w:r>
        </w:p>
        <w:p w14:paraId="33F7075F" w14:textId="0BF583F7" w:rsidR="00CC660E" w:rsidRDefault="00CC660E" w:rsidP="00CC660E">
          <w:pPr>
            <w:ind w:leftChars="190" w:left="363"/>
          </w:pPr>
          <w:r>
            <w:tab/>
          </w:r>
          <w:r>
            <w:rPr>
              <w:rFonts w:hint="eastAsia"/>
            </w:rPr>
            <w:t>・一般会員用と管理者(運用管理者・システム管理者)用のコントローラを用意する</w:t>
          </w:r>
          <w:r w:rsidR="00387805">
            <w:rPr>
              <w:rFonts w:hint="eastAsia"/>
            </w:rPr>
            <w:t>。</w:t>
          </w:r>
        </w:p>
        <w:p w14:paraId="26E292F7" w14:textId="64D44570" w:rsidR="00CC660E" w:rsidRDefault="00CC660E" w:rsidP="00CC660E">
          <w:pPr>
            <w:ind w:leftChars="190" w:left="363"/>
          </w:pPr>
          <w:r>
            <w:tab/>
          </w:r>
          <w:r>
            <w:rPr>
              <w:rFonts w:hint="eastAsia"/>
            </w:rPr>
            <w:t>・＠RequestMapping</w:t>
          </w:r>
          <w:r w:rsidR="009429DE">
            <w:rPr>
              <w:rFonts w:hint="eastAsia"/>
            </w:rPr>
            <w:t>を用いて、利用者からのリクエストに対応する</w:t>
          </w:r>
          <w:r>
            <w:rPr>
              <w:rFonts w:hint="eastAsia"/>
            </w:rPr>
            <w:t>メソッドを用意する</w:t>
          </w:r>
          <w:r w:rsidR="00387805">
            <w:rPr>
              <w:rFonts w:hint="eastAsia"/>
            </w:rPr>
            <w:t>。</w:t>
          </w:r>
        </w:p>
        <w:p w14:paraId="5D2CE432" w14:textId="3E78C80F" w:rsidR="00CC660E" w:rsidRDefault="00CC660E" w:rsidP="00CC660E">
          <w:pPr>
            <w:ind w:leftChars="190" w:left="363" w:firstLine="441"/>
          </w:pPr>
          <w:r>
            <w:rPr>
              <w:rFonts w:hint="eastAsia"/>
            </w:rPr>
            <w:t>・ビジネスロジック、データアクセスクラスと連携し、各機能を実装する</w:t>
          </w:r>
          <w:r w:rsidR="00387805">
            <w:rPr>
              <w:rFonts w:hint="eastAsia"/>
            </w:rPr>
            <w:t>。</w:t>
          </w:r>
        </w:p>
        <w:p w14:paraId="798C7E52" w14:textId="77777777" w:rsidR="00387805" w:rsidRDefault="00387805" w:rsidP="00CC660E">
          <w:pPr>
            <w:ind w:leftChars="190" w:left="363" w:firstLine="441"/>
          </w:pPr>
        </w:p>
        <w:p w14:paraId="1E3B4388" w14:textId="77777777" w:rsidR="00CC660E" w:rsidRDefault="00CC660E" w:rsidP="00CC660E">
          <w:pPr>
            <w:ind w:leftChars="190" w:left="363"/>
          </w:pPr>
          <w:r>
            <w:rPr>
              <w:rFonts w:hint="eastAsia"/>
            </w:rPr>
            <w:t>(4)ビジネスロジック</w:t>
          </w:r>
        </w:p>
        <w:p w14:paraId="629A8B6D" w14:textId="3A9FB048" w:rsidR="00CC660E" w:rsidRDefault="00CC660E" w:rsidP="00CC660E">
          <w:pPr>
            <w:ind w:leftChars="190" w:left="363"/>
          </w:pPr>
          <w:r>
            <w:tab/>
          </w:r>
          <w:r>
            <w:rPr>
              <w:rFonts w:hint="eastAsia"/>
            </w:rPr>
            <w:t>・情報保持をするためのBeansクラスを用意する</w:t>
          </w:r>
          <w:r w:rsidR="00387805">
            <w:rPr>
              <w:rFonts w:hint="eastAsia"/>
            </w:rPr>
            <w:t>。</w:t>
          </w:r>
        </w:p>
        <w:p w14:paraId="5DE3B853" w14:textId="1B3A82EA" w:rsidR="00CC660E" w:rsidRDefault="00CC660E" w:rsidP="00CC660E">
          <w:pPr>
            <w:ind w:leftChars="190" w:left="363"/>
          </w:pPr>
          <w:r>
            <w:tab/>
          </w:r>
          <w:r>
            <w:rPr>
              <w:rFonts w:hint="eastAsia"/>
            </w:rPr>
            <w:t>・データの整形処理、データチェック処理、計算処理</w:t>
          </w:r>
          <w:r w:rsidR="008D1AE9">
            <w:rPr>
              <w:rFonts w:hint="eastAsia"/>
            </w:rPr>
            <w:t>、定数定義</w:t>
          </w:r>
          <w:r>
            <w:rPr>
              <w:rFonts w:hint="eastAsia"/>
            </w:rPr>
            <w:t>用のクラスを用意する</w:t>
          </w:r>
          <w:r w:rsidR="00387805">
            <w:rPr>
              <w:rFonts w:hint="eastAsia"/>
            </w:rPr>
            <w:t>。</w:t>
          </w:r>
        </w:p>
        <w:p w14:paraId="5B9F16D9" w14:textId="77777777" w:rsidR="00387805" w:rsidRDefault="00387805" w:rsidP="00CC660E">
          <w:pPr>
            <w:ind w:leftChars="190" w:left="363"/>
          </w:pPr>
        </w:p>
        <w:p w14:paraId="04233F4B" w14:textId="77777777" w:rsidR="00361E42" w:rsidRDefault="008D1AE9" w:rsidP="00361E42">
          <w:pPr>
            <w:ind w:leftChars="190" w:left="363"/>
          </w:pPr>
          <w:r>
            <w:rPr>
              <w:rFonts w:hint="eastAsia"/>
            </w:rPr>
            <w:t>(5)データアクセス</w:t>
          </w:r>
        </w:p>
        <w:p w14:paraId="573FCC61" w14:textId="2EBD0CCC" w:rsidR="008D1AE9" w:rsidRDefault="008D1AE9" w:rsidP="00361E42">
          <w:pPr>
            <w:ind w:leftChars="190" w:left="363" w:firstLine="441"/>
          </w:pPr>
          <w:r>
            <w:rPr>
              <w:rFonts w:hint="eastAsia"/>
            </w:rPr>
            <w:t>・データベース操作のためのクラスを用意する</w:t>
          </w:r>
          <w:r w:rsidR="00387805">
            <w:rPr>
              <w:rFonts w:hint="eastAsia"/>
            </w:rPr>
            <w:t>。</w:t>
          </w:r>
        </w:p>
        <w:p w14:paraId="05F80A6D" w14:textId="376DC30F" w:rsidR="004919C7" w:rsidRDefault="004919C7" w:rsidP="00361E42">
          <w:pPr>
            <w:ind w:leftChars="190" w:left="363" w:firstLine="441"/>
          </w:pPr>
          <w:r>
            <w:br w:type="page"/>
          </w:r>
        </w:p>
        <w:p w14:paraId="45907E8E" w14:textId="77777777" w:rsidR="00361E42" w:rsidRDefault="00361E42" w:rsidP="00361E42">
          <w:pPr>
            <w:ind w:leftChars="190" w:left="363"/>
          </w:pPr>
          <w:r>
            <w:rPr>
              <w:rFonts w:hint="eastAsia"/>
            </w:rPr>
            <w:lastRenderedPageBreak/>
            <w:t>(6)コンテナ</w:t>
          </w:r>
        </w:p>
        <w:p w14:paraId="5353D4D8" w14:textId="25A0B405" w:rsidR="00361E42" w:rsidRDefault="00361E42" w:rsidP="00361E42">
          <w:pPr>
            <w:ind w:leftChars="190" w:left="363"/>
          </w:pPr>
          <w:r>
            <w:tab/>
          </w:r>
          <w:r>
            <w:rPr>
              <w:rFonts w:hint="eastAsia"/>
            </w:rPr>
            <w:t>・システム全体で必要となるログイン認証状態の確認や独自の入力チェック処理を用意する</w:t>
          </w:r>
          <w:r w:rsidR="00387805">
            <w:rPr>
              <w:rFonts w:hint="eastAsia"/>
            </w:rPr>
            <w:t>。</w:t>
          </w:r>
        </w:p>
        <w:p w14:paraId="2BAD2593" w14:textId="77777777" w:rsidR="00A9268C" w:rsidRPr="00ED5688" w:rsidRDefault="00A9268C" w:rsidP="00ED5688">
          <w:pPr>
            <w:ind w:left="765"/>
          </w:pPr>
        </w:p>
        <w:p w14:paraId="2C873672" w14:textId="77777777" w:rsidR="00D00518" w:rsidRDefault="00ED5688" w:rsidP="00C65B05">
          <w:pPr>
            <w:pStyle w:val="2"/>
            <w:spacing w:after="145"/>
          </w:pPr>
          <w:bookmarkStart w:id="4" w:name="_Toc64295484"/>
          <w:r>
            <w:rPr>
              <w:rFonts w:hint="eastAsia"/>
            </w:rPr>
            <w:t>パッケージ一覧</w:t>
          </w:r>
          <w:bookmarkEnd w:id="4"/>
        </w:p>
        <w:p w14:paraId="5A40762D" w14:textId="77777777" w:rsidR="00F426C6" w:rsidRDefault="00045A9B" w:rsidP="00F426C6">
          <w:pPr>
            <w:ind w:left="765"/>
          </w:pPr>
          <w:r>
            <w:rPr>
              <w:rFonts w:hint="eastAsia"/>
            </w:rPr>
            <w:t>Spring</w:t>
          </w:r>
          <w:r w:rsidR="004F2439">
            <w:rPr>
              <w:rFonts w:hint="eastAsia"/>
            </w:rPr>
            <w:t xml:space="preserve"> </w:t>
          </w:r>
          <w:r>
            <w:rPr>
              <w:rFonts w:hint="eastAsia"/>
            </w:rPr>
            <w:t>Frameworkを利用し</w:t>
          </w:r>
          <w:r w:rsidR="003A687D">
            <w:rPr>
              <w:rFonts w:hint="eastAsia"/>
            </w:rPr>
            <w:t>、</w:t>
          </w:r>
          <w:r>
            <w:rPr>
              <w:rFonts w:hint="eastAsia"/>
            </w:rPr>
            <w:t>下記のパッケージ構成とする。</w:t>
          </w:r>
        </w:p>
        <w:p w14:paraId="7602701D" w14:textId="77777777" w:rsidR="008D1AE9" w:rsidRPr="00F426C6" w:rsidRDefault="008D1AE9" w:rsidP="00F426C6">
          <w:pPr>
            <w:ind w:left="765"/>
          </w:pPr>
        </w:p>
        <w:tbl>
          <w:tblPr>
            <w:tblStyle w:val="1-51"/>
            <w:tblW w:w="0" w:type="auto"/>
            <w:tblLook w:val="04A0" w:firstRow="1" w:lastRow="0" w:firstColumn="1" w:lastColumn="0" w:noHBand="0" w:noVBand="1"/>
          </w:tblPr>
          <w:tblGrid>
            <w:gridCol w:w="3460"/>
            <w:gridCol w:w="3885"/>
            <w:gridCol w:w="2391"/>
          </w:tblGrid>
          <w:tr w:rsidR="00D20FC7" w:rsidRPr="00D95B36" w14:paraId="294660E4" w14:textId="77777777" w:rsidTr="002F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tcPr>
              <w:p w14:paraId="56940B95" w14:textId="77777777" w:rsidR="00D20FC7" w:rsidRPr="00D95B36" w:rsidRDefault="00D20FC7" w:rsidP="004F6C7A">
                <w:pPr>
                  <w:ind w:leftChars="0" w:left="0"/>
                  <w:jc w:val="center"/>
                  <w:rPr>
                    <w:sz w:val="18"/>
                    <w:szCs w:val="18"/>
                  </w:rPr>
                </w:pPr>
                <w:r w:rsidRPr="00D95B36">
                  <w:rPr>
                    <w:rFonts w:hint="eastAsia"/>
                    <w:sz w:val="18"/>
                    <w:szCs w:val="18"/>
                  </w:rPr>
                  <w:t>パッケージ名(アルファベット順)</w:t>
                </w:r>
              </w:p>
            </w:tc>
            <w:tc>
              <w:tcPr>
                <w:tcW w:w="3885" w:type="dxa"/>
              </w:tcPr>
              <w:p w14:paraId="088D477F"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利用用途</w:t>
                </w:r>
              </w:p>
            </w:tc>
            <w:tc>
              <w:tcPr>
                <w:tcW w:w="2391" w:type="dxa"/>
              </w:tcPr>
              <w:p w14:paraId="2EFC89FC"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関連フレームワーク</w:t>
                </w:r>
                <w:r w:rsidR="002F572B" w:rsidRPr="00D95B36">
                  <w:rPr>
                    <w:rFonts w:hint="eastAsia"/>
                    <w:sz w:val="18"/>
                    <w:szCs w:val="18"/>
                  </w:rPr>
                  <w:t>・API</w:t>
                </w:r>
              </w:p>
            </w:tc>
          </w:tr>
          <w:tr w:rsidR="00D20FC7" w:rsidRPr="00D95B36" w14:paraId="65AFA32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BFFC43A"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annotation</w:t>
                </w:r>
              </w:p>
            </w:tc>
            <w:tc>
              <w:tcPr>
                <w:tcW w:w="3885" w:type="dxa"/>
              </w:tcPr>
              <w:p w14:paraId="6E179DC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独自アノテーション</w:t>
                </w:r>
              </w:p>
            </w:tc>
            <w:tc>
              <w:tcPr>
                <w:tcW w:w="2391" w:type="dxa"/>
              </w:tcPr>
              <w:p w14:paraId="1B0D3B7B" w14:textId="77777777" w:rsidR="00D20FC7" w:rsidRPr="00D95B36" w:rsidRDefault="002F572B" w:rsidP="002F572B">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sz w:val="18"/>
                    <w:szCs w:val="18"/>
                  </w:rPr>
                  <w:t>Bean</w:t>
                </w:r>
                <w:r w:rsidRPr="00D95B36">
                  <w:rPr>
                    <w:rFonts w:hint="eastAsia"/>
                    <w:sz w:val="18"/>
                    <w:szCs w:val="18"/>
                  </w:rPr>
                  <w:t xml:space="preserve"> </w:t>
                </w:r>
                <w:r w:rsidRPr="00D95B36">
                  <w:rPr>
                    <w:sz w:val="18"/>
                    <w:szCs w:val="18"/>
                  </w:rPr>
                  <w:t>Validation API</w:t>
                </w:r>
              </w:p>
            </w:tc>
          </w:tr>
          <w:tr w:rsidR="00D20FC7" w:rsidRPr="00D95B36" w14:paraId="107B38B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1E128488"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bean</w:t>
                </w:r>
              </w:p>
            </w:tc>
            <w:tc>
              <w:tcPr>
                <w:tcW w:w="3885" w:type="dxa"/>
              </w:tcPr>
              <w:p w14:paraId="477310D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JavaBeans</w:t>
                </w:r>
              </w:p>
            </w:tc>
            <w:tc>
              <w:tcPr>
                <w:tcW w:w="2391" w:type="dxa"/>
              </w:tcPr>
              <w:p w14:paraId="24594A11" w14:textId="77777777" w:rsidR="00D20FC7" w:rsidRPr="00D95B36" w:rsidRDefault="006F0C99"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w:t>
                </w:r>
              </w:p>
            </w:tc>
          </w:tr>
          <w:tr w:rsidR="00D20FC7" w:rsidRPr="00D95B36" w14:paraId="494816B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3C2D8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config</w:t>
                </w:r>
              </w:p>
            </w:tc>
            <w:tc>
              <w:tcPr>
                <w:tcW w:w="3885" w:type="dxa"/>
              </w:tcPr>
              <w:p w14:paraId="39AAAA5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Bootの設定</w:t>
                </w:r>
              </w:p>
            </w:tc>
            <w:tc>
              <w:tcPr>
                <w:tcW w:w="2391" w:type="dxa"/>
              </w:tcPr>
              <w:p w14:paraId="6354DA5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6BB6302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D9B3FC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.basket</w:t>
                </w:r>
              </w:p>
            </w:tc>
            <w:tc>
              <w:tcPr>
                <w:tcW w:w="3885" w:type="dxa"/>
              </w:tcPr>
              <w:p w14:paraId="77EB312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買い物かご機能の</w:t>
                </w:r>
                <w:r w:rsidR="002F4AD0" w:rsidRPr="00D95B36">
                  <w:rPr>
                    <w:rFonts w:hint="eastAsia"/>
                    <w:sz w:val="18"/>
                    <w:szCs w:val="18"/>
                  </w:rPr>
                  <w:t>コントローラ</w:t>
                </w:r>
              </w:p>
            </w:tc>
            <w:tc>
              <w:tcPr>
                <w:tcW w:w="2391" w:type="dxa"/>
              </w:tcPr>
              <w:p w14:paraId="14C8858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EF68AE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7613768"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controller.category</w:t>
                </w:r>
              </w:p>
            </w:tc>
            <w:tc>
              <w:tcPr>
                <w:tcW w:w="3885" w:type="dxa"/>
              </w:tcPr>
              <w:p w14:paraId="77976D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カテゴリ管理機能の</w:t>
                </w:r>
                <w:r w:rsidR="002F4AD0" w:rsidRPr="00D95B36">
                  <w:rPr>
                    <w:rFonts w:hint="eastAsia"/>
                    <w:sz w:val="18"/>
                    <w:szCs w:val="18"/>
                  </w:rPr>
                  <w:t>コントローラ</w:t>
                </w:r>
              </w:p>
            </w:tc>
            <w:tc>
              <w:tcPr>
                <w:tcW w:w="2391" w:type="dxa"/>
              </w:tcPr>
              <w:p w14:paraId="0749A2C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55055612"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33C8FBF"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item</w:t>
                </w:r>
              </w:p>
            </w:tc>
            <w:tc>
              <w:tcPr>
                <w:tcW w:w="3885" w:type="dxa"/>
              </w:tcPr>
              <w:p w14:paraId="0563709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商品管理機能の</w:t>
                </w:r>
                <w:r w:rsidR="002F4AD0" w:rsidRPr="00D95B36">
                  <w:rPr>
                    <w:rFonts w:hint="eastAsia"/>
                    <w:sz w:val="18"/>
                    <w:szCs w:val="18"/>
                  </w:rPr>
                  <w:t>コントローラ</w:t>
                </w:r>
              </w:p>
            </w:tc>
            <w:tc>
              <w:tcPr>
                <w:tcW w:w="2391" w:type="dxa"/>
              </w:tcPr>
              <w:p w14:paraId="52E2773E"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4F4D42D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8C3D47E"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login</w:t>
                </w:r>
              </w:p>
            </w:tc>
            <w:tc>
              <w:tcPr>
                <w:tcW w:w="3885" w:type="dxa"/>
              </w:tcPr>
              <w:p w14:paraId="1BBBCB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ログイン・ログアウト機能の</w:t>
                </w:r>
                <w:r w:rsidR="002F4AD0" w:rsidRPr="00D95B36">
                  <w:rPr>
                    <w:rFonts w:hint="eastAsia"/>
                    <w:sz w:val="18"/>
                    <w:szCs w:val="18"/>
                  </w:rPr>
                  <w:t>コントローラ</w:t>
                </w:r>
              </w:p>
            </w:tc>
            <w:tc>
              <w:tcPr>
                <w:tcW w:w="2391" w:type="dxa"/>
              </w:tcPr>
              <w:p w14:paraId="0E78E74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0C37E6F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0B21B4"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order</w:t>
                </w:r>
              </w:p>
            </w:tc>
            <w:tc>
              <w:tcPr>
                <w:tcW w:w="3885" w:type="dxa"/>
              </w:tcPr>
              <w:p w14:paraId="6018D52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注文管理機能の</w:t>
                </w:r>
                <w:r w:rsidR="002F4AD0" w:rsidRPr="00D95B36">
                  <w:rPr>
                    <w:rFonts w:hint="eastAsia"/>
                    <w:sz w:val="18"/>
                    <w:szCs w:val="18"/>
                  </w:rPr>
                  <w:t>コントローラ</w:t>
                </w:r>
              </w:p>
            </w:tc>
            <w:tc>
              <w:tcPr>
                <w:tcW w:w="2391" w:type="dxa"/>
              </w:tcPr>
              <w:p w14:paraId="33B6F09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56FD83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7A51222"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controller.user</w:t>
                </w:r>
              </w:p>
            </w:tc>
            <w:tc>
              <w:tcPr>
                <w:tcW w:w="3885" w:type="dxa"/>
              </w:tcPr>
              <w:p w14:paraId="72B5923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会員管理機能の</w:t>
                </w:r>
                <w:r w:rsidR="002F4AD0" w:rsidRPr="00D95B36">
                  <w:rPr>
                    <w:rFonts w:hint="eastAsia"/>
                    <w:sz w:val="18"/>
                    <w:szCs w:val="18"/>
                  </w:rPr>
                  <w:t>コントローラ</w:t>
                </w:r>
              </w:p>
            </w:tc>
            <w:tc>
              <w:tcPr>
                <w:tcW w:w="2391" w:type="dxa"/>
              </w:tcPr>
              <w:p w14:paraId="3AB74F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3FBDA671"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EC60C2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entity</w:t>
                </w:r>
              </w:p>
            </w:tc>
            <w:tc>
              <w:tcPr>
                <w:tcW w:w="3885" w:type="dxa"/>
              </w:tcPr>
              <w:p w14:paraId="1ECDC03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5652C0D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7705F5BD"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9A713D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form</w:t>
                </w:r>
              </w:p>
            </w:tc>
            <w:tc>
              <w:tcPr>
                <w:tcW w:w="3885" w:type="dxa"/>
              </w:tcPr>
              <w:p w14:paraId="49B01FCD"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入力フォームの処理</w:t>
                </w:r>
              </w:p>
            </w:tc>
            <w:tc>
              <w:tcPr>
                <w:tcW w:w="2391" w:type="dxa"/>
              </w:tcPr>
              <w:p w14:paraId="04C0E46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131B089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C6C5C83"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repository</w:t>
                </w:r>
              </w:p>
            </w:tc>
            <w:tc>
              <w:tcPr>
                <w:tcW w:w="3885" w:type="dxa"/>
              </w:tcPr>
              <w:p w14:paraId="3425D14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29D95EE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23B7D445"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F25F4BC"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util</w:t>
                </w:r>
              </w:p>
            </w:tc>
            <w:tc>
              <w:tcPr>
                <w:tcW w:w="3885" w:type="dxa"/>
              </w:tcPr>
              <w:p w14:paraId="3E2A7C4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共通処理</w:t>
                </w:r>
                <w:r w:rsidR="008D1AE9">
                  <w:rPr>
                    <w:rFonts w:hint="eastAsia"/>
                    <w:sz w:val="18"/>
                    <w:szCs w:val="18"/>
                  </w:rPr>
                  <w:t>、ビジネスロジック</w:t>
                </w:r>
              </w:p>
            </w:tc>
            <w:tc>
              <w:tcPr>
                <w:tcW w:w="2391" w:type="dxa"/>
              </w:tcPr>
              <w:p w14:paraId="7EEEA18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JPQL、</w:t>
                </w:r>
                <w:r w:rsidR="006F0C99" w:rsidRPr="00D95B36">
                  <w:rPr>
                    <w:rFonts w:hint="eastAsia"/>
                    <w:sz w:val="18"/>
                    <w:szCs w:val="18"/>
                  </w:rPr>
                  <w:t>Spring Bean</w:t>
                </w:r>
                <w:r w:rsidR="00021BAA" w:rsidRPr="00D95B36">
                  <w:rPr>
                    <w:sz w:val="18"/>
                    <w:szCs w:val="18"/>
                  </w:rPr>
                  <w:t>s</w:t>
                </w:r>
              </w:p>
            </w:tc>
          </w:tr>
          <w:tr w:rsidR="00D20FC7" w:rsidRPr="00D95B36" w14:paraId="761A0756"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E572A44" w14:textId="77777777" w:rsidR="00D20FC7" w:rsidRPr="00D95B36" w:rsidRDefault="00021BAA" w:rsidP="004F6C7A">
                <w:pPr>
                  <w:ind w:leftChars="0" w:left="0"/>
                  <w:rPr>
                    <w:b w:val="0"/>
                    <w:sz w:val="18"/>
                    <w:szCs w:val="18"/>
                  </w:rPr>
                </w:pPr>
                <w:r w:rsidRPr="00D95B36">
                  <w:rPr>
                    <w:rFonts w:hint="eastAsia"/>
                    <w:sz w:val="18"/>
                    <w:szCs w:val="18"/>
                  </w:rPr>
                  <w:t>jp.co.sss.shop.</w:t>
                </w:r>
                <w:r w:rsidR="00D20FC7" w:rsidRPr="00D95B36">
                  <w:rPr>
                    <w:rFonts w:hint="eastAsia"/>
                    <w:sz w:val="18"/>
                    <w:szCs w:val="18"/>
                  </w:rPr>
                  <w:t>validator</w:t>
                </w:r>
              </w:p>
            </w:tc>
            <w:tc>
              <w:tcPr>
                <w:tcW w:w="3885" w:type="dxa"/>
              </w:tcPr>
              <w:p w14:paraId="50FD4C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入力値のチェック処理</w:t>
                </w:r>
              </w:p>
            </w:tc>
            <w:tc>
              <w:tcPr>
                <w:tcW w:w="2391" w:type="dxa"/>
              </w:tcPr>
              <w:p w14:paraId="2065A28F" w14:textId="77777777" w:rsidR="00D20FC7" w:rsidRPr="00D95B36" w:rsidRDefault="00021BAA"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w:t>
                </w:r>
                <w:r w:rsidRPr="00D95B36">
                  <w:rPr>
                    <w:sz w:val="18"/>
                    <w:szCs w:val="18"/>
                  </w:rPr>
                  <w:t>eans</w:t>
                </w:r>
              </w:p>
            </w:tc>
          </w:tr>
          <w:tr w:rsidR="006154E1" w:rsidRPr="00D95B36" w14:paraId="3F5EB219"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690C9E5" w14:textId="7BA01181" w:rsidR="006154E1" w:rsidRPr="00CC7B39" w:rsidRDefault="006154E1" w:rsidP="004F6C7A">
                <w:pPr>
                  <w:ind w:leftChars="0" w:left="0"/>
                  <w:rPr>
                    <w:b w:val="0"/>
                    <w:bCs w:val="0"/>
                    <w:sz w:val="18"/>
                    <w:szCs w:val="18"/>
                  </w:rPr>
                </w:pPr>
                <w:r w:rsidRPr="00CC7B39">
                  <w:rPr>
                    <w:rFonts w:hint="eastAsia"/>
                    <w:sz w:val="18"/>
                    <w:szCs w:val="18"/>
                  </w:rPr>
                  <w:t>j</w:t>
                </w:r>
                <w:r w:rsidRPr="00CC7B39">
                  <w:rPr>
                    <w:sz w:val="18"/>
                    <w:szCs w:val="18"/>
                  </w:rPr>
                  <w:t>p.co.sss.shop.filter</w:t>
                </w:r>
              </w:p>
            </w:tc>
            <w:tc>
              <w:tcPr>
                <w:tcW w:w="3885" w:type="dxa"/>
              </w:tcPr>
              <w:p w14:paraId="5B9E3BB8" w14:textId="706A0A45"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セッション情報チェック</w:t>
                </w:r>
                <w:r w:rsidR="00986DBE">
                  <w:rPr>
                    <w:rFonts w:hint="eastAsia"/>
                    <w:sz w:val="18"/>
                    <w:szCs w:val="18"/>
                  </w:rPr>
                  <w:t>、割り込み処理</w:t>
                </w:r>
              </w:p>
            </w:tc>
            <w:tc>
              <w:tcPr>
                <w:tcW w:w="2391" w:type="dxa"/>
              </w:tcPr>
              <w:p w14:paraId="6065E067" w14:textId="28581B5F"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F</w:t>
                </w:r>
                <w:r w:rsidRPr="00CC7B39">
                  <w:rPr>
                    <w:sz w:val="18"/>
                    <w:szCs w:val="18"/>
                  </w:rPr>
                  <w:t>ilter</w:t>
                </w:r>
              </w:p>
            </w:tc>
          </w:tr>
        </w:tbl>
        <w:p w14:paraId="5F9861B5" w14:textId="77777777" w:rsidR="00361E42" w:rsidRDefault="00361E42">
          <w:pPr>
            <w:widowControl/>
            <w:spacing w:line="240" w:lineRule="auto"/>
            <w:ind w:leftChars="0" w:left="0"/>
            <w:jc w:val="left"/>
          </w:pPr>
        </w:p>
        <w:p w14:paraId="73E93325" w14:textId="77777777" w:rsidR="00361E42" w:rsidRDefault="00361E42">
          <w:pPr>
            <w:widowControl/>
            <w:spacing w:line="240" w:lineRule="auto"/>
            <w:ind w:leftChars="0" w:left="0"/>
            <w:jc w:val="left"/>
          </w:pPr>
          <w:r>
            <w:br w:type="page"/>
          </w:r>
        </w:p>
        <w:p w14:paraId="545BFCD7" w14:textId="131784E3" w:rsidR="00BF4B90" w:rsidRDefault="00BF4B90" w:rsidP="00C65B05">
          <w:pPr>
            <w:pStyle w:val="2"/>
            <w:spacing w:after="145"/>
          </w:pPr>
          <w:bookmarkStart w:id="5" w:name="_Toc64295485"/>
          <w:r>
            <w:rPr>
              <w:rFonts w:hint="eastAsia"/>
            </w:rPr>
            <w:lastRenderedPageBreak/>
            <w:t>コントローラの構成</w:t>
          </w:r>
          <w:r w:rsidR="00770923">
            <w:rPr>
              <w:rFonts w:hint="eastAsia"/>
            </w:rPr>
            <w:t xml:space="preserve"> ★</w:t>
          </w:r>
          <w:r w:rsidR="00EE6828">
            <w:rPr>
              <w:rFonts w:hint="eastAsia"/>
            </w:rPr>
            <w:t>（※水色の欄は追記が必要）</w:t>
          </w:r>
          <w:bookmarkEnd w:id="5"/>
        </w:p>
        <w:p w14:paraId="67FF9B3F" w14:textId="77777777" w:rsidR="00BF4B90" w:rsidRPr="005A5614" w:rsidRDefault="00BF4B90" w:rsidP="00BF4B90">
          <w:pPr>
            <w:ind w:left="956" w:hangingChars="100" w:hanging="191"/>
          </w:pPr>
          <w:r>
            <w:rPr>
              <w:rFonts w:hint="eastAsia"/>
            </w:rPr>
            <w:t>下記に機能とコントローラの関係を示す(網掛け部は現行システムの機能)</w:t>
          </w: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83"/>
            <w:gridCol w:w="3828"/>
            <w:gridCol w:w="3082"/>
          </w:tblGrid>
          <w:tr w:rsidR="00BF4B90" w:rsidRPr="000F5E0F" w14:paraId="214B1A08" w14:textId="77777777" w:rsidTr="00F05D70">
            <w:trPr>
              <w:trHeight w:val="227"/>
            </w:trPr>
            <w:tc>
              <w:tcPr>
                <w:tcW w:w="6091" w:type="dxa"/>
                <w:gridSpan w:val="4"/>
              </w:tcPr>
              <w:p w14:paraId="53F3A33E" w14:textId="77777777" w:rsidR="00BF4B90" w:rsidRPr="000F5E0F" w:rsidRDefault="00BF4B90" w:rsidP="00F05D70">
                <w:pPr>
                  <w:ind w:leftChars="0" w:left="0"/>
                  <w:jc w:val="center"/>
                  <w:rPr>
                    <w:sz w:val="18"/>
                    <w:szCs w:val="18"/>
                  </w:rPr>
                </w:pPr>
                <w:r w:rsidRPr="000F5E0F">
                  <w:rPr>
                    <w:rFonts w:hint="eastAsia"/>
                    <w:sz w:val="18"/>
                    <w:szCs w:val="18"/>
                  </w:rPr>
                  <w:t>機能名</w:t>
                </w:r>
              </w:p>
            </w:tc>
            <w:tc>
              <w:tcPr>
                <w:tcW w:w="3082" w:type="dxa"/>
                <w:vMerge w:val="restart"/>
              </w:tcPr>
              <w:p w14:paraId="44CA55D1" w14:textId="77777777" w:rsidR="00BF4B90" w:rsidRPr="000F5E0F" w:rsidRDefault="00BF4B90" w:rsidP="00F05D70">
                <w:pPr>
                  <w:ind w:left="765"/>
                  <w:rPr>
                    <w:sz w:val="18"/>
                    <w:szCs w:val="18"/>
                  </w:rPr>
                </w:pPr>
                <w:r w:rsidRPr="000F5E0F">
                  <w:rPr>
                    <w:rFonts w:hint="eastAsia"/>
                    <w:sz w:val="18"/>
                    <w:szCs w:val="18"/>
                  </w:rPr>
                  <w:t>Controllerクラス名</w:t>
                </w:r>
              </w:p>
            </w:tc>
          </w:tr>
          <w:tr w:rsidR="00BF4B90" w:rsidRPr="000F5E0F" w14:paraId="70717F19" w14:textId="77777777" w:rsidTr="00F05D70">
            <w:trPr>
              <w:trHeight w:val="227"/>
            </w:trPr>
            <w:tc>
              <w:tcPr>
                <w:tcW w:w="1980" w:type="dxa"/>
                <w:gridSpan w:val="2"/>
              </w:tcPr>
              <w:p w14:paraId="593255FC" w14:textId="77777777" w:rsidR="00BF4B90" w:rsidRPr="000F5E0F" w:rsidRDefault="00BF4B90" w:rsidP="00F05D70">
                <w:pPr>
                  <w:ind w:leftChars="0" w:left="0"/>
                  <w:jc w:val="center"/>
                  <w:rPr>
                    <w:sz w:val="18"/>
                    <w:szCs w:val="18"/>
                  </w:rPr>
                </w:pPr>
                <w:r w:rsidRPr="000F5E0F">
                  <w:rPr>
                    <w:rFonts w:hint="eastAsia"/>
                    <w:sz w:val="18"/>
                    <w:szCs w:val="18"/>
                  </w:rPr>
                  <w:t>大分類</w:t>
                </w:r>
              </w:p>
            </w:tc>
            <w:tc>
              <w:tcPr>
                <w:tcW w:w="4111" w:type="dxa"/>
                <w:gridSpan w:val="2"/>
              </w:tcPr>
              <w:p w14:paraId="7B197D69" w14:textId="77777777" w:rsidR="00BF4B90" w:rsidRPr="000F5E0F" w:rsidRDefault="00BF4B90" w:rsidP="00F05D70">
                <w:pPr>
                  <w:ind w:leftChars="0" w:left="0"/>
                  <w:jc w:val="center"/>
                  <w:rPr>
                    <w:sz w:val="18"/>
                    <w:szCs w:val="18"/>
                  </w:rPr>
                </w:pPr>
                <w:r w:rsidRPr="000F5E0F">
                  <w:rPr>
                    <w:rFonts w:hint="eastAsia"/>
                    <w:sz w:val="18"/>
                    <w:szCs w:val="18"/>
                  </w:rPr>
                  <w:t>小分類</w:t>
                </w:r>
              </w:p>
            </w:tc>
            <w:tc>
              <w:tcPr>
                <w:tcW w:w="3082" w:type="dxa"/>
                <w:vMerge/>
              </w:tcPr>
              <w:p w14:paraId="1BED0F52" w14:textId="77777777" w:rsidR="00BF4B90" w:rsidRPr="000F5E0F" w:rsidRDefault="00BF4B90" w:rsidP="00F05D70">
                <w:pPr>
                  <w:ind w:leftChars="0" w:left="0"/>
                  <w:jc w:val="center"/>
                  <w:rPr>
                    <w:sz w:val="18"/>
                    <w:szCs w:val="18"/>
                  </w:rPr>
                </w:pPr>
              </w:p>
            </w:tc>
          </w:tr>
          <w:tr w:rsidR="00BF4B90" w:rsidRPr="000F5E0F" w14:paraId="0781BD58" w14:textId="77777777" w:rsidTr="000D6369">
            <w:trPr>
              <w:trHeight w:val="227"/>
            </w:trPr>
            <w:tc>
              <w:tcPr>
                <w:tcW w:w="421" w:type="dxa"/>
                <w:vMerge w:val="restart"/>
              </w:tcPr>
              <w:p w14:paraId="4D25D8C5" w14:textId="77777777" w:rsidR="00BF4B90" w:rsidRPr="000F5E0F" w:rsidRDefault="00BF4B90" w:rsidP="00F05D70">
                <w:pPr>
                  <w:ind w:leftChars="0" w:left="0"/>
                  <w:rPr>
                    <w:b/>
                    <w:sz w:val="18"/>
                    <w:szCs w:val="18"/>
                  </w:rPr>
                </w:pPr>
                <w:r w:rsidRPr="000F5E0F">
                  <w:rPr>
                    <w:rFonts w:hint="eastAsia"/>
                    <w:sz w:val="18"/>
                    <w:szCs w:val="18"/>
                  </w:rPr>
                  <w:t>1</w:t>
                </w:r>
              </w:p>
            </w:tc>
            <w:tc>
              <w:tcPr>
                <w:tcW w:w="1559" w:type="dxa"/>
                <w:vMerge w:val="restart"/>
              </w:tcPr>
              <w:p w14:paraId="3FF9CC9E" w14:textId="77777777" w:rsidR="00BF4B90" w:rsidRPr="000F5E0F" w:rsidRDefault="00BF4B90" w:rsidP="00F05D70">
                <w:pPr>
                  <w:ind w:leftChars="0" w:left="0"/>
                  <w:rPr>
                    <w:sz w:val="18"/>
                    <w:szCs w:val="18"/>
                  </w:rPr>
                </w:pPr>
                <w:r w:rsidRPr="000F5E0F">
                  <w:rPr>
                    <w:rFonts w:hint="eastAsia"/>
                    <w:sz w:val="18"/>
                    <w:szCs w:val="18"/>
                  </w:rPr>
                  <w:t>汎用</w:t>
                </w:r>
              </w:p>
            </w:tc>
            <w:tc>
              <w:tcPr>
                <w:tcW w:w="283" w:type="dxa"/>
              </w:tcPr>
              <w:p w14:paraId="6D2B9513" w14:textId="77777777" w:rsidR="00BF4B90" w:rsidRPr="000F5E0F" w:rsidRDefault="00BF4B90" w:rsidP="00F05D70">
                <w:pPr>
                  <w:ind w:leftChars="0" w:left="0"/>
                  <w:jc w:val="left"/>
                  <w:rPr>
                    <w:sz w:val="18"/>
                    <w:szCs w:val="18"/>
                  </w:rPr>
                </w:pPr>
                <w:r w:rsidRPr="000F5E0F">
                  <w:rPr>
                    <w:rFonts w:hint="eastAsia"/>
                    <w:sz w:val="18"/>
                    <w:szCs w:val="18"/>
                  </w:rPr>
                  <w:t>１</w:t>
                </w:r>
              </w:p>
            </w:tc>
            <w:tc>
              <w:tcPr>
                <w:tcW w:w="3828" w:type="dxa"/>
              </w:tcPr>
              <w:p w14:paraId="3C02E546" w14:textId="77777777" w:rsidR="00BF4B90" w:rsidRPr="000F5E0F" w:rsidRDefault="00BF4B90" w:rsidP="00F05D70">
                <w:pPr>
                  <w:ind w:leftChars="0" w:left="0"/>
                  <w:jc w:val="left"/>
                  <w:rPr>
                    <w:sz w:val="18"/>
                    <w:szCs w:val="18"/>
                  </w:rPr>
                </w:pPr>
                <w:r w:rsidRPr="000F5E0F">
                  <w:rPr>
                    <w:rFonts w:hint="eastAsia"/>
                    <w:sz w:val="18"/>
                    <w:szCs w:val="18"/>
                  </w:rPr>
                  <w:t>ログイン</w:t>
                </w:r>
              </w:p>
            </w:tc>
            <w:tc>
              <w:tcPr>
                <w:tcW w:w="3082" w:type="dxa"/>
              </w:tcPr>
              <w:p w14:paraId="56229382" w14:textId="77777777" w:rsidR="00BF4B90" w:rsidRPr="000F5E0F" w:rsidRDefault="00BF4B90" w:rsidP="00F05D70">
                <w:pPr>
                  <w:ind w:leftChars="0" w:left="0"/>
                  <w:rPr>
                    <w:sz w:val="18"/>
                    <w:szCs w:val="18"/>
                  </w:rPr>
                </w:pPr>
                <w:r w:rsidRPr="000F5E0F">
                  <w:rPr>
                    <w:rFonts w:hint="eastAsia"/>
                    <w:sz w:val="18"/>
                    <w:szCs w:val="18"/>
                  </w:rPr>
                  <w:t>LoginController</w:t>
                </w:r>
              </w:p>
            </w:tc>
          </w:tr>
          <w:tr w:rsidR="00BF4B90" w:rsidRPr="000F5E0F" w14:paraId="2BC8626C" w14:textId="77777777" w:rsidTr="000D6369">
            <w:trPr>
              <w:trHeight w:val="227"/>
            </w:trPr>
            <w:tc>
              <w:tcPr>
                <w:tcW w:w="421" w:type="dxa"/>
                <w:vMerge/>
              </w:tcPr>
              <w:p w14:paraId="174987A7" w14:textId="77777777" w:rsidR="00BF4B90" w:rsidRPr="000F5E0F" w:rsidRDefault="00BF4B90" w:rsidP="00F05D70">
                <w:pPr>
                  <w:ind w:leftChars="0" w:left="0"/>
                  <w:rPr>
                    <w:sz w:val="18"/>
                    <w:szCs w:val="18"/>
                  </w:rPr>
                </w:pPr>
              </w:p>
            </w:tc>
            <w:tc>
              <w:tcPr>
                <w:tcW w:w="1559" w:type="dxa"/>
                <w:vMerge/>
              </w:tcPr>
              <w:p w14:paraId="7AE5CB5C" w14:textId="77777777" w:rsidR="00BF4B90" w:rsidRPr="000F5E0F" w:rsidRDefault="00BF4B90" w:rsidP="00F05D70">
                <w:pPr>
                  <w:ind w:leftChars="0" w:left="0"/>
                  <w:rPr>
                    <w:sz w:val="18"/>
                    <w:szCs w:val="18"/>
                  </w:rPr>
                </w:pPr>
              </w:p>
            </w:tc>
            <w:tc>
              <w:tcPr>
                <w:tcW w:w="283" w:type="dxa"/>
              </w:tcPr>
              <w:p w14:paraId="5CB78361" w14:textId="77777777" w:rsidR="00BF4B90" w:rsidRPr="000F5E0F" w:rsidRDefault="00BF4B90" w:rsidP="00F05D70">
                <w:pPr>
                  <w:ind w:leftChars="0" w:left="0"/>
                  <w:jc w:val="left"/>
                  <w:rPr>
                    <w:sz w:val="18"/>
                    <w:szCs w:val="18"/>
                  </w:rPr>
                </w:pPr>
                <w:r w:rsidRPr="000F5E0F">
                  <w:rPr>
                    <w:rFonts w:hint="eastAsia"/>
                    <w:sz w:val="18"/>
                    <w:szCs w:val="18"/>
                  </w:rPr>
                  <w:t>2</w:t>
                </w:r>
              </w:p>
            </w:tc>
            <w:tc>
              <w:tcPr>
                <w:tcW w:w="3828" w:type="dxa"/>
              </w:tcPr>
              <w:p w14:paraId="0737FCEE" w14:textId="77777777" w:rsidR="00BF4B90" w:rsidRPr="000F5E0F" w:rsidRDefault="00BF4B90" w:rsidP="00F05D70">
                <w:pPr>
                  <w:ind w:leftChars="0" w:left="0"/>
                  <w:jc w:val="left"/>
                  <w:rPr>
                    <w:sz w:val="18"/>
                    <w:szCs w:val="18"/>
                  </w:rPr>
                </w:pPr>
                <w:r w:rsidRPr="000F5E0F">
                  <w:rPr>
                    <w:rFonts w:hint="eastAsia"/>
                    <w:sz w:val="18"/>
                    <w:szCs w:val="18"/>
                  </w:rPr>
                  <w:t>ログアウト</w:t>
                </w:r>
              </w:p>
            </w:tc>
            <w:tc>
              <w:tcPr>
                <w:tcW w:w="3082" w:type="dxa"/>
              </w:tcPr>
              <w:p w14:paraId="09EEDE07" w14:textId="77777777" w:rsidR="00BF4B90" w:rsidRPr="000F5E0F" w:rsidRDefault="00BF4B90" w:rsidP="00F05D70">
                <w:pPr>
                  <w:ind w:leftChars="0" w:left="0"/>
                  <w:rPr>
                    <w:sz w:val="18"/>
                    <w:szCs w:val="18"/>
                  </w:rPr>
                </w:pPr>
                <w:r w:rsidRPr="000F5E0F">
                  <w:rPr>
                    <w:rFonts w:hint="eastAsia"/>
                    <w:sz w:val="18"/>
                    <w:szCs w:val="18"/>
                  </w:rPr>
                  <w:t>LogoutController</w:t>
                </w:r>
              </w:p>
            </w:tc>
          </w:tr>
          <w:tr w:rsidR="00BF4B90" w:rsidRPr="000F5E0F" w14:paraId="2E00E744" w14:textId="77777777" w:rsidTr="000D6369">
            <w:trPr>
              <w:trHeight w:val="227"/>
            </w:trPr>
            <w:tc>
              <w:tcPr>
                <w:tcW w:w="421" w:type="dxa"/>
                <w:vMerge/>
              </w:tcPr>
              <w:p w14:paraId="4174A5B2" w14:textId="77777777" w:rsidR="00BF4B90" w:rsidRPr="000F5E0F" w:rsidRDefault="00BF4B90" w:rsidP="00F05D70">
                <w:pPr>
                  <w:ind w:leftChars="0" w:left="0"/>
                  <w:rPr>
                    <w:sz w:val="18"/>
                    <w:szCs w:val="18"/>
                  </w:rPr>
                </w:pPr>
              </w:p>
            </w:tc>
            <w:tc>
              <w:tcPr>
                <w:tcW w:w="1559" w:type="dxa"/>
                <w:vMerge/>
              </w:tcPr>
              <w:p w14:paraId="33057D0D" w14:textId="77777777" w:rsidR="00BF4B90" w:rsidRPr="000F5E0F" w:rsidRDefault="00BF4B90" w:rsidP="00F05D70">
                <w:pPr>
                  <w:ind w:leftChars="0" w:left="0"/>
                  <w:rPr>
                    <w:sz w:val="18"/>
                    <w:szCs w:val="18"/>
                  </w:rPr>
                </w:pPr>
              </w:p>
            </w:tc>
            <w:tc>
              <w:tcPr>
                <w:tcW w:w="283" w:type="dxa"/>
                <w:shd w:val="clear" w:color="auto" w:fill="EEECE1" w:themeFill="background2"/>
              </w:tcPr>
              <w:p w14:paraId="749B17F6" w14:textId="77777777" w:rsidR="00BF4B90" w:rsidRPr="000F5E0F" w:rsidRDefault="00BF4B90" w:rsidP="00F05D70">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7CF33A11" w14:textId="77777777" w:rsidR="00BF4B90" w:rsidRPr="000F5E0F" w:rsidRDefault="00BF4B90" w:rsidP="00F05D70">
                <w:pPr>
                  <w:ind w:leftChars="0" w:left="0"/>
                  <w:jc w:val="left"/>
                  <w:rPr>
                    <w:sz w:val="18"/>
                    <w:szCs w:val="18"/>
                  </w:rPr>
                </w:pPr>
                <w:r w:rsidRPr="000F5E0F">
                  <w:rPr>
                    <w:rFonts w:hint="eastAsia"/>
                    <w:sz w:val="18"/>
                    <w:szCs w:val="18"/>
                  </w:rPr>
                  <w:t>管理者</w:t>
                </w:r>
                <w:r w:rsidR="003A687D">
                  <w:rPr>
                    <w:rFonts w:hint="eastAsia"/>
                    <w:sz w:val="18"/>
                    <w:szCs w:val="18"/>
                  </w:rPr>
                  <w:t>用</w:t>
                </w:r>
                <w:r w:rsidRPr="000F5E0F">
                  <w:rPr>
                    <w:rFonts w:hint="eastAsia"/>
                    <w:sz w:val="18"/>
                    <w:szCs w:val="18"/>
                  </w:rPr>
                  <w:t>メニュー</w:t>
                </w:r>
              </w:p>
            </w:tc>
            <w:tc>
              <w:tcPr>
                <w:tcW w:w="3082" w:type="dxa"/>
                <w:shd w:val="clear" w:color="auto" w:fill="EEECE1" w:themeFill="background2"/>
              </w:tcPr>
              <w:p w14:paraId="1A078834" w14:textId="77777777" w:rsidR="00BF4B90" w:rsidRPr="000F5E0F" w:rsidRDefault="00BF4B90" w:rsidP="00F05D70">
                <w:pPr>
                  <w:ind w:leftChars="0" w:left="0"/>
                  <w:rPr>
                    <w:sz w:val="18"/>
                    <w:szCs w:val="18"/>
                  </w:rPr>
                </w:pPr>
                <w:r w:rsidRPr="000F5E0F">
                  <w:rPr>
                    <w:rFonts w:hint="eastAsia"/>
                    <w:sz w:val="18"/>
                    <w:szCs w:val="18"/>
                  </w:rPr>
                  <w:t>LoginController</w:t>
                </w:r>
              </w:p>
            </w:tc>
          </w:tr>
          <w:tr w:rsidR="000D6369" w:rsidRPr="000F5E0F" w14:paraId="463C61F2" w14:textId="77777777" w:rsidTr="000D6369">
            <w:trPr>
              <w:trHeight w:val="227"/>
            </w:trPr>
            <w:tc>
              <w:tcPr>
                <w:tcW w:w="421" w:type="dxa"/>
                <w:vMerge w:val="restart"/>
              </w:tcPr>
              <w:p w14:paraId="73B4F444" w14:textId="77777777" w:rsidR="000D6369" w:rsidRPr="000F5E0F" w:rsidRDefault="000D6369" w:rsidP="00F05D70">
                <w:pPr>
                  <w:ind w:leftChars="0" w:left="0"/>
                  <w:rPr>
                    <w:b/>
                    <w:sz w:val="18"/>
                    <w:szCs w:val="18"/>
                  </w:rPr>
                </w:pPr>
                <w:r w:rsidRPr="000F5E0F">
                  <w:rPr>
                    <w:rFonts w:hint="eastAsia"/>
                    <w:sz w:val="18"/>
                    <w:szCs w:val="18"/>
                  </w:rPr>
                  <w:t>2</w:t>
                </w:r>
              </w:p>
            </w:tc>
            <w:tc>
              <w:tcPr>
                <w:tcW w:w="1559" w:type="dxa"/>
                <w:vMerge w:val="restart"/>
              </w:tcPr>
              <w:p w14:paraId="000BC95F" w14:textId="77777777" w:rsidR="000D6369" w:rsidRPr="000F5E0F" w:rsidRDefault="000D6369" w:rsidP="00F05D70">
                <w:pPr>
                  <w:ind w:leftChars="0" w:left="0"/>
                  <w:rPr>
                    <w:sz w:val="18"/>
                    <w:szCs w:val="18"/>
                  </w:rPr>
                </w:pPr>
                <w:r w:rsidRPr="000F5E0F">
                  <w:rPr>
                    <w:rFonts w:hint="eastAsia"/>
                    <w:sz w:val="18"/>
                    <w:szCs w:val="18"/>
                  </w:rPr>
                  <w:t>商品管理</w:t>
                </w:r>
              </w:p>
            </w:tc>
            <w:tc>
              <w:tcPr>
                <w:tcW w:w="283" w:type="dxa"/>
                <w:shd w:val="clear" w:color="auto" w:fill="EEECE1" w:themeFill="background2"/>
              </w:tcPr>
              <w:p w14:paraId="5F38EDF1" w14:textId="77777777" w:rsidR="000D6369" w:rsidRPr="000F5E0F" w:rsidRDefault="000D6369" w:rsidP="00F05D70">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260D2BBE" w14:textId="77777777" w:rsidR="000D6369" w:rsidRPr="000F5E0F" w:rsidRDefault="000D6369" w:rsidP="00F05D70">
                <w:pPr>
                  <w:ind w:leftChars="0" w:left="0"/>
                  <w:jc w:val="left"/>
                  <w:rPr>
                    <w:sz w:val="18"/>
                    <w:szCs w:val="18"/>
                  </w:rPr>
                </w:pPr>
                <w:r w:rsidRPr="000F5E0F">
                  <w:rPr>
                    <w:rFonts w:hint="eastAsia"/>
                    <w:sz w:val="18"/>
                    <w:szCs w:val="18"/>
                  </w:rPr>
                  <w:t>商品一覧表示(運用管理者)</w:t>
                </w:r>
              </w:p>
            </w:tc>
            <w:tc>
              <w:tcPr>
                <w:tcW w:w="3082" w:type="dxa"/>
                <w:shd w:val="clear" w:color="auto" w:fill="EEECE1" w:themeFill="background2"/>
              </w:tcPr>
              <w:p w14:paraId="6253DC6E" w14:textId="77777777" w:rsidR="000D6369" w:rsidRPr="000F5E0F" w:rsidRDefault="000D6369" w:rsidP="00F05D70">
                <w:pPr>
                  <w:ind w:leftChars="0" w:left="0"/>
                  <w:rPr>
                    <w:sz w:val="18"/>
                    <w:szCs w:val="18"/>
                  </w:rPr>
                </w:pPr>
                <w:r w:rsidRPr="000F5E0F">
                  <w:rPr>
                    <w:rFonts w:hint="eastAsia"/>
                    <w:sz w:val="18"/>
                    <w:szCs w:val="18"/>
                  </w:rPr>
                  <w:t>ItemShowAdminController</w:t>
                </w:r>
              </w:p>
            </w:tc>
          </w:tr>
          <w:tr w:rsidR="000D6369" w:rsidRPr="000F5E0F" w14:paraId="4A730787" w14:textId="77777777" w:rsidTr="000D6369">
            <w:trPr>
              <w:trHeight w:val="227"/>
            </w:trPr>
            <w:tc>
              <w:tcPr>
                <w:tcW w:w="421" w:type="dxa"/>
                <w:vMerge/>
              </w:tcPr>
              <w:p w14:paraId="15864FAB" w14:textId="77777777" w:rsidR="000D6369" w:rsidRPr="000F5E0F" w:rsidRDefault="000D6369" w:rsidP="009009BD">
                <w:pPr>
                  <w:ind w:leftChars="0" w:left="0"/>
                  <w:rPr>
                    <w:sz w:val="18"/>
                    <w:szCs w:val="18"/>
                  </w:rPr>
                </w:pPr>
              </w:p>
            </w:tc>
            <w:tc>
              <w:tcPr>
                <w:tcW w:w="1559" w:type="dxa"/>
                <w:vMerge/>
              </w:tcPr>
              <w:p w14:paraId="5CAB02ED" w14:textId="77777777" w:rsidR="000D6369" w:rsidRPr="000F5E0F" w:rsidRDefault="000D6369" w:rsidP="009009BD">
                <w:pPr>
                  <w:ind w:leftChars="0" w:left="0"/>
                  <w:rPr>
                    <w:sz w:val="18"/>
                    <w:szCs w:val="18"/>
                  </w:rPr>
                </w:pPr>
              </w:p>
            </w:tc>
            <w:tc>
              <w:tcPr>
                <w:tcW w:w="283" w:type="dxa"/>
              </w:tcPr>
              <w:p w14:paraId="279C1398" w14:textId="77777777" w:rsidR="000D6369" w:rsidRPr="000F5E0F" w:rsidRDefault="000D6369" w:rsidP="009009BD">
                <w:pPr>
                  <w:ind w:leftChars="0" w:left="0"/>
                  <w:jc w:val="left"/>
                  <w:rPr>
                    <w:sz w:val="18"/>
                    <w:szCs w:val="18"/>
                  </w:rPr>
                </w:pPr>
                <w:r w:rsidRPr="000F5E0F">
                  <w:rPr>
                    <w:rFonts w:hint="eastAsia"/>
                    <w:sz w:val="18"/>
                    <w:szCs w:val="18"/>
                  </w:rPr>
                  <w:t>1</w:t>
                </w:r>
              </w:p>
            </w:tc>
            <w:tc>
              <w:tcPr>
                <w:tcW w:w="3828" w:type="dxa"/>
                <w:shd w:val="clear" w:color="auto" w:fill="auto"/>
              </w:tcPr>
              <w:p w14:paraId="29A86B5D" w14:textId="64D50147" w:rsidR="000D6369" w:rsidRPr="000F5E0F" w:rsidRDefault="000D6369" w:rsidP="009009BD">
                <w:pPr>
                  <w:ind w:leftChars="0" w:left="0"/>
                  <w:jc w:val="left"/>
                  <w:rPr>
                    <w:sz w:val="18"/>
                    <w:szCs w:val="18"/>
                  </w:rPr>
                </w:pPr>
                <w:r w:rsidRPr="000F5E0F">
                  <w:rPr>
                    <w:rFonts w:hint="eastAsia"/>
                    <w:sz w:val="18"/>
                    <w:szCs w:val="18"/>
                  </w:rPr>
                  <w:t>商品一覧表示(一般会員)</w:t>
                </w:r>
              </w:p>
            </w:tc>
            <w:tc>
              <w:tcPr>
                <w:tcW w:w="3082" w:type="dxa"/>
                <w:shd w:val="clear" w:color="auto" w:fill="auto"/>
              </w:tcPr>
              <w:p w14:paraId="3D2B8AA7" w14:textId="1BE88282"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6D569B2D" w14:textId="77777777" w:rsidTr="000D6369">
            <w:trPr>
              <w:trHeight w:val="227"/>
            </w:trPr>
            <w:tc>
              <w:tcPr>
                <w:tcW w:w="421" w:type="dxa"/>
                <w:vMerge/>
              </w:tcPr>
              <w:p w14:paraId="39F49E3C" w14:textId="77777777" w:rsidR="000D6369" w:rsidRPr="000F5E0F" w:rsidRDefault="000D6369" w:rsidP="009009BD">
                <w:pPr>
                  <w:ind w:leftChars="0" w:left="0"/>
                  <w:rPr>
                    <w:b/>
                    <w:sz w:val="18"/>
                    <w:szCs w:val="18"/>
                  </w:rPr>
                </w:pPr>
              </w:p>
            </w:tc>
            <w:tc>
              <w:tcPr>
                <w:tcW w:w="1559" w:type="dxa"/>
                <w:vMerge/>
              </w:tcPr>
              <w:p w14:paraId="7867359E" w14:textId="77777777" w:rsidR="000D6369" w:rsidRPr="000F5E0F" w:rsidRDefault="000D6369" w:rsidP="009009BD">
                <w:pPr>
                  <w:ind w:leftChars="0" w:left="0"/>
                  <w:rPr>
                    <w:sz w:val="18"/>
                    <w:szCs w:val="18"/>
                  </w:rPr>
                </w:pPr>
              </w:p>
            </w:tc>
            <w:tc>
              <w:tcPr>
                <w:tcW w:w="283" w:type="dxa"/>
              </w:tcPr>
              <w:p w14:paraId="2A80D5BA" w14:textId="77777777" w:rsidR="000D6369" w:rsidRPr="000F5E0F" w:rsidRDefault="000D6369" w:rsidP="009009BD">
                <w:pPr>
                  <w:ind w:leftChars="0" w:left="0"/>
                  <w:jc w:val="left"/>
                  <w:rPr>
                    <w:sz w:val="18"/>
                    <w:szCs w:val="18"/>
                  </w:rPr>
                </w:pPr>
                <w:r w:rsidRPr="000F5E0F">
                  <w:rPr>
                    <w:rFonts w:hint="eastAsia"/>
                    <w:sz w:val="18"/>
                    <w:szCs w:val="18"/>
                  </w:rPr>
                  <w:t>2</w:t>
                </w:r>
              </w:p>
            </w:tc>
            <w:tc>
              <w:tcPr>
                <w:tcW w:w="3828" w:type="dxa"/>
                <w:shd w:val="clear" w:color="auto" w:fill="auto"/>
              </w:tcPr>
              <w:p w14:paraId="2B9406A1" w14:textId="41E3754A" w:rsidR="000D6369" w:rsidRPr="000F5E0F" w:rsidRDefault="000D6369" w:rsidP="009009BD">
                <w:pPr>
                  <w:ind w:leftChars="0" w:left="0"/>
                  <w:jc w:val="left"/>
                  <w:rPr>
                    <w:sz w:val="18"/>
                    <w:szCs w:val="18"/>
                  </w:rPr>
                </w:pPr>
                <w:r w:rsidRPr="000F5E0F">
                  <w:rPr>
                    <w:rFonts w:hint="eastAsia"/>
                    <w:sz w:val="18"/>
                    <w:szCs w:val="18"/>
                  </w:rPr>
                  <w:t>表示順変更(新着順)</w:t>
                </w:r>
              </w:p>
            </w:tc>
            <w:tc>
              <w:tcPr>
                <w:tcW w:w="3082" w:type="dxa"/>
                <w:shd w:val="clear" w:color="auto" w:fill="auto"/>
              </w:tcPr>
              <w:p w14:paraId="68CF21F5" w14:textId="4E177D56"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0B88CD9C" w14:textId="77777777" w:rsidTr="000D6369">
            <w:trPr>
              <w:trHeight w:val="227"/>
            </w:trPr>
            <w:tc>
              <w:tcPr>
                <w:tcW w:w="421" w:type="dxa"/>
                <w:vMerge/>
              </w:tcPr>
              <w:p w14:paraId="79DEBA2F" w14:textId="77777777" w:rsidR="000D6369" w:rsidRPr="000F5E0F" w:rsidRDefault="000D6369" w:rsidP="009009BD">
                <w:pPr>
                  <w:ind w:leftChars="0" w:left="0"/>
                  <w:rPr>
                    <w:b/>
                    <w:sz w:val="18"/>
                    <w:szCs w:val="18"/>
                  </w:rPr>
                </w:pPr>
              </w:p>
            </w:tc>
            <w:tc>
              <w:tcPr>
                <w:tcW w:w="1559" w:type="dxa"/>
                <w:vMerge/>
              </w:tcPr>
              <w:p w14:paraId="70998406" w14:textId="77777777" w:rsidR="000D6369" w:rsidRPr="000F5E0F" w:rsidRDefault="000D6369" w:rsidP="009009BD">
                <w:pPr>
                  <w:ind w:leftChars="0" w:left="0"/>
                  <w:rPr>
                    <w:sz w:val="18"/>
                    <w:szCs w:val="18"/>
                  </w:rPr>
                </w:pPr>
              </w:p>
            </w:tc>
            <w:tc>
              <w:tcPr>
                <w:tcW w:w="283" w:type="dxa"/>
              </w:tcPr>
              <w:p w14:paraId="4C6ACA32" w14:textId="2E61378D" w:rsidR="000D6369" w:rsidRPr="000F5E0F" w:rsidRDefault="000D6369" w:rsidP="009009BD">
                <w:pPr>
                  <w:ind w:leftChars="0" w:left="0"/>
                  <w:jc w:val="left"/>
                  <w:rPr>
                    <w:sz w:val="18"/>
                    <w:szCs w:val="18"/>
                  </w:rPr>
                </w:pPr>
                <w:r w:rsidRPr="000F5E0F">
                  <w:rPr>
                    <w:rFonts w:hint="eastAsia"/>
                    <w:sz w:val="18"/>
                    <w:szCs w:val="18"/>
                  </w:rPr>
                  <w:t>3</w:t>
                </w:r>
              </w:p>
            </w:tc>
            <w:tc>
              <w:tcPr>
                <w:tcW w:w="3828" w:type="dxa"/>
                <w:shd w:val="clear" w:color="auto" w:fill="auto"/>
              </w:tcPr>
              <w:p w14:paraId="37DBCF49" w14:textId="629CDD7C" w:rsidR="000D6369" w:rsidRPr="000F5E0F" w:rsidRDefault="000D6369" w:rsidP="009009BD">
                <w:pPr>
                  <w:ind w:leftChars="0" w:left="0"/>
                  <w:jc w:val="left"/>
                  <w:rPr>
                    <w:sz w:val="18"/>
                    <w:szCs w:val="18"/>
                  </w:rPr>
                </w:pPr>
                <w:r w:rsidRPr="000F5E0F">
                  <w:rPr>
                    <w:rFonts w:hint="eastAsia"/>
                    <w:sz w:val="18"/>
                    <w:szCs w:val="18"/>
                  </w:rPr>
                  <w:t>表示順変更(売れ筋順)</w:t>
                </w:r>
              </w:p>
            </w:tc>
            <w:tc>
              <w:tcPr>
                <w:tcW w:w="3082" w:type="dxa"/>
                <w:shd w:val="clear" w:color="auto" w:fill="auto"/>
              </w:tcPr>
              <w:p w14:paraId="06ABE54F" w14:textId="36E9BFE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44966582" w14:textId="77777777" w:rsidTr="000D6369">
            <w:trPr>
              <w:trHeight w:val="227"/>
            </w:trPr>
            <w:tc>
              <w:tcPr>
                <w:tcW w:w="421" w:type="dxa"/>
                <w:vMerge/>
              </w:tcPr>
              <w:p w14:paraId="1A449F35" w14:textId="77777777" w:rsidR="000D6369" w:rsidRPr="000F5E0F" w:rsidRDefault="000D6369" w:rsidP="009009BD">
                <w:pPr>
                  <w:ind w:leftChars="0" w:left="0"/>
                  <w:rPr>
                    <w:b/>
                    <w:sz w:val="18"/>
                    <w:szCs w:val="18"/>
                  </w:rPr>
                </w:pPr>
              </w:p>
            </w:tc>
            <w:tc>
              <w:tcPr>
                <w:tcW w:w="1559" w:type="dxa"/>
                <w:vMerge/>
              </w:tcPr>
              <w:p w14:paraId="559C7D4F" w14:textId="77777777" w:rsidR="000D6369" w:rsidRPr="000F5E0F" w:rsidRDefault="000D6369" w:rsidP="009009BD">
                <w:pPr>
                  <w:ind w:leftChars="0" w:left="0"/>
                  <w:rPr>
                    <w:sz w:val="18"/>
                    <w:szCs w:val="18"/>
                  </w:rPr>
                </w:pPr>
              </w:p>
            </w:tc>
            <w:tc>
              <w:tcPr>
                <w:tcW w:w="283" w:type="dxa"/>
              </w:tcPr>
              <w:p w14:paraId="6F801D5B" w14:textId="4073E34D" w:rsidR="000D6369" w:rsidRPr="000F5E0F" w:rsidRDefault="000D6369" w:rsidP="009009BD">
                <w:pPr>
                  <w:ind w:leftChars="0" w:left="0"/>
                  <w:jc w:val="left"/>
                  <w:rPr>
                    <w:sz w:val="18"/>
                    <w:szCs w:val="18"/>
                  </w:rPr>
                </w:pPr>
                <w:r w:rsidRPr="000F5E0F">
                  <w:rPr>
                    <w:rFonts w:hint="eastAsia"/>
                    <w:sz w:val="18"/>
                    <w:szCs w:val="18"/>
                  </w:rPr>
                  <w:t>4</w:t>
                </w:r>
              </w:p>
            </w:tc>
            <w:tc>
              <w:tcPr>
                <w:tcW w:w="3828" w:type="dxa"/>
                <w:shd w:val="clear" w:color="auto" w:fill="auto"/>
              </w:tcPr>
              <w:p w14:paraId="20F32E36" w14:textId="38E3C768" w:rsidR="000D6369" w:rsidRPr="000F5E0F" w:rsidRDefault="000D6369" w:rsidP="009009BD">
                <w:pPr>
                  <w:ind w:leftChars="0" w:left="0"/>
                  <w:jc w:val="left"/>
                  <w:rPr>
                    <w:sz w:val="18"/>
                    <w:szCs w:val="18"/>
                  </w:rPr>
                </w:pPr>
                <w:r w:rsidRPr="000F5E0F">
                  <w:rPr>
                    <w:rFonts w:hint="eastAsia"/>
                    <w:sz w:val="18"/>
                    <w:szCs w:val="18"/>
                  </w:rPr>
                  <w:t>カテゴリ別検索</w:t>
                </w:r>
              </w:p>
            </w:tc>
            <w:tc>
              <w:tcPr>
                <w:tcW w:w="3082" w:type="dxa"/>
                <w:shd w:val="clear" w:color="auto" w:fill="auto"/>
              </w:tcPr>
              <w:p w14:paraId="2C4094BA" w14:textId="1565B0BC"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849BD01" w14:textId="77777777" w:rsidTr="000D6369">
            <w:trPr>
              <w:trHeight w:val="227"/>
            </w:trPr>
            <w:tc>
              <w:tcPr>
                <w:tcW w:w="421" w:type="dxa"/>
                <w:vMerge/>
              </w:tcPr>
              <w:p w14:paraId="070ECA16" w14:textId="77777777" w:rsidR="000D6369" w:rsidRPr="000F5E0F" w:rsidRDefault="000D6369" w:rsidP="009009BD">
                <w:pPr>
                  <w:ind w:leftChars="0" w:left="0"/>
                  <w:rPr>
                    <w:b/>
                    <w:sz w:val="18"/>
                    <w:szCs w:val="18"/>
                  </w:rPr>
                </w:pPr>
              </w:p>
            </w:tc>
            <w:tc>
              <w:tcPr>
                <w:tcW w:w="1559" w:type="dxa"/>
                <w:vMerge/>
              </w:tcPr>
              <w:p w14:paraId="5D6B6E5B" w14:textId="77777777" w:rsidR="000D6369" w:rsidRPr="000F5E0F" w:rsidRDefault="000D6369" w:rsidP="009009BD">
                <w:pPr>
                  <w:ind w:leftChars="0" w:left="0"/>
                  <w:rPr>
                    <w:sz w:val="18"/>
                    <w:szCs w:val="18"/>
                  </w:rPr>
                </w:pPr>
              </w:p>
            </w:tc>
            <w:tc>
              <w:tcPr>
                <w:tcW w:w="283" w:type="dxa"/>
                <w:shd w:val="clear" w:color="auto" w:fill="EEECE1" w:themeFill="background2"/>
              </w:tcPr>
              <w:p w14:paraId="7D757405" w14:textId="07188C78"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1DF0D14A" w14:textId="77777777" w:rsidR="000D6369" w:rsidRPr="000F5E0F" w:rsidRDefault="000D6369" w:rsidP="009009BD">
                <w:pPr>
                  <w:ind w:leftChars="0" w:left="0"/>
                  <w:jc w:val="left"/>
                  <w:rPr>
                    <w:sz w:val="18"/>
                    <w:szCs w:val="18"/>
                  </w:rPr>
                </w:pPr>
                <w:r w:rsidRPr="000F5E0F">
                  <w:rPr>
                    <w:rFonts w:hint="eastAsia"/>
                    <w:sz w:val="18"/>
                    <w:szCs w:val="18"/>
                  </w:rPr>
                  <w:t>商品詳細表示(運用管理者)</w:t>
                </w:r>
              </w:p>
            </w:tc>
            <w:tc>
              <w:tcPr>
                <w:tcW w:w="3082" w:type="dxa"/>
                <w:shd w:val="clear" w:color="auto" w:fill="EEECE1" w:themeFill="background2"/>
              </w:tcPr>
              <w:p w14:paraId="3A99C5E5" w14:textId="77777777" w:rsidR="000D6369" w:rsidRPr="000F5E0F" w:rsidRDefault="000D6369" w:rsidP="009009BD">
                <w:pPr>
                  <w:ind w:leftChars="0" w:left="0"/>
                  <w:rPr>
                    <w:sz w:val="18"/>
                    <w:szCs w:val="18"/>
                  </w:rPr>
                </w:pPr>
                <w:r w:rsidRPr="000F5E0F">
                  <w:rPr>
                    <w:rFonts w:hint="eastAsia"/>
                    <w:sz w:val="18"/>
                    <w:szCs w:val="18"/>
                  </w:rPr>
                  <w:t>ItemShowAdminController</w:t>
                </w:r>
              </w:p>
            </w:tc>
          </w:tr>
          <w:tr w:rsidR="000D6369" w:rsidRPr="000F5E0F" w14:paraId="6E0DBFBC" w14:textId="77777777" w:rsidTr="000D6369">
            <w:trPr>
              <w:trHeight w:val="227"/>
            </w:trPr>
            <w:tc>
              <w:tcPr>
                <w:tcW w:w="421" w:type="dxa"/>
                <w:vMerge/>
              </w:tcPr>
              <w:p w14:paraId="7FE4AEE5" w14:textId="77777777" w:rsidR="000D6369" w:rsidRPr="000F5E0F" w:rsidRDefault="000D6369" w:rsidP="009009BD">
                <w:pPr>
                  <w:ind w:leftChars="0" w:left="0"/>
                  <w:rPr>
                    <w:b/>
                    <w:sz w:val="18"/>
                    <w:szCs w:val="18"/>
                  </w:rPr>
                </w:pPr>
              </w:p>
            </w:tc>
            <w:tc>
              <w:tcPr>
                <w:tcW w:w="1559" w:type="dxa"/>
                <w:vMerge/>
              </w:tcPr>
              <w:p w14:paraId="031677BD" w14:textId="77777777" w:rsidR="000D6369" w:rsidRPr="000F5E0F" w:rsidRDefault="000D6369" w:rsidP="009009BD">
                <w:pPr>
                  <w:ind w:leftChars="0" w:left="0"/>
                  <w:rPr>
                    <w:sz w:val="18"/>
                    <w:szCs w:val="18"/>
                  </w:rPr>
                </w:pPr>
              </w:p>
            </w:tc>
            <w:tc>
              <w:tcPr>
                <w:tcW w:w="283" w:type="dxa"/>
              </w:tcPr>
              <w:p w14:paraId="0FFC3A8C" w14:textId="27FC4CC8" w:rsidR="000D6369" w:rsidRPr="000F5E0F" w:rsidRDefault="000D6369" w:rsidP="009009BD">
                <w:pPr>
                  <w:ind w:leftChars="0" w:left="0"/>
                  <w:jc w:val="left"/>
                  <w:rPr>
                    <w:sz w:val="18"/>
                    <w:szCs w:val="18"/>
                  </w:rPr>
                </w:pPr>
                <w:r>
                  <w:rPr>
                    <w:sz w:val="18"/>
                    <w:szCs w:val="18"/>
                  </w:rPr>
                  <w:t>5</w:t>
                </w:r>
              </w:p>
            </w:tc>
            <w:tc>
              <w:tcPr>
                <w:tcW w:w="3828" w:type="dxa"/>
              </w:tcPr>
              <w:p w14:paraId="5A5EB8C5" w14:textId="77777777" w:rsidR="000D6369" w:rsidRPr="000F5E0F" w:rsidRDefault="000D6369" w:rsidP="009009BD">
                <w:pPr>
                  <w:ind w:leftChars="0" w:left="0"/>
                  <w:jc w:val="left"/>
                  <w:rPr>
                    <w:sz w:val="18"/>
                    <w:szCs w:val="18"/>
                  </w:rPr>
                </w:pPr>
                <w:r w:rsidRPr="000F5E0F">
                  <w:rPr>
                    <w:rFonts w:hint="eastAsia"/>
                    <w:sz w:val="18"/>
                    <w:szCs w:val="18"/>
                  </w:rPr>
                  <w:t>商品詳細表示(一般会員)</w:t>
                </w:r>
              </w:p>
            </w:tc>
            <w:tc>
              <w:tcPr>
                <w:tcW w:w="3082" w:type="dxa"/>
              </w:tcPr>
              <w:p w14:paraId="7EE338FA" w14:textId="7777777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3FFFA78" w14:textId="77777777" w:rsidTr="000D6369">
            <w:trPr>
              <w:trHeight w:val="227"/>
            </w:trPr>
            <w:tc>
              <w:tcPr>
                <w:tcW w:w="421" w:type="dxa"/>
                <w:vMerge/>
              </w:tcPr>
              <w:p w14:paraId="20818550" w14:textId="77777777" w:rsidR="000D6369" w:rsidRPr="000F5E0F" w:rsidRDefault="000D6369" w:rsidP="009009BD">
                <w:pPr>
                  <w:ind w:leftChars="0" w:left="0"/>
                  <w:rPr>
                    <w:b/>
                    <w:sz w:val="18"/>
                    <w:szCs w:val="18"/>
                  </w:rPr>
                </w:pPr>
              </w:p>
            </w:tc>
            <w:tc>
              <w:tcPr>
                <w:tcW w:w="1559" w:type="dxa"/>
                <w:vMerge/>
              </w:tcPr>
              <w:p w14:paraId="23E404D6" w14:textId="77777777" w:rsidR="000D6369" w:rsidRPr="000F5E0F" w:rsidRDefault="000D6369" w:rsidP="009009BD">
                <w:pPr>
                  <w:ind w:leftChars="0" w:left="0"/>
                  <w:rPr>
                    <w:sz w:val="18"/>
                    <w:szCs w:val="18"/>
                  </w:rPr>
                </w:pPr>
              </w:p>
            </w:tc>
            <w:tc>
              <w:tcPr>
                <w:tcW w:w="283" w:type="dxa"/>
                <w:shd w:val="clear" w:color="auto" w:fill="EEECE1" w:themeFill="background2"/>
              </w:tcPr>
              <w:p w14:paraId="7D9A571C" w14:textId="31B1D3F3" w:rsidR="000D6369" w:rsidRPr="000F5E0F" w:rsidRDefault="000D6369" w:rsidP="009009BD">
                <w:pPr>
                  <w:ind w:leftChars="0" w:left="0"/>
                  <w:jc w:val="left"/>
                  <w:rPr>
                    <w:sz w:val="18"/>
                    <w:szCs w:val="18"/>
                  </w:rPr>
                </w:pPr>
                <w:r>
                  <w:rPr>
                    <w:sz w:val="18"/>
                    <w:szCs w:val="18"/>
                  </w:rPr>
                  <w:t>6</w:t>
                </w:r>
              </w:p>
            </w:tc>
            <w:tc>
              <w:tcPr>
                <w:tcW w:w="3828" w:type="dxa"/>
                <w:shd w:val="clear" w:color="auto" w:fill="EEECE1" w:themeFill="background2"/>
              </w:tcPr>
              <w:p w14:paraId="250CD76B" w14:textId="77777777" w:rsidR="000D6369" w:rsidRPr="000F5E0F" w:rsidRDefault="000D6369" w:rsidP="009009BD">
                <w:pPr>
                  <w:ind w:leftChars="0" w:left="0"/>
                  <w:jc w:val="left"/>
                  <w:rPr>
                    <w:sz w:val="18"/>
                    <w:szCs w:val="18"/>
                  </w:rPr>
                </w:pPr>
                <w:r w:rsidRPr="000F5E0F">
                  <w:rPr>
                    <w:rFonts w:hint="eastAsia"/>
                    <w:sz w:val="18"/>
                    <w:szCs w:val="18"/>
                  </w:rPr>
                  <w:t>商品登録</w:t>
                </w:r>
              </w:p>
            </w:tc>
            <w:tc>
              <w:tcPr>
                <w:tcW w:w="3082" w:type="dxa"/>
                <w:shd w:val="clear" w:color="auto" w:fill="EEECE1" w:themeFill="background2"/>
              </w:tcPr>
              <w:p w14:paraId="78B0DC4A" w14:textId="77777777" w:rsidR="000D6369" w:rsidRPr="000F5E0F" w:rsidRDefault="000D6369" w:rsidP="009009BD">
                <w:pPr>
                  <w:ind w:leftChars="0" w:left="0"/>
                  <w:rPr>
                    <w:sz w:val="18"/>
                    <w:szCs w:val="18"/>
                  </w:rPr>
                </w:pPr>
                <w:r w:rsidRPr="000F5E0F">
                  <w:rPr>
                    <w:rFonts w:hint="eastAsia"/>
                    <w:sz w:val="18"/>
                    <w:szCs w:val="18"/>
                  </w:rPr>
                  <w:t>ItemRegistAdminController</w:t>
                </w:r>
              </w:p>
            </w:tc>
          </w:tr>
          <w:tr w:rsidR="000D6369" w:rsidRPr="000F5E0F" w14:paraId="210F43C8" w14:textId="77777777" w:rsidTr="000D6369">
            <w:trPr>
              <w:trHeight w:val="227"/>
            </w:trPr>
            <w:tc>
              <w:tcPr>
                <w:tcW w:w="421" w:type="dxa"/>
                <w:vMerge/>
              </w:tcPr>
              <w:p w14:paraId="7E38A388" w14:textId="77777777" w:rsidR="000D6369" w:rsidRPr="000F5E0F" w:rsidRDefault="000D6369" w:rsidP="009009BD">
                <w:pPr>
                  <w:ind w:leftChars="0" w:left="0"/>
                  <w:rPr>
                    <w:b/>
                    <w:sz w:val="18"/>
                    <w:szCs w:val="18"/>
                  </w:rPr>
                </w:pPr>
              </w:p>
            </w:tc>
            <w:tc>
              <w:tcPr>
                <w:tcW w:w="1559" w:type="dxa"/>
                <w:vMerge/>
              </w:tcPr>
              <w:p w14:paraId="5DE6A5B8" w14:textId="77777777" w:rsidR="000D6369" w:rsidRPr="000F5E0F" w:rsidRDefault="000D6369" w:rsidP="009009BD">
                <w:pPr>
                  <w:ind w:leftChars="0" w:left="0"/>
                  <w:rPr>
                    <w:sz w:val="18"/>
                    <w:szCs w:val="18"/>
                  </w:rPr>
                </w:pPr>
              </w:p>
            </w:tc>
            <w:tc>
              <w:tcPr>
                <w:tcW w:w="283" w:type="dxa"/>
                <w:shd w:val="clear" w:color="auto" w:fill="EEECE1" w:themeFill="background2"/>
              </w:tcPr>
              <w:p w14:paraId="747073DC" w14:textId="03279599" w:rsidR="000D6369" w:rsidRPr="000F5E0F" w:rsidRDefault="000D6369" w:rsidP="009009BD">
                <w:pPr>
                  <w:ind w:leftChars="0" w:left="0"/>
                  <w:jc w:val="left"/>
                  <w:rPr>
                    <w:sz w:val="18"/>
                    <w:szCs w:val="18"/>
                  </w:rPr>
                </w:pPr>
                <w:r>
                  <w:rPr>
                    <w:sz w:val="18"/>
                    <w:szCs w:val="18"/>
                  </w:rPr>
                  <w:t>7</w:t>
                </w:r>
              </w:p>
            </w:tc>
            <w:tc>
              <w:tcPr>
                <w:tcW w:w="3828" w:type="dxa"/>
                <w:shd w:val="clear" w:color="auto" w:fill="EEECE1" w:themeFill="background2"/>
              </w:tcPr>
              <w:p w14:paraId="1919ADF8" w14:textId="77777777" w:rsidR="000D6369" w:rsidRPr="000F5E0F" w:rsidRDefault="000D6369" w:rsidP="009009BD">
                <w:pPr>
                  <w:ind w:leftChars="0" w:left="0"/>
                  <w:jc w:val="left"/>
                  <w:rPr>
                    <w:sz w:val="18"/>
                    <w:szCs w:val="18"/>
                  </w:rPr>
                </w:pPr>
                <w:r w:rsidRPr="000F5E0F">
                  <w:rPr>
                    <w:rFonts w:hint="eastAsia"/>
                    <w:sz w:val="18"/>
                    <w:szCs w:val="18"/>
                  </w:rPr>
                  <w:t>商品変更</w:t>
                </w:r>
              </w:p>
            </w:tc>
            <w:tc>
              <w:tcPr>
                <w:tcW w:w="3082" w:type="dxa"/>
                <w:shd w:val="clear" w:color="auto" w:fill="EEECE1" w:themeFill="background2"/>
              </w:tcPr>
              <w:p w14:paraId="0933BE11" w14:textId="77777777" w:rsidR="000D6369" w:rsidRPr="000F5E0F" w:rsidRDefault="000D6369" w:rsidP="009009BD">
                <w:pPr>
                  <w:ind w:leftChars="0" w:left="0"/>
                  <w:rPr>
                    <w:sz w:val="18"/>
                    <w:szCs w:val="18"/>
                  </w:rPr>
                </w:pPr>
                <w:r w:rsidRPr="000F5E0F">
                  <w:rPr>
                    <w:rFonts w:hint="eastAsia"/>
                    <w:sz w:val="18"/>
                    <w:szCs w:val="18"/>
                  </w:rPr>
                  <w:t>ItemUpdateAdminController</w:t>
                </w:r>
              </w:p>
            </w:tc>
          </w:tr>
          <w:tr w:rsidR="000D6369" w:rsidRPr="000F5E0F" w14:paraId="0DA4C1B2" w14:textId="77777777" w:rsidTr="000D6369">
            <w:trPr>
              <w:trHeight w:val="227"/>
            </w:trPr>
            <w:tc>
              <w:tcPr>
                <w:tcW w:w="421" w:type="dxa"/>
                <w:vMerge/>
              </w:tcPr>
              <w:p w14:paraId="61A80C92" w14:textId="77777777" w:rsidR="000D6369" w:rsidRPr="000F5E0F" w:rsidRDefault="000D6369" w:rsidP="009009BD">
                <w:pPr>
                  <w:ind w:leftChars="0" w:left="0"/>
                  <w:rPr>
                    <w:b/>
                    <w:sz w:val="18"/>
                    <w:szCs w:val="18"/>
                  </w:rPr>
                </w:pPr>
              </w:p>
            </w:tc>
            <w:tc>
              <w:tcPr>
                <w:tcW w:w="1559" w:type="dxa"/>
                <w:vMerge/>
              </w:tcPr>
              <w:p w14:paraId="06F730BB" w14:textId="77777777" w:rsidR="000D6369" w:rsidRPr="000F5E0F" w:rsidRDefault="000D6369" w:rsidP="009009BD">
                <w:pPr>
                  <w:ind w:leftChars="0" w:left="0"/>
                  <w:rPr>
                    <w:sz w:val="18"/>
                    <w:szCs w:val="18"/>
                  </w:rPr>
                </w:pPr>
              </w:p>
            </w:tc>
            <w:tc>
              <w:tcPr>
                <w:tcW w:w="283" w:type="dxa"/>
                <w:shd w:val="clear" w:color="auto" w:fill="EEECE1" w:themeFill="background2"/>
              </w:tcPr>
              <w:p w14:paraId="54153ACB" w14:textId="1C832794" w:rsidR="000D6369" w:rsidRPr="000F5E0F" w:rsidRDefault="000D6369" w:rsidP="009009BD">
                <w:pPr>
                  <w:ind w:leftChars="0" w:left="0"/>
                  <w:jc w:val="left"/>
                  <w:rPr>
                    <w:sz w:val="18"/>
                    <w:szCs w:val="18"/>
                  </w:rPr>
                </w:pPr>
                <w:r>
                  <w:rPr>
                    <w:sz w:val="18"/>
                    <w:szCs w:val="18"/>
                  </w:rPr>
                  <w:t>8</w:t>
                </w:r>
              </w:p>
            </w:tc>
            <w:tc>
              <w:tcPr>
                <w:tcW w:w="3828" w:type="dxa"/>
                <w:shd w:val="clear" w:color="auto" w:fill="EEECE1" w:themeFill="background2"/>
              </w:tcPr>
              <w:p w14:paraId="4D7D54D0" w14:textId="77777777" w:rsidR="000D6369" w:rsidRPr="000F5E0F" w:rsidRDefault="000D6369" w:rsidP="009009BD">
                <w:pPr>
                  <w:ind w:leftChars="0" w:left="0"/>
                  <w:jc w:val="left"/>
                  <w:rPr>
                    <w:sz w:val="18"/>
                    <w:szCs w:val="18"/>
                  </w:rPr>
                </w:pPr>
                <w:r w:rsidRPr="000F5E0F">
                  <w:rPr>
                    <w:rFonts w:hint="eastAsia"/>
                    <w:sz w:val="18"/>
                    <w:szCs w:val="18"/>
                  </w:rPr>
                  <w:t>商品削除</w:t>
                </w:r>
              </w:p>
            </w:tc>
            <w:tc>
              <w:tcPr>
                <w:tcW w:w="3082" w:type="dxa"/>
                <w:shd w:val="clear" w:color="auto" w:fill="EEECE1" w:themeFill="background2"/>
              </w:tcPr>
              <w:p w14:paraId="5C2B8BF3" w14:textId="77777777" w:rsidR="000D6369" w:rsidRPr="000F5E0F" w:rsidRDefault="000D6369" w:rsidP="009009BD">
                <w:pPr>
                  <w:ind w:leftChars="0" w:left="0"/>
                  <w:rPr>
                    <w:sz w:val="18"/>
                    <w:szCs w:val="18"/>
                  </w:rPr>
                </w:pPr>
                <w:r w:rsidRPr="000F5E0F">
                  <w:rPr>
                    <w:rFonts w:hint="eastAsia"/>
                    <w:sz w:val="18"/>
                    <w:szCs w:val="18"/>
                  </w:rPr>
                  <w:t>ItemDeleteAdminController</w:t>
                </w:r>
              </w:p>
            </w:tc>
          </w:tr>
          <w:tr w:rsidR="000D6369" w:rsidRPr="000F5E0F" w14:paraId="46740AAA" w14:textId="77777777" w:rsidTr="000D6369">
            <w:trPr>
              <w:trHeight w:val="227"/>
            </w:trPr>
            <w:tc>
              <w:tcPr>
                <w:tcW w:w="421" w:type="dxa"/>
                <w:vMerge/>
                <w:shd w:val="clear" w:color="auto" w:fill="00B0F0"/>
              </w:tcPr>
              <w:p w14:paraId="22BD2ACA" w14:textId="77777777" w:rsidR="000D6369" w:rsidRPr="000F5E0F" w:rsidRDefault="000D6369" w:rsidP="009009BD">
                <w:pPr>
                  <w:ind w:leftChars="0" w:left="0"/>
                  <w:rPr>
                    <w:b/>
                    <w:sz w:val="18"/>
                    <w:szCs w:val="18"/>
                  </w:rPr>
                </w:pPr>
              </w:p>
            </w:tc>
            <w:tc>
              <w:tcPr>
                <w:tcW w:w="1559" w:type="dxa"/>
                <w:vMerge w:val="restart"/>
                <w:shd w:val="clear" w:color="auto" w:fill="00B0F0"/>
              </w:tcPr>
              <w:p w14:paraId="4E1F5BD4" w14:textId="6A5C17DD" w:rsidR="000D6369" w:rsidRPr="000F5E0F" w:rsidRDefault="000D6369" w:rsidP="009009BD">
                <w:pPr>
                  <w:ind w:leftChars="0" w:left="0"/>
                  <w:rPr>
                    <w:sz w:val="18"/>
                    <w:szCs w:val="18"/>
                  </w:rPr>
                </w:pPr>
                <w:r>
                  <w:rPr>
                    <w:sz w:val="18"/>
                    <w:szCs w:val="18"/>
                  </w:rPr>
                  <w:t>お気に入り</w:t>
                </w:r>
              </w:p>
            </w:tc>
            <w:tc>
              <w:tcPr>
                <w:tcW w:w="283" w:type="dxa"/>
                <w:shd w:val="clear" w:color="auto" w:fill="00B0F0"/>
              </w:tcPr>
              <w:p w14:paraId="2412A2B1" w14:textId="7A3E66A2" w:rsidR="000D6369" w:rsidRDefault="000D6369" w:rsidP="000D6369">
                <w:pPr>
                  <w:ind w:leftChars="0" w:left="0"/>
                  <w:rPr>
                    <w:sz w:val="18"/>
                    <w:szCs w:val="18"/>
                  </w:rPr>
                </w:pPr>
                <w:r>
                  <w:rPr>
                    <w:sz w:val="18"/>
                    <w:szCs w:val="18"/>
                  </w:rPr>
                  <w:t>１</w:t>
                </w:r>
              </w:p>
            </w:tc>
            <w:tc>
              <w:tcPr>
                <w:tcW w:w="3828" w:type="dxa"/>
                <w:shd w:val="clear" w:color="auto" w:fill="00B0F0"/>
              </w:tcPr>
              <w:p w14:paraId="79F82F7F" w14:textId="4B5DDB80" w:rsidR="000D6369" w:rsidRPr="000F5E0F" w:rsidRDefault="000D6369" w:rsidP="009009BD">
                <w:pPr>
                  <w:ind w:leftChars="0" w:left="0"/>
                  <w:jc w:val="left"/>
                  <w:rPr>
                    <w:sz w:val="18"/>
                    <w:szCs w:val="18"/>
                  </w:rPr>
                </w:pPr>
                <w:r>
                  <w:rPr>
                    <w:rFonts w:hint="eastAsia"/>
                    <w:sz w:val="18"/>
                    <w:szCs w:val="18"/>
                  </w:rPr>
                  <w:t>商品一覧表示</w:t>
                </w:r>
              </w:p>
            </w:tc>
            <w:tc>
              <w:tcPr>
                <w:tcW w:w="3082" w:type="dxa"/>
                <w:shd w:val="clear" w:color="auto" w:fill="00B0F0"/>
              </w:tcPr>
              <w:p w14:paraId="41431B1D" w14:textId="4C389DE9"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52B26F5D" w14:textId="77777777" w:rsidTr="000D6369">
            <w:trPr>
              <w:trHeight w:val="227"/>
            </w:trPr>
            <w:tc>
              <w:tcPr>
                <w:tcW w:w="421" w:type="dxa"/>
                <w:vMerge/>
                <w:shd w:val="clear" w:color="auto" w:fill="00B0F0"/>
              </w:tcPr>
              <w:p w14:paraId="267E8DFA" w14:textId="77777777" w:rsidR="000D6369" w:rsidRPr="000F5E0F" w:rsidRDefault="000D6369" w:rsidP="009009BD">
                <w:pPr>
                  <w:ind w:leftChars="0" w:left="0"/>
                  <w:rPr>
                    <w:b/>
                    <w:sz w:val="18"/>
                    <w:szCs w:val="18"/>
                  </w:rPr>
                </w:pPr>
              </w:p>
            </w:tc>
            <w:tc>
              <w:tcPr>
                <w:tcW w:w="1559" w:type="dxa"/>
                <w:vMerge/>
                <w:shd w:val="clear" w:color="auto" w:fill="00B0F0"/>
              </w:tcPr>
              <w:p w14:paraId="6019841D" w14:textId="77777777" w:rsidR="000D6369" w:rsidRPr="000F5E0F" w:rsidRDefault="000D6369" w:rsidP="009009BD">
                <w:pPr>
                  <w:ind w:leftChars="0" w:left="0"/>
                  <w:rPr>
                    <w:sz w:val="18"/>
                    <w:szCs w:val="18"/>
                  </w:rPr>
                </w:pPr>
              </w:p>
            </w:tc>
            <w:tc>
              <w:tcPr>
                <w:tcW w:w="283" w:type="dxa"/>
                <w:shd w:val="clear" w:color="auto" w:fill="00B0F0"/>
              </w:tcPr>
              <w:p w14:paraId="4DEE33A3" w14:textId="6D947006" w:rsidR="000D6369" w:rsidRDefault="000D6369" w:rsidP="000D6369">
                <w:pPr>
                  <w:ind w:leftChars="0" w:left="0"/>
                  <w:rPr>
                    <w:sz w:val="18"/>
                    <w:szCs w:val="18"/>
                  </w:rPr>
                </w:pPr>
                <w:r>
                  <w:rPr>
                    <w:sz w:val="18"/>
                    <w:szCs w:val="18"/>
                  </w:rPr>
                  <w:t>２</w:t>
                </w:r>
              </w:p>
            </w:tc>
            <w:tc>
              <w:tcPr>
                <w:tcW w:w="3828" w:type="dxa"/>
                <w:shd w:val="clear" w:color="auto" w:fill="00B0F0"/>
              </w:tcPr>
              <w:p w14:paraId="463FCBA8" w14:textId="0EE4DA2A" w:rsidR="000D6369" w:rsidRPr="000F5E0F" w:rsidRDefault="000D6369" w:rsidP="009009BD">
                <w:pPr>
                  <w:ind w:leftChars="0" w:left="0"/>
                  <w:jc w:val="left"/>
                  <w:rPr>
                    <w:sz w:val="18"/>
                    <w:szCs w:val="18"/>
                  </w:rPr>
                </w:pPr>
                <w:r>
                  <w:rPr>
                    <w:rFonts w:hint="eastAsia"/>
                    <w:sz w:val="18"/>
                    <w:szCs w:val="18"/>
                  </w:rPr>
                  <w:t>商品追加</w:t>
                </w:r>
              </w:p>
            </w:tc>
            <w:tc>
              <w:tcPr>
                <w:tcW w:w="3082" w:type="dxa"/>
                <w:shd w:val="clear" w:color="auto" w:fill="00B0F0"/>
              </w:tcPr>
              <w:p w14:paraId="1874C4E6" w14:textId="5680C428"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67032A68" w14:textId="77777777" w:rsidTr="000D6369">
            <w:trPr>
              <w:trHeight w:val="227"/>
            </w:trPr>
            <w:tc>
              <w:tcPr>
                <w:tcW w:w="421" w:type="dxa"/>
                <w:vMerge/>
                <w:shd w:val="clear" w:color="auto" w:fill="00B0F0"/>
              </w:tcPr>
              <w:p w14:paraId="17D5457C" w14:textId="77777777" w:rsidR="000D6369" w:rsidRPr="000F5E0F" w:rsidRDefault="000D6369" w:rsidP="009009BD">
                <w:pPr>
                  <w:ind w:leftChars="0" w:left="0"/>
                  <w:rPr>
                    <w:b/>
                    <w:sz w:val="18"/>
                    <w:szCs w:val="18"/>
                  </w:rPr>
                </w:pPr>
              </w:p>
            </w:tc>
            <w:tc>
              <w:tcPr>
                <w:tcW w:w="1559" w:type="dxa"/>
                <w:vMerge/>
                <w:shd w:val="clear" w:color="auto" w:fill="00B0F0"/>
              </w:tcPr>
              <w:p w14:paraId="6BD752B4" w14:textId="77777777" w:rsidR="000D6369" w:rsidRPr="000F5E0F" w:rsidRDefault="000D6369" w:rsidP="009009BD">
                <w:pPr>
                  <w:ind w:leftChars="0" w:left="0"/>
                  <w:rPr>
                    <w:sz w:val="18"/>
                    <w:szCs w:val="18"/>
                  </w:rPr>
                </w:pPr>
              </w:p>
            </w:tc>
            <w:tc>
              <w:tcPr>
                <w:tcW w:w="283" w:type="dxa"/>
                <w:shd w:val="clear" w:color="auto" w:fill="00B0F0"/>
              </w:tcPr>
              <w:p w14:paraId="3E8CA71F" w14:textId="1FCA1D59" w:rsidR="000D6369" w:rsidRDefault="000D6369" w:rsidP="000D6369">
                <w:pPr>
                  <w:ind w:leftChars="0" w:left="0"/>
                  <w:rPr>
                    <w:sz w:val="18"/>
                    <w:szCs w:val="18"/>
                  </w:rPr>
                </w:pPr>
                <w:r>
                  <w:rPr>
                    <w:sz w:val="18"/>
                    <w:szCs w:val="18"/>
                  </w:rPr>
                  <w:t>３</w:t>
                </w:r>
              </w:p>
            </w:tc>
            <w:tc>
              <w:tcPr>
                <w:tcW w:w="3828" w:type="dxa"/>
                <w:shd w:val="clear" w:color="auto" w:fill="00B0F0"/>
              </w:tcPr>
              <w:p w14:paraId="34F4211C" w14:textId="741082B8" w:rsidR="000D6369" w:rsidRPr="000F5E0F" w:rsidRDefault="000D6369" w:rsidP="009009BD">
                <w:pPr>
                  <w:ind w:leftChars="0" w:left="0"/>
                  <w:jc w:val="left"/>
                  <w:rPr>
                    <w:sz w:val="18"/>
                    <w:szCs w:val="18"/>
                  </w:rPr>
                </w:pPr>
                <w:r>
                  <w:rPr>
                    <w:rFonts w:hint="eastAsia"/>
                    <w:sz w:val="18"/>
                    <w:szCs w:val="18"/>
                  </w:rPr>
                  <w:t>商品削除</w:t>
                </w:r>
              </w:p>
            </w:tc>
            <w:tc>
              <w:tcPr>
                <w:tcW w:w="3082" w:type="dxa"/>
                <w:shd w:val="clear" w:color="auto" w:fill="00B0F0"/>
              </w:tcPr>
              <w:p w14:paraId="14A708A4" w14:textId="24F21FDB"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9009BD" w:rsidRPr="000F5E0F" w14:paraId="1B809B55" w14:textId="77777777" w:rsidTr="000D6369">
            <w:trPr>
              <w:trHeight w:val="227"/>
            </w:trPr>
            <w:tc>
              <w:tcPr>
                <w:tcW w:w="421" w:type="dxa"/>
                <w:vMerge w:val="restart"/>
              </w:tcPr>
              <w:p w14:paraId="04A78A08" w14:textId="77777777" w:rsidR="009009BD" w:rsidRPr="000F5E0F" w:rsidRDefault="009009BD" w:rsidP="009009BD">
                <w:pPr>
                  <w:ind w:leftChars="0" w:left="0"/>
                  <w:rPr>
                    <w:sz w:val="18"/>
                    <w:szCs w:val="18"/>
                  </w:rPr>
                </w:pPr>
                <w:r w:rsidRPr="000F5E0F">
                  <w:rPr>
                    <w:rFonts w:hint="eastAsia"/>
                    <w:sz w:val="18"/>
                    <w:szCs w:val="18"/>
                  </w:rPr>
                  <w:t>3</w:t>
                </w:r>
              </w:p>
            </w:tc>
            <w:tc>
              <w:tcPr>
                <w:tcW w:w="1559" w:type="dxa"/>
                <w:vMerge w:val="restart"/>
              </w:tcPr>
              <w:p w14:paraId="2A670982" w14:textId="77777777" w:rsidR="009009BD" w:rsidRPr="000F5E0F" w:rsidRDefault="009009BD" w:rsidP="009009BD">
                <w:pPr>
                  <w:ind w:leftChars="0" w:left="0"/>
                  <w:rPr>
                    <w:sz w:val="18"/>
                    <w:szCs w:val="18"/>
                  </w:rPr>
                </w:pPr>
                <w:r w:rsidRPr="000F5E0F">
                  <w:rPr>
                    <w:rFonts w:hint="eastAsia"/>
                    <w:sz w:val="18"/>
                    <w:szCs w:val="18"/>
                  </w:rPr>
                  <w:t>カテゴリ</w:t>
                </w:r>
              </w:p>
              <w:p w14:paraId="4DE48755" w14:textId="77777777" w:rsidR="009009BD" w:rsidRPr="000F5E0F" w:rsidRDefault="009009BD" w:rsidP="009009BD">
                <w:pPr>
                  <w:ind w:leftChars="0" w:left="0"/>
                  <w:rPr>
                    <w:sz w:val="18"/>
                    <w:szCs w:val="18"/>
                  </w:rPr>
                </w:pPr>
                <w:r w:rsidRPr="000F5E0F">
                  <w:rPr>
                    <w:rFonts w:hint="eastAsia"/>
                    <w:sz w:val="18"/>
                    <w:szCs w:val="18"/>
                  </w:rPr>
                  <w:t>管理</w:t>
                </w:r>
              </w:p>
            </w:tc>
            <w:tc>
              <w:tcPr>
                <w:tcW w:w="283" w:type="dxa"/>
                <w:shd w:val="clear" w:color="auto" w:fill="EEECE1" w:themeFill="background2"/>
              </w:tcPr>
              <w:p w14:paraId="5328B02E"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5AFBA88E" w14:textId="77777777" w:rsidR="009009BD" w:rsidRPr="000F5E0F" w:rsidRDefault="009009BD" w:rsidP="009009BD">
                <w:pPr>
                  <w:ind w:leftChars="0" w:left="0"/>
                  <w:jc w:val="left"/>
                  <w:rPr>
                    <w:sz w:val="18"/>
                    <w:szCs w:val="18"/>
                  </w:rPr>
                </w:pPr>
                <w:r w:rsidRPr="000F5E0F">
                  <w:rPr>
                    <w:rFonts w:hint="eastAsia"/>
                    <w:sz w:val="18"/>
                    <w:szCs w:val="18"/>
                  </w:rPr>
                  <w:t>カテゴリ一覧表示</w:t>
                </w:r>
              </w:p>
            </w:tc>
            <w:tc>
              <w:tcPr>
                <w:tcW w:w="3082" w:type="dxa"/>
                <w:shd w:val="clear" w:color="auto" w:fill="EEECE1" w:themeFill="background2"/>
              </w:tcPr>
              <w:p w14:paraId="037E333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2697B347" w14:textId="77777777" w:rsidTr="000D6369">
            <w:trPr>
              <w:trHeight w:val="227"/>
            </w:trPr>
            <w:tc>
              <w:tcPr>
                <w:tcW w:w="421" w:type="dxa"/>
                <w:vMerge/>
              </w:tcPr>
              <w:p w14:paraId="2FD3BC22" w14:textId="77777777" w:rsidR="009009BD" w:rsidRPr="000F5E0F" w:rsidRDefault="009009BD" w:rsidP="009009BD">
                <w:pPr>
                  <w:ind w:leftChars="0" w:left="0"/>
                  <w:rPr>
                    <w:b/>
                    <w:sz w:val="18"/>
                    <w:szCs w:val="18"/>
                  </w:rPr>
                </w:pPr>
              </w:p>
            </w:tc>
            <w:tc>
              <w:tcPr>
                <w:tcW w:w="1559" w:type="dxa"/>
                <w:vMerge/>
              </w:tcPr>
              <w:p w14:paraId="68E53D4A" w14:textId="77777777" w:rsidR="009009BD" w:rsidRPr="000F5E0F" w:rsidRDefault="009009BD" w:rsidP="009009BD">
                <w:pPr>
                  <w:ind w:leftChars="0" w:left="0"/>
                  <w:rPr>
                    <w:sz w:val="18"/>
                    <w:szCs w:val="18"/>
                  </w:rPr>
                </w:pPr>
              </w:p>
            </w:tc>
            <w:tc>
              <w:tcPr>
                <w:tcW w:w="283" w:type="dxa"/>
                <w:shd w:val="clear" w:color="auto" w:fill="EEECE1" w:themeFill="background2"/>
              </w:tcPr>
              <w:p w14:paraId="3D6D3106"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20FE97A9" w14:textId="77777777" w:rsidR="009009BD" w:rsidRPr="000F5E0F" w:rsidRDefault="009009BD" w:rsidP="009009BD">
                <w:pPr>
                  <w:ind w:leftChars="0" w:left="0"/>
                  <w:jc w:val="left"/>
                  <w:rPr>
                    <w:sz w:val="18"/>
                    <w:szCs w:val="18"/>
                  </w:rPr>
                </w:pPr>
                <w:r w:rsidRPr="000F5E0F">
                  <w:rPr>
                    <w:rFonts w:hint="eastAsia"/>
                    <w:sz w:val="18"/>
                    <w:szCs w:val="18"/>
                  </w:rPr>
                  <w:t>カテゴリ詳細表示</w:t>
                </w:r>
              </w:p>
            </w:tc>
            <w:tc>
              <w:tcPr>
                <w:tcW w:w="3082" w:type="dxa"/>
                <w:shd w:val="clear" w:color="auto" w:fill="EEECE1" w:themeFill="background2"/>
              </w:tcPr>
              <w:p w14:paraId="620CF81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1A6223DD" w14:textId="77777777" w:rsidTr="000D6369">
            <w:trPr>
              <w:trHeight w:val="227"/>
            </w:trPr>
            <w:tc>
              <w:tcPr>
                <w:tcW w:w="421" w:type="dxa"/>
                <w:vMerge/>
              </w:tcPr>
              <w:p w14:paraId="24C5617E" w14:textId="77777777" w:rsidR="009009BD" w:rsidRPr="000F5E0F" w:rsidRDefault="009009BD" w:rsidP="009009BD">
                <w:pPr>
                  <w:ind w:leftChars="0" w:left="0"/>
                  <w:rPr>
                    <w:b/>
                    <w:sz w:val="18"/>
                    <w:szCs w:val="18"/>
                  </w:rPr>
                </w:pPr>
              </w:p>
            </w:tc>
            <w:tc>
              <w:tcPr>
                <w:tcW w:w="1559" w:type="dxa"/>
                <w:vMerge/>
              </w:tcPr>
              <w:p w14:paraId="4339E92D" w14:textId="77777777" w:rsidR="009009BD" w:rsidRPr="000F5E0F" w:rsidRDefault="009009BD" w:rsidP="009009BD">
                <w:pPr>
                  <w:ind w:leftChars="0" w:left="0"/>
                  <w:rPr>
                    <w:sz w:val="18"/>
                    <w:szCs w:val="18"/>
                  </w:rPr>
                </w:pPr>
              </w:p>
            </w:tc>
            <w:tc>
              <w:tcPr>
                <w:tcW w:w="283" w:type="dxa"/>
                <w:shd w:val="clear" w:color="auto" w:fill="EEECE1" w:themeFill="background2"/>
              </w:tcPr>
              <w:p w14:paraId="1FB34B5A"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3C5E73AB" w14:textId="77777777" w:rsidR="009009BD" w:rsidRPr="000F5E0F" w:rsidRDefault="009009BD" w:rsidP="009009BD">
                <w:pPr>
                  <w:ind w:leftChars="0" w:left="0"/>
                  <w:jc w:val="left"/>
                  <w:rPr>
                    <w:sz w:val="18"/>
                    <w:szCs w:val="18"/>
                  </w:rPr>
                </w:pPr>
                <w:r w:rsidRPr="000F5E0F">
                  <w:rPr>
                    <w:rFonts w:hint="eastAsia"/>
                    <w:sz w:val="18"/>
                    <w:szCs w:val="18"/>
                  </w:rPr>
                  <w:t>カテゴリ登録</w:t>
                </w:r>
              </w:p>
            </w:tc>
            <w:tc>
              <w:tcPr>
                <w:tcW w:w="3082" w:type="dxa"/>
                <w:shd w:val="clear" w:color="auto" w:fill="EEECE1" w:themeFill="background2"/>
              </w:tcPr>
              <w:p w14:paraId="0E8834E6" w14:textId="77777777" w:rsidR="009009BD" w:rsidRPr="000F5E0F" w:rsidRDefault="009009BD" w:rsidP="009009BD">
                <w:pPr>
                  <w:ind w:leftChars="0" w:left="0"/>
                  <w:rPr>
                    <w:sz w:val="18"/>
                    <w:szCs w:val="18"/>
                  </w:rPr>
                </w:pPr>
                <w:r w:rsidRPr="000F5E0F">
                  <w:rPr>
                    <w:rFonts w:hint="eastAsia"/>
                    <w:sz w:val="18"/>
                    <w:szCs w:val="18"/>
                  </w:rPr>
                  <w:t>CategoryRegistAdminController</w:t>
                </w:r>
              </w:p>
            </w:tc>
          </w:tr>
          <w:tr w:rsidR="009009BD" w:rsidRPr="000F5E0F" w14:paraId="434DAAF7" w14:textId="77777777" w:rsidTr="000D6369">
            <w:trPr>
              <w:trHeight w:val="227"/>
            </w:trPr>
            <w:tc>
              <w:tcPr>
                <w:tcW w:w="421" w:type="dxa"/>
                <w:vMerge/>
              </w:tcPr>
              <w:p w14:paraId="420693A0" w14:textId="77777777" w:rsidR="009009BD" w:rsidRPr="000F5E0F" w:rsidRDefault="009009BD" w:rsidP="009009BD">
                <w:pPr>
                  <w:ind w:leftChars="0" w:left="0"/>
                  <w:rPr>
                    <w:b/>
                    <w:sz w:val="18"/>
                    <w:szCs w:val="18"/>
                  </w:rPr>
                </w:pPr>
              </w:p>
            </w:tc>
            <w:tc>
              <w:tcPr>
                <w:tcW w:w="1559" w:type="dxa"/>
                <w:vMerge/>
              </w:tcPr>
              <w:p w14:paraId="115A3FC3" w14:textId="77777777" w:rsidR="009009BD" w:rsidRPr="000F5E0F" w:rsidRDefault="009009BD" w:rsidP="009009BD">
                <w:pPr>
                  <w:ind w:leftChars="0" w:left="0"/>
                  <w:rPr>
                    <w:sz w:val="18"/>
                    <w:szCs w:val="18"/>
                  </w:rPr>
                </w:pPr>
              </w:p>
            </w:tc>
            <w:tc>
              <w:tcPr>
                <w:tcW w:w="283" w:type="dxa"/>
                <w:shd w:val="clear" w:color="auto" w:fill="EEECE1" w:themeFill="background2"/>
              </w:tcPr>
              <w:p w14:paraId="4E4CDF20" w14:textId="77777777" w:rsidR="009009BD" w:rsidRPr="000F5E0F" w:rsidRDefault="009009BD" w:rsidP="009009BD">
                <w:pPr>
                  <w:ind w:leftChars="0" w:left="0"/>
                  <w:jc w:val="left"/>
                  <w:rPr>
                    <w:sz w:val="18"/>
                    <w:szCs w:val="18"/>
                  </w:rPr>
                </w:pPr>
                <w:r w:rsidRPr="000F5E0F">
                  <w:rPr>
                    <w:rFonts w:hint="eastAsia"/>
                    <w:sz w:val="18"/>
                    <w:szCs w:val="18"/>
                  </w:rPr>
                  <w:t>4</w:t>
                </w:r>
              </w:p>
            </w:tc>
            <w:tc>
              <w:tcPr>
                <w:tcW w:w="3828" w:type="dxa"/>
                <w:shd w:val="clear" w:color="auto" w:fill="EEECE1" w:themeFill="background2"/>
              </w:tcPr>
              <w:p w14:paraId="7618ACCF" w14:textId="77777777" w:rsidR="009009BD" w:rsidRPr="000F5E0F" w:rsidRDefault="009009BD" w:rsidP="009009BD">
                <w:pPr>
                  <w:ind w:leftChars="0" w:left="0"/>
                  <w:jc w:val="left"/>
                  <w:rPr>
                    <w:sz w:val="18"/>
                    <w:szCs w:val="18"/>
                  </w:rPr>
                </w:pPr>
                <w:r w:rsidRPr="000F5E0F">
                  <w:rPr>
                    <w:rFonts w:hint="eastAsia"/>
                    <w:sz w:val="18"/>
                    <w:szCs w:val="18"/>
                  </w:rPr>
                  <w:t>カテゴリ変更</w:t>
                </w:r>
              </w:p>
            </w:tc>
            <w:tc>
              <w:tcPr>
                <w:tcW w:w="3082" w:type="dxa"/>
                <w:shd w:val="clear" w:color="auto" w:fill="EEECE1" w:themeFill="background2"/>
              </w:tcPr>
              <w:p w14:paraId="2BAA6767" w14:textId="77777777" w:rsidR="009009BD" w:rsidRPr="000F5E0F" w:rsidRDefault="009009BD" w:rsidP="009009BD">
                <w:pPr>
                  <w:ind w:leftChars="0" w:left="0"/>
                  <w:rPr>
                    <w:sz w:val="18"/>
                    <w:szCs w:val="18"/>
                  </w:rPr>
                </w:pPr>
                <w:r w:rsidRPr="000F5E0F">
                  <w:rPr>
                    <w:rFonts w:hint="eastAsia"/>
                    <w:sz w:val="18"/>
                    <w:szCs w:val="18"/>
                  </w:rPr>
                  <w:t>CategoryUpdateAdminController</w:t>
                </w:r>
              </w:p>
            </w:tc>
          </w:tr>
          <w:tr w:rsidR="009009BD" w:rsidRPr="000F5E0F" w14:paraId="011F0F7D" w14:textId="77777777" w:rsidTr="000D6369">
            <w:trPr>
              <w:trHeight w:val="227"/>
            </w:trPr>
            <w:tc>
              <w:tcPr>
                <w:tcW w:w="421" w:type="dxa"/>
                <w:vMerge/>
              </w:tcPr>
              <w:p w14:paraId="15A4A9B0" w14:textId="77777777" w:rsidR="009009BD" w:rsidRPr="000F5E0F" w:rsidRDefault="009009BD" w:rsidP="009009BD">
                <w:pPr>
                  <w:ind w:leftChars="0" w:left="0"/>
                  <w:rPr>
                    <w:b/>
                    <w:sz w:val="18"/>
                    <w:szCs w:val="18"/>
                  </w:rPr>
                </w:pPr>
              </w:p>
            </w:tc>
            <w:tc>
              <w:tcPr>
                <w:tcW w:w="1559" w:type="dxa"/>
                <w:vMerge/>
              </w:tcPr>
              <w:p w14:paraId="690E8440" w14:textId="77777777" w:rsidR="009009BD" w:rsidRPr="000F5E0F" w:rsidRDefault="009009BD" w:rsidP="009009BD">
                <w:pPr>
                  <w:ind w:leftChars="0" w:left="0"/>
                  <w:rPr>
                    <w:sz w:val="18"/>
                    <w:szCs w:val="18"/>
                  </w:rPr>
                </w:pPr>
              </w:p>
            </w:tc>
            <w:tc>
              <w:tcPr>
                <w:tcW w:w="283" w:type="dxa"/>
                <w:shd w:val="clear" w:color="auto" w:fill="EEECE1" w:themeFill="background2"/>
              </w:tcPr>
              <w:p w14:paraId="6CF477BE" w14:textId="77777777" w:rsidR="009009BD" w:rsidRPr="000F5E0F" w:rsidRDefault="009009BD" w:rsidP="009009BD">
                <w:pPr>
                  <w:ind w:leftChars="0" w:left="0"/>
                  <w:jc w:val="left"/>
                  <w:rPr>
                    <w:sz w:val="18"/>
                    <w:szCs w:val="18"/>
                  </w:rPr>
                </w:pPr>
                <w:r w:rsidRPr="000F5E0F">
                  <w:rPr>
                    <w:rFonts w:hint="eastAsia"/>
                    <w:sz w:val="18"/>
                    <w:szCs w:val="18"/>
                  </w:rPr>
                  <w:t>5</w:t>
                </w:r>
              </w:p>
            </w:tc>
            <w:tc>
              <w:tcPr>
                <w:tcW w:w="3828" w:type="dxa"/>
                <w:shd w:val="clear" w:color="auto" w:fill="EEECE1" w:themeFill="background2"/>
              </w:tcPr>
              <w:p w14:paraId="79A2B4D2" w14:textId="77777777" w:rsidR="009009BD" w:rsidRPr="000F5E0F" w:rsidRDefault="009009BD" w:rsidP="009009BD">
                <w:pPr>
                  <w:ind w:leftChars="0" w:left="0"/>
                  <w:jc w:val="left"/>
                  <w:rPr>
                    <w:sz w:val="18"/>
                    <w:szCs w:val="18"/>
                  </w:rPr>
                </w:pPr>
                <w:r w:rsidRPr="000F5E0F">
                  <w:rPr>
                    <w:rFonts w:hint="eastAsia"/>
                    <w:sz w:val="18"/>
                    <w:szCs w:val="18"/>
                  </w:rPr>
                  <w:t>カテゴリ削除</w:t>
                </w:r>
              </w:p>
            </w:tc>
            <w:tc>
              <w:tcPr>
                <w:tcW w:w="3082" w:type="dxa"/>
                <w:shd w:val="clear" w:color="auto" w:fill="EEECE1" w:themeFill="background2"/>
              </w:tcPr>
              <w:p w14:paraId="71FFE5C8" w14:textId="77777777" w:rsidR="009009BD" w:rsidRPr="000F5E0F" w:rsidRDefault="009009BD" w:rsidP="009009BD">
                <w:pPr>
                  <w:ind w:leftChars="0" w:left="0"/>
                  <w:rPr>
                    <w:sz w:val="18"/>
                    <w:szCs w:val="18"/>
                  </w:rPr>
                </w:pPr>
                <w:r w:rsidRPr="000F5E0F">
                  <w:rPr>
                    <w:rFonts w:hint="eastAsia"/>
                    <w:sz w:val="18"/>
                    <w:szCs w:val="18"/>
                  </w:rPr>
                  <w:t>CategoryDeleteAdminController</w:t>
                </w:r>
              </w:p>
            </w:tc>
          </w:tr>
          <w:tr w:rsidR="009009BD" w:rsidRPr="000F5E0F" w14:paraId="6F4B9274" w14:textId="77777777" w:rsidTr="000D6369">
            <w:trPr>
              <w:trHeight w:val="227"/>
            </w:trPr>
            <w:tc>
              <w:tcPr>
                <w:tcW w:w="421" w:type="dxa"/>
                <w:vMerge w:val="restart"/>
              </w:tcPr>
              <w:p w14:paraId="1FA1DC32" w14:textId="77777777" w:rsidR="009009BD" w:rsidRPr="000F5E0F" w:rsidRDefault="009009BD" w:rsidP="009009BD">
                <w:pPr>
                  <w:ind w:leftChars="0" w:left="0"/>
                  <w:rPr>
                    <w:sz w:val="18"/>
                    <w:szCs w:val="18"/>
                  </w:rPr>
                </w:pPr>
                <w:r w:rsidRPr="000F5E0F">
                  <w:rPr>
                    <w:rFonts w:hint="eastAsia"/>
                    <w:sz w:val="18"/>
                    <w:szCs w:val="18"/>
                  </w:rPr>
                  <w:t>4</w:t>
                </w:r>
              </w:p>
            </w:tc>
            <w:tc>
              <w:tcPr>
                <w:tcW w:w="1559" w:type="dxa"/>
                <w:vMerge w:val="restart"/>
              </w:tcPr>
              <w:p w14:paraId="1F891CF8" w14:textId="77777777" w:rsidR="009009BD" w:rsidRPr="000F5E0F" w:rsidRDefault="009009BD" w:rsidP="009009BD">
                <w:pPr>
                  <w:ind w:leftChars="0" w:left="0"/>
                  <w:rPr>
                    <w:sz w:val="18"/>
                    <w:szCs w:val="18"/>
                  </w:rPr>
                </w:pPr>
                <w:r w:rsidRPr="000F5E0F">
                  <w:rPr>
                    <w:rFonts w:hint="eastAsia"/>
                    <w:sz w:val="18"/>
                    <w:szCs w:val="18"/>
                  </w:rPr>
                  <w:t>買い物かご</w:t>
                </w:r>
              </w:p>
            </w:tc>
            <w:tc>
              <w:tcPr>
                <w:tcW w:w="283" w:type="dxa"/>
              </w:tcPr>
              <w:p w14:paraId="6A291AEA"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auto"/>
              </w:tcPr>
              <w:p w14:paraId="45FA69C6" w14:textId="038C779A" w:rsidR="009009BD" w:rsidRPr="000F5E0F" w:rsidRDefault="009009BD" w:rsidP="009009BD">
                <w:pPr>
                  <w:ind w:leftChars="0" w:left="0"/>
                  <w:jc w:val="left"/>
                  <w:rPr>
                    <w:sz w:val="18"/>
                    <w:szCs w:val="18"/>
                  </w:rPr>
                </w:pPr>
                <w:r w:rsidRPr="009009BD">
                  <w:rPr>
                    <w:rFonts w:hint="eastAsia"/>
                    <w:sz w:val="18"/>
                    <w:szCs w:val="18"/>
                  </w:rPr>
                  <w:t>商品一覧表示</w:t>
                </w:r>
              </w:p>
            </w:tc>
            <w:tc>
              <w:tcPr>
                <w:tcW w:w="3082" w:type="dxa"/>
                <w:shd w:val="clear" w:color="auto" w:fill="auto"/>
              </w:tcPr>
              <w:p w14:paraId="32B89C29" w14:textId="621829A6"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F9CD12B" w14:textId="77777777" w:rsidTr="000D6369">
            <w:trPr>
              <w:trHeight w:val="227"/>
            </w:trPr>
            <w:tc>
              <w:tcPr>
                <w:tcW w:w="421" w:type="dxa"/>
                <w:vMerge/>
              </w:tcPr>
              <w:p w14:paraId="413E69DF" w14:textId="77777777" w:rsidR="009009BD" w:rsidRPr="000F5E0F" w:rsidRDefault="009009BD" w:rsidP="009009BD">
                <w:pPr>
                  <w:ind w:leftChars="0" w:left="0"/>
                  <w:rPr>
                    <w:b/>
                    <w:sz w:val="18"/>
                    <w:szCs w:val="18"/>
                  </w:rPr>
                </w:pPr>
              </w:p>
            </w:tc>
            <w:tc>
              <w:tcPr>
                <w:tcW w:w="1559" w:type="dxa"/>
                <w:vMerge/>
              </w:tcPr>
              <w:p w14:paraId="12706210" w14:textId="77777777" w:rsidR="009009BD" w:rsidRPr="000F5E0F" w:rsidRDefault="009009BD" w:rsidP="009009BD">
                <w:pPr>
                  <w:ind w:leftChars="0" w:left="0"/>
                  <w:rPr>
                    <w:sz w:val="18"/>
                    <w:szCs w:val="18"/>
                  </w:rPr>
                </w:pPr>
              </w:p>
            </w:tc>
            <w:tc>
              <w:tcPr>
                <w:tcW w:w="283" w:type="dxa"/>
              </w:tcPr>
              <w:p w14:paraId="7C6EAF50" w14:textId="77777777" w:rsidR="009009BD" w:rsidRPr="000F5E0F" w:rsidRDefault="009009BD" w:rsidP="009009BD">
                <w:pPr>
                  <w:ind w:leftChars="0" w:left="0"/>
                  <w:jc w:val="left"/>
                  <w:rPr>
                    <w:sz w:val="18"/>
                    <w:szCs w:val="18"/>
                  </w:rPr>
                </w:pPr>
                <w:r w:rsidRPr="000F5E0F">
                  <w:rPr>
                    <w:rFonts w:hint="eastAsia"/>
                    <w:sz w:val="18"/>
                    <w:szCs w:val="18"/>
                  </w:rPr>
                  <w:t xml:space="preserve">2 </w:t>
                </w:r>
              </w:p>
            </w:tc>
            <w:tc>
              <w:tcPr>
                <w:tcW w:w="3828" w:type="dxa"/>
                <w:shd w:val="clear" w:color="auto" w:fill="auto"/>
              </w:tcPr>
              <w:p w14:paraId="3D489669" w14:textId="3AD1CCC0" w:rsidR="009009BD" w:rsidRPr="000F5E0F" w:rsidRDefault="009009BD" w:rsidP="009009BD">
                <w:pPr>
                  <w:ind w:leftChars="0" w:left="0"/>
                  <w:jc w:val="left"/>
                  <w:rPr>
                    <w:sz w:val="18"/>
                    <w:szCs w:val="18"/>
                  </w:rPr>
                </w:pPr>
                <w:r w:rsidRPr="009009BD">
                  <w:rPr>
                    <w:rFonts w:hint="eastAsia"/>
                    <w:sz w:val="18"/>
                    <w:szCs w:val="18"/>
                  </w:rPr>
                  <w:t>商品追加</w:t>
                </w:r>
              </w:p>
            </w:tc>
            <w:tc>
              <w:tcPr>
                <w:tcW w:w="3082" w:type="dxa"/>
                <w:shd w:val="clear" w:color="auto" w:fill="auto"/>
              </w:tcPr>
              <w:p w14:paraId="24BF07D9" w14:textId="0D4B6B7F"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2EDC279C" w14:textId="77777777" w:rsidTr="000D6369">
            <w:trPr>
              <w:trHeight w:val="227"/>
            </w:trPr>
            <w:tc>
              <w:tcPr>
                <w:tcW w:w="421" w:type="dxa"/>
                <w:vMerge/>
              </w:tcPr>
              <w:p w14:paraId="4E114772" w14:textId="77777777" w:rsidR="009009BD" w:rsidRPr="000F5E0F" w:rsidRDefault="009009BD" w:rsidP="009009BD">
                <w:pPr>
                  <w:ind w:leftChars="0" w:left="0"/>
                  <w:rPr>
                    <w:b/>
                    <w:sz w:val="18"/>
                    <w:szCs w:val="18"/>
                  </w:rPr>
                </w:pPr>
              </w:p>
            </w:tc>
            <w:tc>
              <w:tcPr>
                <w:tcW w:w="1559" w:type="dxa"/>
                <w:vMerge/>
              </w:tcPr>
              <w:p w14:paraId="07EEBEAD" w14:textId="77777777" w:rsidR="009009BD" w:rsidRPr="000F5E0F" w:rsidRDefault="009009BD" w:rsidP="009009BD">
                <w:pPr>
                  <w:ind w:leftChars="0" w:left="0"/>
                  <w:rPr>
                    <w:sz w:val="18"/>
                    <w:szCs w:val="18"/>
                  </w:rPr>
                </w:pPr>
              </w:p>
            </w:tc>
            <w:tc>
              <w:tcPr>
                <w:tcW w:w="283" w:type="dxa"/>
              </w:tcPr>
              <w:p w14:paraId="6D15B9A7" w14:textId="77777777" w:rsidR="009009BD" w:rsidRPr="000F5E0F" w:rsidRDefault="009009BD" w:rsidP="009009BD">
                <w:pPr>
                  <w:ind w:leftChars="0" w:left="0"/>
                  <w:jc w:val="left"/>
                  <w:rPr>
                    <w:sz w:val="18"/>
                    <w:szCs w:val="18"/>
                  </w:rPr>
                </w:pPr>
                <w:r w:rsidRPr="000F5E0F">
                  <w:rPr>
                    <w:rFonts w:hint="eastAsia"/>
                    <w:sz w:val="18"/>
                    <w:szCs w:val="18"/>
                  </w:rPr>
                  <w:t xml:space="preserve">3 </w:t>
                </w:r>
              </w:p>
            </w:tc>
            <w:tc>
              <w:tcPr>
                <w:tcW w:w="3828" w:type="dxa"/>
                <w:shd w:val="clear" w:color="auto" w:fill="auto"/>
              </w:tcPr>
              <w:p w14:paraId="75802E75" w14:textId="5559CBD1" w:rsidR="009009BD" w:rsidRPr="000F5E0F" w:rsidRDefault="009009BD" w:rsidP="009009BD">
                <w:pPr>
                  <w:ind w:leftChars="0" w:left="0"/>
                  <w:jc w:val="left"/>
                  <w:rPr>
                    <w:sz w:val="18"/>
                    <w:szCs w:val="18"/>
                  </w:rPr>
                </w:pPr>
                <w:r w:rsidRPr="009009BD">
                  <w:rPr>
                    <w:rFonts w:hint="eastAsia"/>
                    <w:sz w:val="18"/>
                    <w:szCs w:val="18"/>
                  </w:rPr>
                  <w:t>商品削除</w:t>
                </w:r>
              </w:p>
            </w:tc>
            <w:tc>
              <w:tcPr>
                <w:tcW w:w="3082" w:type="dxa"/>
                <w:shd w:val="clear" w:color="auto" w:fill="auto"/>
              </w:tcPr>
              <w:p w14:paraId="518322D5" w14:textId="7588F5E8"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9DBA603" w14:textId="77777777" w:rsidTr="000D6369">
            <w:trPr>
              <w:trHeight w:val="227"/>
            </w:trPr>
            <w:tc>
              <w:tcPr>
                <w:tcW w:w="421" w:type="dxa"/>
                <w:vMerge w:val="restart"/>
              </w:tcPr>
              <w:p w14:paraId="4EE86A88" w14:textId="77777777" w:rsidR="009009BD" w:rsidRPr="000F5E0F" w:rsidRDefault="009009BD" w:rsidP="009009BD">
                <w:pPr>
                  <w:ind w:leftChars="0" w:left="0"/>
                  <w:rPr>
                    <w:sz w:val="18"/>
                    <w:szCs w:val="18"/>
                  </w:rPr>
                </w:pPr>
                <w:r w:rsidRPr="000F5E0F">
                  <w:rPr>
                    <w:rFonts w:hint="eastAsia"/>
                    <w:sz w:val="18"/>
                    <w:szCs w:val="18"/>
                  </w:rPr>
                  <w:t>5</w:t>
                </w:r>
              </w:p>
            </w:tc>
            <w:tc>
              <w:tcPr>
                <w:tcW w:w="1559" w:type="dxa"/>
                <w:vMerge w:val="restart"/>
              </w:tcPr>
              <w:p w14:paraId="454BBB99" w14:textId="77777777" w:rsidR="009009BD" w:rsidRPr="000F5E0F" w:rsidRDefault="009009BD" w:rsidP="009009BD">
                <w:pPr>
                  <w:ind w:leftChars="0" w:left="0"/>
                  <w:rPr>
                    <w:sz w:val="18"/>
                    <w:szCs w:val="18"/>
                  </w:rPr>
                </w:pPr>
                <w:r w:rsidRPr="000F5E0F">
                  <w:rPr>
                    <w:rFonts w:hint="eastAsia"/>
                    <w:sz w:val="18"/>
                    <w:szCs w:val="18"/>
                  </w:rPr>
                  <w:t>注文管理</w:t>
                </w:r>
              </w:p>
            </w:tc>
            <w:tc>
              <w:tcPr>
                <w:tcW w:w="283" w:type="dxa"/>
                <w:shd w:val="clear" w:color="auto" w:fill="EEECE1" w:themeFill="background2"/>
              </w:tcPr>
              <w:p w14:paraId="0568AE6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1BF78CBF" w14:textId="77777777" w:rsidR="009009BD" w:rsidRPr="000F5E0F" w:rsidRDefault="009009BD" w:rsidP="009009BD">
                <w:pPr>
                  <w:ind w:leftChars="0" w:left="0"/>
                  <w:jc w:val="left"/>
                  <w:rPr>
                    <w:sz w:val="18"/>
                    <w:szCs w:val="18"/>
                  </w:rPr>
                </w:pPr>
                <w:r w:rsidRPr="000F5E0F">
                  <w:rPr>
                    <w:rFonts w:hint="eastAsia"/>
                    <w:sz w:val="18"/>
                    <w:szCs w:val="18"/>
                  </w:rPr>
                  <w:t>注文一覧表示(運用管理者)</w:t>
                </w:r>
              </w:p>
            </w:tc>
            <w:tc>
              <w:tcPr>
                <w:tcW w:w="3082" w:type="dxa"/>
                <w:shd w:val="clear" w:color="auto" w:fill="EEECE1" w:themeFill="background2"/>
              </w:tcPr>
              <w:p w14:paraId="02DF4160"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167DC0B7" w14:textId="77777777" w:rsidTr="000D6369">
            <w:trPr>
              <w:trHeight w:val="227"/>
            </w:trPr>
            <w:tc>
              <w:tcPr>
                <w:tcW w:w="421" w:type="dxa"/>
                <w:vMerge/>
              </w:tcPr>
              <w:p w14:paraId="0A7CAC65" w14:textId="77777777" w:rsidR="009009BD" w:rsidRPr="000F5E0F" w:rsidRDefault="009009BD" w:rsidP="009009BD">
                <w:pPr>
                  <w:ind w:leftChars="0" w:left="0"/>
                  <w:rPr>
                    <w:sz w:val="18"/>
                    <w:szCs w:val="18"/>
                  </w:rPr>
                </w:pPr>
              </w:p>
            </w:tc>
            <w:tc>
              <w:tcPr>
                <w:tcW w:w="1559" w:type="dxa"/>
                <w:vMerge/>
              </w:tcPr>
              <w:p w14:paraId="6BEE4700" w14:textId="77777777" w:rsidR="009009BD" w:rsidRPr="000F5E0F" w:rsidRDefault="009009BD" w:rsidP="009009BD">
                <w:pPr>
                  <w:ind w:leftChars="0" w:left="0"/>
                  <w:rPr>
                    <w:sz w:val="18"/>
                    <w:szCs w:val="18"/>
                  </w:rPr>
                </w:pPr>
              </w:p>
            </w:tc>
            <w:tc>
              <w:tcPr>
                <w:tcW w:w="283" w:type="dxa"/>
              </w:tcPr>
              <w:p w14:paraId="2F26C090"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tcPr>
              <w:p w14:paraId="7CB62E00" w14:textId="77777777" w:rsidR="009009BD" w:rsidRPr="000F5E0F" w:rsidRDefault="009009BD" w:rsidP="009009BD">
                <w:pPr>
                  <w:ind w:leftChars="0" w:left="0"/>
                  <w:jc w:val="left"/>
                  <w:rPr>
                    <w:sz w:val="18"/>
                    <w:szCs w:val="18"/>
                  </w:rPr>
                </w:pPr>
                <w:r w:rsidRPr="000F5E0F">
                  <w:rPr>
                    <w:rFonts w:hint="eastAsia"/>
                    <w:sz w:val="18"/>
                    <w:szCs w:val="18"/>
                  </w:rPr>
                  <w:t>注文一覧表示(一般会員)</w:t>
                </w:r>
              </w:p>
            </w:tc>
            <w:tc>
              <w:tcPr>
                <w:tcW w:w="3082" w:type="dxa"/>
              </w:tcPr>
              <w:p w14:paraId="740FA018"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662CABD" w14:textId="77777777" w:rsidTr="000D6369">
            <w:trPr>
              <w:trHeight w:val="227"/>
            </w:trPr>
            <w:tc>
              <w:tcPr>
                <w:tcW w:w="421" w:type="dxa"/>
                <w:vMerge/>
              </w:tcPr>
              <w:p w14:paraId="7156FA07" w14:textId="77777777" w:rsidR="009009BD" w:rsidRPr="000F5E0F" w:rsidRDefault="009009BD" w:rsidP="009009BD">
                <w:pPr>
                  <w:ind w:leftChars="0" w:left="0"/>
                  <w:rPr>
                    <w:sz w:val="18"/>
                    <w:szCs w:val="18"/>
                  </w:rPr>
                </w:pPr>
              </w:p>
            </w:tc>
            <w:tc>
              <w:tcPr>
                <w:tcW w:w="1559" w:type="dxa"/>
                <w:vMerge/>
              </w:tcPr>
              <w:p w14:paraId="30C2DEAC" w14:textId="77777777" w:rsidR="009009BD" w:rsidRPr="000F5E0F" w:rsidRDefault="009009BD" w:rsidP="009009BD">
                <w:pPr>
                  <w:ind w:leftChars="0" w:left="0"/>
                  <w:rPr>
                    <w:sz w:val="18"/>
                    <w:szCs w:val="18"/>
                  </w:rPr>
                </w:pPr>
              </w:p>
            </w:tc>
            <w:tc>
              <w:tcPr>
                <w:tcW w:w="283" w:type="dxa"/>
                <w:shd w:val="clear" w:color="auto" w:fill="EEECE1" w:themeFill="background2"/>
              </w:tcPr>
              <w:p w14:paraId="3EE53757"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7A88C9B0" w14:textId="77777777" w:rsidR="009009BD" w:rsidRPr="000F5E0F" w:rsidRDefault="009009BD" w:rsidP="009009BD">
                <w:pPr>
                  <w:ind w:leftChars="0" w:left="0"/>
                  <w:jc w:val="left"/>
                  <w:rPr>
                    <w:sz w:val="18"/>
                    <w:szCs w:val="18"/>
                  </w:rPr>
                </w:pPr>
                <w:r w:rsidRPr="000F5E0F">
                  <w:rPr>
                    <w:rFonts w:hint="eastAsia"/>
                    <w:sz w:val="18"/>
                    <w:szCs w:val="18"/>
                  </w:rPr>
                  <w:t>注文詳細表示(運用管理者)</w:t>
                </w:r>
              </w:p>
            </w:tc>
            <w:tc>
              <w:tcPr>
                <w:tcW w:w="3082" w:type="dxa"/>
                <w:shd w:val="clear" w:color="auto" w:fill="EEECE1" w:themeFill="background2"/>
              </w:tcPr>
              <w:p w14:paraId="6CAE50E8"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0B080E8E" w14:textId="77777777" w:rsidTr="000D6369">
            <w:trPr>
              <w:trHeight w:val="227"/>
            </w:trPr>
            <w:tc>
              <w:tcPr>
                <w:tcW w:w="421" w:type="dxa"/>
                <w:vMerge/>
              </w:tcPr>
              <w:p w14:paraId="4708BB9B" w14:textId="77777777" w:rsidR="009009BD" w:rsidRPr="000F5E0F" w:rsidRDefault="009009BD" w:rsidP="009009BD">
                <w:pPr>
                  <w:ind w:leftChars="0" w:left="0"/>
                  <w:rPr>
                    <w:sz w:val="18"/>
                    <w:szCs w:val="18"/>
                  </w:rPr>
                </w:pPr>
              </w:p>
            </w:tc>
            <w:tc>
              <w:tcPr>
                <w:tcW w:w="1559" w:type="dxa"/>
                <w:vMerge/>
              </w:tcPr>
              <w:p w14:paraId="35120865" w14:textId="77777777" w:rsidR="009009BD" w:rsidRPr="000F5E0F" w:rsidRDefault="009009BD" w:rsidP="009009BD">
                <w:pPr>
                  <w:ind w:leftChars="0" w:left="0"/>
                  <w:rPr>
                    <w:sz w:val="18"/>
                    <w:szCs w:val="18"/>
                  </w:rPr>
                </w:pPr>
              </w:p>
            </w:tc>
            <w:tc>
              <w:tcPr>
                <w:tcW w:w="283" w:type="dxa"/>
              </w:tcPr>
              <w:p w14:paraId="0FD8D16D"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tcPr>
              <w:p w14:paraId="0BE7080F" w14:textId="77777777" w:rsidR="009009BD" w:rsidRPr="000F5E0F" w:rsidRDefault="009009BD" w:rsidP="009009BD">
                <w:pPr>
                  <w:ind w:leftChars="0" w:left="0"/>
                  <w:jc w:val="left"/>
                  <w:rPr>
                    <w:sz w:val="18"/>
                    <w:szCs w:val="18"/>
                  </w:rPr>
                </w:pPr>
                <w:r w:rsidRPr="000F5E0F">
                  <w:rPr>
                    <w:rFonts w:hint="eastAsia"/>
                    <w:sz w:val="18"/>
                    <w:szCs w:val="18"/>
                  </w:rPr>
                  <w:t>注文詳細表示(一般会員)</w:t>
                </w:r>
              </w:p>
            </w:tc>
            <w:tc>
              <w:tcPr>
                <w:tcW w:w="3082" w:type="dxa"/>
              </w:tcPr>
              <w:p w14:paraId="392CE989"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AA0DDB8" w14:textId="77777777" w:rsidTr="000D6369">
            <w:trPr>
              <w:trHeight w:val="227"/>
            </w:trPr>
            <w:tc>
              <w:tcPr>
                <w:tcW w:w="421" w:type="dxa"/>
                <w:vMerge/>
              </w:tcPr>
              <w:p w14:paraId="4F2312A2" w14:textId="77777777" w:rsidR="009009BD" w:rsidRPr="000F5E0F" w:rsidRDefault="009009BD" w:rsidP="009009BD">
                <w:pPr>
                  <w:ind w:leftChars="0" w:left="0"/>
                  <w:rPr>
                    <w:sz w:val="18"/>
                    <w:szCs w:val="18"/>
                  </w:rPr>
                </w:pPr>
              </w:p>
            </w:tc>
            <w:tc>
              <w:tcPr>
                <w:tcW w:w="1559" w:type="dxa"/>
                <w:vMerge/>
              </w:tcPr>
              <w:p w14:paraId="0F8EC1C6" w14:textId="77777777" w:rsidR="009009BD" w:rsidRPr="000F5E0F" w:rsidRDefault="009009BD" w:rsidP="009009BD">
                <w:pPr>
                  <w:ind w:leftChars="0" w:left="0"/>
                  <w:rPr>
                    <w:sz w:val="18"/>
                    <w:szCs w:val="18"/>
                  </w:rPr>
                </w:pPr>
              </w:p>
            </w:tc>
            <w:tc>
              <w:tcPr>
                <w:tcW w:w="283" w:type="dxa"/>
              </w:tcPr>
              <w:p w14:paraId="72AC7223"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tcPr>
              <w:p w14:paraId="5CA3A52B" w14:textId="77777777" w:rsidR="009009BD" w:rsidRPr="000F5E0F" w:rsidRDefault="009009BD" w:rsidP="009009BD">
                <w:pPr>
                  <w:ind w:leftChars="0" w:left="0"/>
                  <w:jc w:val="left"/>
                  <w:rPr>
                    <w:sz w:val="18"/>
                    <w:szCs w:val="18"/>
                  </w:rPr>
                </w:pPr>
                <w:r w:rsidRPr="000F5E0F">
                  <w:rPr>
                    <w:rFonts w:hint="eastAsia"/>
                    <w:sz w:val="18"/>
                    <w:szCs w:val="18"/>
                  </w:rPr>
                  <w:t>注文登録</w:t>
                </w:r>
              </w:p>
            </w:tc>
            <w:tc>
              <w:tcPr>
                <w:tcW w:w="3082" w:type="dxa"/>
              </w:tcPr>
              <w:p w14:paraId="0D045796" w14:textId="77777777" w:rsidR="009009BD" w:rsidRPr="000F5E0F" w:rsidRDefault="009009BD" w:rsidP="009009BD">
                <w:pPr>
                  <w:ind w:leftChars="0" w:left="0"/>
                  <w:rPr>
                    <w:sz w:val="18"/>
                    <w:szCs w:val="18"/>
                  </w:rPr>
                </w:pPr>
                <w:r w:rsidRPr="000F5E0F">
                  <w:rPr>
                    <w:rFonts w:hint="eastAsia"/>
                    <w:sz w:val="18"/>
                    <w:szCs w:val="18"/>
                  </w:rPr>
                  <w:t>OrderRegistCustomerController</w:t>
                </w:r>
              </w:p>
            </w:tc>
          </w:tr>
          <w:tr w:rsidR="000D6369" w:rsidRPr="000F5E0F" w14:paraId="6249BE66" w14:textId="77777777" w:rsidTr="000D6369">
            <w:trPr>
              <w:trHeight w:val="227"/>
            </w:trPr>
            <w:tc>
              <w:tcPr>
                <w:tcW w:w="421" w:type="dxa"/>
                <w:vMerge w:val="restart"/>
              </w:tcPr>
              <w:p w14:paraId="0866DFF2" w14:textId="77777777" w:rsidR="000D6369" w:rsidRPr="000F5E0F" w:rsidRDefault="000D6369" w:rsidP="009009BD">
                <w:pPr>
                  <w:ind w:leftChars="0" w:left="0"/>
                  <w:rPr>
                    <w:sz w:val="18"/>
                    <w:szCs w:val="18"/>
                  </w:rPr>
                </w:pPr>
                <w:r w:rsidRPr="000F5E0F">
                  <w:rPr>
                    <w:rFonts w:hint="eastAsia"/>
                    <w:sz w:val="18"/>
                    <w:szCs w:val="18"/>
                  </w:rPr>
                  <w:t>6</w:t>
                </w:r>
              </w:p>
            </w:tc>
            <w:tc>
              <w:tcPr>
                <w:tcW w:w="1559" w:type="dxa"/>
                <w:vMerge w:val="restart"/>
              </w:tcPr>
              <w:p w14:paraId="6DAA0361" w14:textId="77777777" w:rsidR="000D6369" w:rsidRPr="000F5E0F" w:rsidRDefault="000D6369" w:rsidP="009009BD">
                <w:pPr>
                  <w:ind w:leftChars="0" w:left="0"/>
                  <w:rPr>
                    <w:sz w:val="18"/>
                    <w:szCs w:val="18"/>
                  </w:rPr>
                </w:pPr>
                <w:r w:rsidRPr="000F5E0F">
                  <w:rPr>
                    <w:rFonts w:hint="eastAsia"/>
                    <w:sz w:val="18"/>
                    <w:szCs w:val="18"/>
                  </w:rPr>
                  <w:t>会員管理</w:t>
                </w:r>
              </w:p>
            </w:tc>
            <w:tc>
              <w:tcPr>
                <w:tcW w:w="283" w:type="dxa"/>
                <w:shd w:val="clear" w:color="auto" w:fill="EEECE1" w:themeFill="background2"/>
              </w:tcPr>
              <w:p w14:paraId="2E50907B" w14:textId="77777777" w:rsidR="000D6369" w:rsidRPr="000F5E0F" w:rsidRDefault="000D6369" w:rsidP="009009BD">
                <w:pPr>
                  <w:ind w:leftChars="0" w:left="0"/>
                  <w:jc w:val="left"/>
                  <w:rPr>
                    <w:sz w:val="18"/>
                    <w:szCs w:val="18"/>
                  </w:rPr>
                </w:pPr>
                <w:r>
                  <w:rPr>
                    <w:rFonts w:hint="eastAsia"/>
                    <w:sz w:val="18"/>
                    <w:szCs w:val="18"/>
                  </w:rPr>
                  <w:t>1</w:t>
                </w:r>
              </w:p>
            </w:tc>
            <w:tc>
              <w:tcPr>
                <w:tcW w:w="3828" w:type="dxa"/>
                <w:shd w:val="clear" w:color="auto" w:fill="EEECE1" w:themeFill="background2"/>
              </w:tcPr>
              <w:p w14:paraId="63C39C6B" w14:textId="77777777" w:rsidR="000D6369" w:rsidRPr="000F5E0F" w:rsidRDefault="000D6369" w:rsidP="009009BD">
                <w:pPr>
                  <w:ind w:leftChars="0" w:left="0"/>
                  <w:jc w:val="left"/>
                  <w:rPr>
                    <w:sz w:val="18"/>
                    <w:szCs w:val="18"/>
                  </w:rPr>
                </w:pPr>
                <w:r w:rsidRPr="000F5E0F">
                  <w:rPr>
                    <w:rFonts w:hint="eastAsia"/>
                    <w:sz w:val="18"/>
                    <w:szCs w:val="18"/>
                  </w:rPr>
                  <w:t>会員一覧表示</w:t>
                </w:r>
              </w:p>
            </w:tc>
            <w:tc>
              <w:tcPr>
                <w:tcW w:w="3082" w:type="dxa"/>
                <w:shd w:val="clear" w:color="auto" w:fill="EEECE1" w:themeFill="background2"/>
              </w:tcPr>
              <w:p w14:paraId="625497A0"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6BA5E67B" w14:textId="77777777" w:rsidTr="000D6369">
            <w:trPr>
              <w:trHeight w:val="227"/>
            </w:trPr>
            <w:tc>
              <w:tcPr>
                <w:tcW w:w="421" w:type="dxa"/>
                <w:vMerge/>
              </w:tcPr>
              <w:p w14:paraId="421A30C3" w14:textId="77777777" w:rsidR="000D6369" w:rsidRPr="000F5E0F" w:rsidRDefault="000D6369" w:rsidP="009009BD">
                <w:pPr>
                  <w:ind w:leftChars="0" w:left="0"/>
                  <w:rPr>
                    <w:sz w:val="18"/>
                    <w:szCs w:val="18"/>
                  </w:rPr>
                </w:pPr>
              </w:p>
            </w:tc>
            <w:tc>
              <w:tcPr>
                <w:tcW w:w="1559" w:type="dxa"/>
                <w:vMerge/>
              </w:tcPr>
              <w:p w14:paraId="01CD7D4A" w14:textId="77777777" w:rsidR="000D6369" w:rsidRPr="000F5E0F" w:rsidRDefault="000D6369" w:rsidP="009009BD">
                <w:pPr>
                  <w:ind w:leftChars="0" w:left="0"/>
                  <w:rPr>
                    <w:sz w:val="18"/>
                    <w:szCs w:val="18"/>
                  </w:rPr>
                </w:pPr>
              </w:p>
            </w:tc>
            <w:tc>
              <w:tcPr>
                <w:tcW w:w="283" w:type="dxa"/>
                <w:shd w:val="clear" w:color="auto" w:fill="EEECE1" w:themeFill="background2"/>
              </w:tcPr>
              <w:p w14:paraId="434C2832" w14:textId="77777777" w:rsidR="000D6369" w:rsidRPr="000F5E0F" w:rsidRDefault="000D6369" w:rsidP="009009BD">
                <w:pPr>
                  <w:ind w:leftChars="0" w:left="0"/>
                  <w:jc w:val="left"/>
                  <w:rPr>
                    <w:sz w:val="18"/>
                    <w:szCs w:val="18"/>
                  </w:rPr>
                </w:pPr>
                <w:r>
                  <w:rPr>
                    <w:rFonts w:hint="eastAsia"/>
                    <w:sz w:val="18"/>
                    <w:szCs w:val="18"/>
                  </w:rPr>
                  <w:t>2</w:t>
                </w:r>
              </w:p>
            </w:tc>
            <w:tc>
              <w:tcPr>
                <w:tcW w:w="3828" w:type="dxa"/>
                <w:shd w:val="clear" w:color="auto" w:fill="EEECE1" w:themeFill="background2"/>
              </w:tcPr>
              <w:p w14:paraId="5BAED55D" w14:textId="77777777" w:rsidR="000D6369" w:rsidRPr="000F5E0F" w:rsidRDefault="000D6369" w:rsidP="009009BD">
                <w:pPr>
                  <w:ind w:leftChars="0" w:left="0"/>
                  <w:jc w:val="left"/>
                  <w:rPr>
                    <w:sz w:val="18"/>
                    <w:szCs w:val="18"/>
                  </w:rPr>
                </w:pPr>
                <w:r w:rsidRPr="000F5E0F">
                  <w:rPr>
                    <w:rFonts w:hint="eastAsia"/>
                    <w:sz w:val="18"/>
                    <w:szCs w:val="18"/>
                  </w:rPr>
                  <w:t>会員詳細表示(運用管理者・システム管理者)</w:t>
                </w:r>
              </w:p>
            </w:tc>
            <w:tc>
              <w:tcPr>
                <w:tcW w:w="3082" w:type="dxa"/>
                <w:shd w:val="clear" w:color="auto" w:fill="EEECE1" w:themeFill="background2"/>
              </w:tcPr>
              <w:p w14:paraId="5D3C4167"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2A481C65" w14:textId="77777777" w:rsidTr="000D6369">
            <w:trPr>
              <w:trHeight w:val="227"/>
            </w:trPr>
            <w:tc>
              <w:tcPr>
                <w:tcW w:w="421" w:type="dxa"/>
                <w:vMerge/>
              </w:tcPr>
              <w:p w14:paraId="5687E342" w14:textId="77777777" w:rsidR="000D6369" w:rsidRPr="000F5E0F" w:rsidRDefault="000D6369" w:rsidP="009009BD">
                <w:pPr>
                  <w:ind w:leftChars="0" w:left="0"/>
                  <w:rPr>
                    <w:sz w:val="18"/>
                    <w:szCs w:val="18"/>
                  </w:rPr>
                </w:pPr>
              </w:p>
            </w:tc>
            <w:tc>
              <w:tcPr>
                <w:tcW w:w="1559" w:type="dxa"/>
                <w:vMerge/>
              </w:tcPr>
              <w:p w14:paraId="36264E71" w14:textId="77777777" w:rsidR="000D6369" w:rsidRPr="000F5E0F" w:rsidRDefault="000D6369" w:rsidP="009009BD">
                <w:pPr>
                  <w:ind w:leftChars="0" w:left="0"/>
                  <w:rPr>
                    <w:sz w:val="18"/>
                    <w:szCs w:val="18"/>
                  </w:rPr>
                </w:pPr>
              </w:p>
            </w:tc>
            <w:tc>
              <w:tcPr>
                <w:tcW w:w="283" w:type="dxa"/>
              </w:tcPr>
              <w:p w14:paraId="769C1B5D" w14:textId="77777777" w:rsidR="000D6369" w:rsidRPr="000F5E0F" w:rsidRDefault="000D6369" w:rsidP="009009BD">
                <w:pPr>
                  <w:ind w:leftChars="0" w:left="0"/>
                  <w:jc w:val="left"/>
                  <w:rPr>
                    <w:sz w:val="18"/>
                    <w:szCs w:val="18"/>
                  </w:rPr>
                </w:pPr>
                <w:r>
                  <w:rPr>
                    <w:rFonts w:hint="eastAsia"/>
                    <w:sz w:val="18"/>
                    <w:szCs w:val="18"/>
                  </w:rPr>
                  <w:t>2</w:t>
                </w:r>
              </w:p>
            </w:tc>
            <w:tc>
              <w:tcPr>
                <w:tcW w:w="3828" w:type="dxa"/>
              </w:tcPr>
              <w:p w14:paraId="5DD2C894" w14:textId="77777777" w:rsidR="000D6369" w:rsidRPr="000F5E0F" w:rsidRDefault="000D6369" w:rsidP="009009BD">
                <w:pPr>
                  <w:ind w:leftChars="0" w:left="0"/>
                  <w:jc w:val="left"/>
                  <w:rPr>
                    <w:sz w:val="18"/>
                    <w:szCs w:val="18"/>
                  </w:rPr>
                </w:pPr>
                <w:r w:rsidRPr="000F5E0F">
                  <w:rPr>
                    <w:rFonts w:hint="eastAsia"/>
                    <w:sz w:val="18"/>
                    <w:szCs w:val="18"/>
                  </w:rPr>
                  <w:t>会員詳細表示(一般会員)</w:t>
                </w:r>
              </w:p>
            </w:tc>
            <w:tc>
              <w:tcPr>
                <w:tcW w:w="3082" w:type="dxa"/>
              </w:tcPr>
              <w:p w14:paraId="7A65B11A" w14:textId="77777777" w:rsidR="000D6369" w:rsidRPr="000F5E0F" w:rsidRDefault="000D6369" w:rsidP="009009BD">
                <w:pPr>
                  <w:ind w:leftChars="0" w:left="0"/>
                  <w:rPr>
                    <w:sz w:val="18"/>
                    <w:szCs w:val="18"/>
                  </w:rPr>
                </w:pPr>
                <w:r w:rsidRPr="000F5E0F">
                  <w:rPr>
                    <w:rFonts w:hint="eastAsia"/>
                    <w:sz w:val="18"/>
                    <w:szCs w:val="18"/>
                  </w:rPr>
                  <w:t>UserShowCustomerController</w:t>
                </w:r>
              </w:p>
            </w:tc>
          </w:tr>
          <w:tr w:rsidR="000D6369" w:rsidRPr="000F5E0F" w14:paraId="4244DC49" w14:textId="77777777" w:rsidTr="000D6369">
            <w:trPr>
              <w:trHeight w:val="227"/>
            </w:trPr>
            <w:tc>
              <w:tcPr>
                <w:tcW w:w="421" w:type="dxa"/>
                <w:vMerge/>
              </w:tcPr>
              <w:p w14:paraId="2B76228A" w14:textId="77777777" w:rsidR="000D6369" w:rsidRPr="000F5E0F" w:rsidRDefault="000D6369" w:rsidP="009009BD">
                <w:pPr>
                  <w:ind w:leftChars="0" w:left="0"/>
                  <w:rPr>
                    <w:sz w:val="18"/>
                    <w:szCs w:val="18"/>
                  </w:rPr>
                </w:pPr>
              </w:p>
            </w:tc>
            <w:tc>
              <w:tcPr>
                <w:tcW w:w="1559" w:type="dxa"/>
                <w:vMerge/>
              </w:tcPr>
              <w:p w14:paraId="6E17C56C" w14:textId="77777777" w:rsidR="000D6369" w:rsidRPr="000F5E0F" w:rsidRDefault="000D6369" w:rsidP="009009BD">
                <w:pPr>
                  <w:ind w:leftChars="0" w:left="0"/>
                  <w:rPr>
                    <w:sz w:val="18"/>
                    <w:szCs w:val="18"/>
                  </w:rPr>
                </w:pPr>
              </w:p>
            </w:tc>
            <w:tc>
              <w:tcPr>
                <w:tcW w:w="283" w:type="dxa"/>
                <w:shd w:val="clear" w:color="auto" w:fill="EEECE1" w:themeFill="background2"/>
              </w:tcPr>
              <w:p w14:paraId="20FDB067" w14:textId="77777777" w:rsidR="000D6369" w:rsidRPr="000F5E0F" w:rsidRDefault="000D6369" w:rsidP="009009BD">
                <w:pPr>
                  <w:ind w:leftChars="0" w:left="0"/>
                  <w:jc w:val="left"/>
                  <w:rPr>
                    <w:sz w:val="18"/>
                    <w:szCs w:val="18"/>
                  </w:rPr>
                </w:pPr>
                <w:r>
                  <w:rPr>
                    <w:rFonts w:hint="eastAsia"/>
                    <w:sz w:val="18"/>
                    <w:szCs w:val="18"/>
                  </w:rPr>
                  <w:t>3</w:t>
                </w:r>
              </w:p>
            </w:tc>
            <w:tc>
              <w:tcPr>
                <w:tcW w:w="3828" w:type="dxa"/>
                <w:shd w:val="clear" w:color="auto" w:fill="EEECE1" w:themeFill="background2"/>
              </w:tcPr>
              <w:p w14:paraId="3F65361C" w14:textId="77777777" w:rsidR="000D6369" w:rsidRPr="000F5E0F" w:rsidRDefault="000D6369" w:rsidP="009009BD">
                <w:pPr>
                  <w:ind w:leftChars="0" w:left="0"/>
                  <w:jc w:val="left"/>
                  <w:rPr>
                    <w:sz w:val="18"/>
                    <w:szCs w:val="18"/>
                  </w:rPr>
                </w:pPr>
                <w:r w:rsidRPr="000F5E0F">
                  <w:rPr>
                    <w:rFonts w:hint="eastAsia"/>
                    <w:sz w:val="18"/>
                    <w:szCs w:val="18"/>
                  </w:rPr>
                  <w:t>会員登録(運用管理者・システム管理者)</w:t>
                </w:r>
              </w:p>
            </w:tc>
            <w:tc>
              <w:tcPr>
                <w:tcW w:w="3082" w:type="dxa"/>
                <w:shd w:val="clear" w:color="auto" w:fill="EEECE1" w:themeFill="background2"/>
              </w:tcPr>
              <w:p w14:paraId="28D9B015" w14:textId="77777777" w:rsidR="000D6369" w:rsidRPr="000F5E0F" w:rsidRDefault="000D6369" w:rsidP="009009BD">
                <w:pPr>
                  <w:ind w:leftChars="0" w:left="0"/>
                  <w:rPr>
                    <w:sz w:val="18"/>
                    <w:szCs w:val="18"/>
                  </w:rPr>
                </w:pPr>
                <w:r>
                  <w:rPr>
                    <w:rFonts w:hint="eastAsia"/>
                    <w:sz w:val="18"/>
                    <w:szCs w:val="18"/>
                  </w:rPr>
                  <w:t>UserRegistAdminController</w:t>
                </w:r>
              </w:p>
            </w:tc>
          </w:tr>
          <w:tr w:rsidR="000D6369" w:rsidRPr="000F5E0F" w14:paraId="1BB7C36D" w14:textId="77777777" w:rsidTr="000D6369">
            <w:trPr>
              <w:trHeight w:val="227"/>
            </w:trPr>
            <w:tc>
              <w:tcPr>
                <w:tcW w:w="421" w:type="dxa"/>
                <w:vMerge/>
              </w:tcPr>
              <w:p w14:paraId="66C3C15F" w14:textId="77777777" w:rsidR="000D6369" w:rsidRPr="000F5E0F" w:rsidRDefault="000D6369" w:rsidP="009009BD">
                <w:pPr>
                  <w:ind w:leftChars="0" w:left="0"/>
                  <w:rPr>
                    <w:sz w:val="18"/>
                    <w:szCs w:val="18"/>
                  </w:rPr>
                </w:pPr>
              </w:p>
            </w:tc>
            <w:tc>
              <w:tcPr>
                <w:tcW w:w="1559" w:type="dxa"/>
                <w:vMerge/>
              </w:tcPr>
              <w:p w14:paraId="7EDE4614" w14:textId="77777777" w:rsidR="000D6369" w:rsidRPr="000F5E0F" w:rsidRDefault="000D6369" w:rsidP="009009BD">
                <w:pPr>
                  <w:ind w:leftChars="0" w:left="0"/>
                  <w:rPr>
                    <w:sz w:val="18"/>
                    <w:szCs w:val="18"/>
                  </w:rPr>
                </w:pPr>
              </w:p>
            </w:tc>
            <w:tc>
              <w:tcPr>
                <w:tcW w:w="283" w:type="dxa"/>
              </w:tcPr>
              <w:p w14:paraId="30337509" w14:textId="77777777" w:rsidR="000D6369" w:rsidRPr="000F5E0F" w:rsidRDefault="000D6369" w:rsidP="009009BD">
                <w:pPr>
                  <w:ind w:leftChars="0" w:left="0"/>
                  <w:jc w:val="left"/>
                  <w:rPr>
                    <w:sz w:val="18"/>
                    <w:szCs w:val="18"/>
                  </w:rPr>
                </w:pPr>
                <w:r>
                  <w:rPr>
                    <w:rFonts w:hint="eastAsia"/>
                    <w:sz w:val="18"/>
                    <w:szCs w:val="18"/>
                  </w:rPr>
                  <w:t>3</w:t>
                </w:r>
              </w:p>
            </w:tc>
            <w:tc>
              <w:tcPr>
                <w:tcW w:w="3828" w:type="dxa"/>
              </w:tcPr>
              <w:p w14:paraId="411DB934" w14:textId="77777777" w:rsidR="000D6369" w:rsidRPr="000F5E0F" w:rsidRDefault="000D6369" w:rsidP="009009BD">
                <w:pPr>
                  <w:ind w:leftChars="0" w:left="0"/>
                  <w:jc w:val="left"/>
                  <w:rPr>
                    <w:sz w:val="18"/>
                    <w:szCs w:val="18"/>
                  </w:rPr>
                </w:pPr>
                <w:r w:rsidRPr="000F5E0F">
                  <w:rPr>
                    <w:rFonts w:hint="eastAsia"/>
                    <w:sz w:val="18"/>
                    <w:szCs w:val="18"/>
                  </w:rPr>
                  <w:t>会員登録</w:t>
                </w:r>
                <w:r>
                  <w:rPr>
                    <w:rFonts w:hint="eastAsia"/>
                    <w:sz w:val="18"/>
                    <w:szCs w:val="18"/>
                  </w:rPr>
                  <w:t>(一般会員)</w:t>
                </w:r>
              </w:p>
            </w:tc>
            <w:tc>
              <w:tcPr>
                <w:tcW w:w="3082" w:type="dxa"/>
              </w:tcPr>
              <w:p w14:paraId="2C56DF0D" w14:textId="77777777" w:rsidR="000D6369" w:rsidRPr="000F5E0F" w:rsidRDefault="000D6369" w:rsidP="009009BD">
                <w:pPr>
                  <w:ind w:leftChars="0" w:left="0"/>
                  <w:rPr>
                    <w:sz w:val="18"/>
                    <w:szCs w:val="18"/>
                  </w:rPr>
                </w:pPr>
                <w:r>
                  <w:rPr>
                    <w:rFonts w:hint="eastAsia"/>
                    <w:sz w:val="18"/>
                    <w:szCs w:val="18"/>
                  </w:rPr>
                  <w:t>UserRegistCustomerController</w:t>
                </w:r>
              </w:p>
            </w:tc>
          </w:tr>
          <w:tr w:rsidR="000D6369" w:rsidRPr="000F5E0F" w14:paraId="6F66047C" w14:textId="77777777" w:rsidTr="000D6369">
            <w:trPr>
              <w:trHeight w:val="227"/>
            </w:trPr>
            <w:tc>
              <w:tcPr>
                <w:tcW w:w="421" w:type="dxa"/>
                <w:vMerge/>
              </w:tcPr>
              <w:p w14:paraId="73D0EDEF" w14:textId="77777777" w:rsidR="000D6369" w:rsidRPr="000F5E0F" w:rsidRDefault="000D6369" w:rsidP="009009BD">
                <w:pPr>
                  <w:ind w:leftChars="0" w:left="0"/>
                  <w:rPr>
                    <w:sz w:val="18"/>
                    <w:szCs w:val="18"/>
                  </w:rPr>
                </w:pPr>
              </w:p>
            </w:tc>
            <w:tc>
              <w:tcPr>
                <w:tcW w:w="1559" w:type="dxa"/>
                <w:vMerge/>
              </w:tcPr>
              <w:p w14:paraId="3144D2A6" w14:textId="77777777" w:rsidR="000D6369" w:rsidRPr="000F5E0F" w:rsidRDefault="000D6369" w:rsidP="009009BD">
                <w:pPr>
                  <w:ind w:leftChars="0" w:left="0"/>
                  <w:rPr>
                    <w:sz w:val="18"/>
                    <w:szCs w:val="18"/>
                  </w:rPr>
                </w:pPr>
              </w:p>
            </w:tc>
            <w:tc>
              <w:tcPr>
                <w:tcW w:w="283" w:type="dxa"/>
                <w:shd w:val="clear" w:color="auto" w:fill="EEECE1" w:themeFill="background2"/>
              </w:tcPr>
              <w:p w14:paraId="385208A4" w14:textId="77777777" w:rsidR="000D6369" w:rsidRPr="000F5E0F" w:rsidRDefault="000D6369" w:rsidP="009009BD">
                <w:pPr>
                  <w:ind w:leftChars="0" w:left="0"/>
                  <w:jc w:val="left"/>
                  <w:rPr>
                    <w:sz w:val="18"/>
                    <w:szCs w:val="18"/>
                  </w:rPr>
                </w:pPr>
                <w:r>
                  <w:rPr>
                    <w:rFonts w:hint="eastAsia"/>
                    <w:sz w:val="18"/>
                    <w:szCs w:val="18"/>
                  </w:rPr>
                  <w:t>4</w:t>
                </w:r>
              </w:p>
            </w:tc>
            <w:tc>
              <w:tcPr>
                <w:tcW w:w="3828" w:type="dxa"/>
                <w:shd w:val="clear" w:color="auto" w:fill="EEECE1" w:themeFill="background2"/>
              </w:tcPr>
              <w:p w14:paraId="3E22495B" w14:textId="77777777" w:rsidR="000D6369" w:rsidRPr="000F5E0F" w:rsidRDefault="000D6369" w:rsidP="009009BD">
                <w:pPr>
                  <w:ind w:leftChars="0" w:left="0"/>
                  <w:jc w:val="left"/>
                  <w:rPr>
                    <w:sz w:val="18"/>
                    <w:szCs w:val="18"/>
                  </w:rPr>
                </w:pPr>
                <w:r w:rsidRPr="000F5E0F">
                  <w:rPr>
                    <w:rFonts w:hint="eastAsia"/>
                    <w:sz w:val="18"/>
                    <w:szCs w:val="18"/>
                  </w:rPr>
                  <w:t>会員変更(運用管理者・システム管理者)</w:t>
                </w:r>
              </w:p>
            </w:tc>
            <w:tc>
              <w:tcPr>
                <w:tcW w:w="3082" w:type="dxa"/>
                <w:shd w:val="clear" w:color="auto" w:fill="EEECE1" w:themeFill="background2"/>
              </w:tcPr>
              <w:p w14:paraId="4464F05D" w14:textId="77777777" w:rsidR="000D6369" w:rsidRPr="000F5E0F" w:rsidRDefault="000D6369" w:rsidP="009009BD">
                <w:pPr>
                  <w:ind w:leftChars="0" w:left="0"/>
                  <w:rPr>
                    <w:sz w:val="18"/>
                    <w:szCs w:val="18"/>
                  </w:rPr>
                </w:pPr>
                <w:r>
                  <w:rPr>
                    <w:rFonts w:hint="eastAsia"/>
                    <w:sz w:val="18"/>
                    <w:szCs w:val="18"/>
                  </w:rPr>
                  <w:t>UserUpdateAdminController</w:t>
                </w:r>
              </w:p>
            </w:tc>
          </w:tr>
          <w:tr w:rsidR="000D6369" w:rsidRPr="000F5E0F" w14:paraId="551C16A3" w14:textId="77777777" w:rsidTr="000D6369">
            <w:trPr>
              <w:trHeight w:val="227"/>
            </w:trPr>
            <w:tc>
              <w:tcPr>
                <w:tcW w:w="421" w:type="dxa"/>
                <w:vMerge/>
              </w:tcPr>
              <w:p w14:paraId="37C70E0C" w14:textId="77777777" w:rsidR="000D6369" w:rsidRPr="000F5E0F" w:rsidRDefault="000D6369" w:rsidP="009009BD">
                <w:pPr>
                  <w:ind w:leftChars="0" w:left="0"/>
                  <w:rPr>
                    <w:sz w:val="18"/>
                    <w:szCs w:val="18"/>
                  </w:rPr>
                </w:pPr>
              </w:p>
            </w:tc>
            <w:tc>
              <w:tcPr>
                <w:tcW w:w="1559" w:type="dxa"/>
                <w:vMerge/>
              </w:tcPr>
              <w:p w14:paraId="6A72A5B8" w14:textId="77777777" w:rsidR="000D6369" w:rsidRPr="000F5E0F" w:rsidRDefault="000D6369" w:rsidP="009009BD">
                <w:pPr>
                  <w:ind w:leftChars="0" w:left="0"/>
                  <w:rPr>
                    <w:sz w:val="18"/>
                    <w:szCs w:val="18"/>
                  </w:rPr>
                </w:pPr>
              </w:p>
            </w:tc>
            <w:tc>
              <w:tcPr>
                <w:tcW w:w="283" w:type="dxa"/>
              </w:tcPr>
              <w:p w14:paraId="4B4C68FF" w14:textId="77777777" w:rsidR="000D6369" w:rsidRPr="000F5E0F" w:rsidRDefault="000D6369" w:rsidP="009009BD">
                <w:pPr>
                  <w:ind w:leftChars="0" w:left="0"/>
                  <w:jc w:val="left"/>
                  <w:rPr>
                    <w:sz w:val="18"/>
                    <w:szCs w:val="18"/>
                  </w:rPr>
                </w:pPr>
                <w:r>
                  <w:rPr>
                    <w:rFonts w:hint="eastAsia"/>
                    <w:sz w:val="18"/>
                    <w:szCs w:val="18"/>
                  </w:rPr>
                  <w:t>4</w:t>
                </w:r>
              </w:p>
            </w:tc>
            <w:tc>
              <w:tcPr>
                <w:tcW w:w="3828" w:type="dxa"/>
              </w:tcPr>
              <w:p w14:paraId="4D64E0B8" w14:textId="77777777" w:rsidR="000D6369" w:rsidRPr="000F5E0F" w:rsidRDefault="000D6369" w:rsidP="009009BD">
                <w:pPr>
                  <w:ind w:leftChars="0" w:left="0"/>
                  <w:jc w:val="left"/>
                  <w:rPr>
                    <w:sz w:val="18"/>
                    <w:szCs w:val="18"/>
                  </w:rPr>
                </w:pPr>
                <w:r w:rsidRPr="000F5E0F">
                  <w:rPr>
                    <w:rFonts w:hint="eastAsia"/>
                    <w:sz w:val="18"/>
                    <w:szCs w:val="18"/>
                  </w:rPr>
                  <w:t>会員変更</w:t>
                </w:r>
                <w:r>
                  <w:rPr>
                    <w:rFonts w:hint="eastAsia"/>
                    <w:sz w:val="18"/>
                    <w:szCs w:val="18"/>
                  </w:rPr>
                  <w:t>(一般会員)</w:t>
                </w:r>
              </w:p>
            </w:tc>
            <w:tc>
              <w:tcPr>
                <w:tcW w:w="3082" w:type="dxa"/>
              </w:tcPr>
              <w:p w14:paraId="320DC3C4" w14:textId="77777777" w:rsidR="000D6369" w:rsidRPr="000F5E0F" w:rsidRDefault="000D6369" w:rsidP="009009BD">
                <w:pPr>
                  <w:ind w:leftChars="0" w:left="0"/>
                  <w:rPr>
                    <w:sz w:val="18"/>
                    <w:szCs w:val="18"/>
                  </w:rPr>
                </w:pPr>
                <w:r>
                  <w:rPr>
                    <w:rFonts w:hint="eastAsia"/>
                    <w:sz w:val="18"/>
                    <w:szCs w:val="18"/>
                  </w:rPr>
                  <w:t>User</w:t>
                </w:r>
                <w:r>
                  <w:rPr>
                    <w:sz w:val="18"/>
                    <w:szCs w:val="18"/>
                  </w:rPr>
                  <w:t>Update</w:t>
                </w:r>
                <w:r>
                  <w:rPr>
                    <w:rFonts w:hint="eastAsia"/>
                    <w:sz w:val="18"/>
                    <w:szCs w:val="18"/>
                  </w:rPr>
                  <w:t>CustomerController</w:t>
                </w:r>
              </w:p>
            </w:tc>
          </w:tr>
          <w:tr w:rsidR="000D6369" w:rsidRPr="000F5E0F" w14:paraId="317296EA" w14:textId="77777777" w:rsidTr="000D6369">
            <w:trPr>
              <w:trHeight w:val="227"/>
            </w:trPr>
            <w:tc>
              <w:tcPr>
                <w:tcW w:w="421" w:type="dxa"/>
                <w:vMerge/>
              </w:tcPr>
              <w:p w14:paraId="319D3C4A" w14:textId="77777777" w:rsidR="000D6369" w:rsidRPr="000F5E0F" w:rsidRDefault="000D6369" w:rsidP="009009BD">
                <w:pPr>
                  <w:ind w:leftChars="0" w:left="0"/>
                  <w:rPr>
                    <w:sz w:val="18"/>
                    <w:szCs w:val="18"/>
                  </w:rPr>
                </w:pPr>
              </w:p>
            </w:tc>
            <w:tc>
              <w:tcPr>
                <w:tcW w:w="1559" w:type="dxa"/>
                <w:vMerge/>
              </w:tcPr>
              <w:p w14:paraId="781EAAE3" w14:textId="77777777" w:rsidR="000D6369" w:rsidRPr="000F5E0F" w:rsidRDefault="000D6369" w:rsidP="009009BD">
                <w:pPr>
                  <w:ind w:leftChars="0" w:left="0"/>
                  <w:rPr>
                    <w:sz w:val="18"/>
                    <w:szCs w:val="18"/>
                  </w:rPr>
                </w:pPr>
              </w:p>
            </w:tc>
            <w:tc>
              <w:tcPr>
                <w:tcW w:w="283" w:type="dxa"/>
                <w:shd w:val="clear" w:color="auto" w:fill="EEECE1" w:themeFill="background2"/>
              </w:tcPr>
              <w:p w14:paraId="4B8EB5A8" w14:textId="77777777"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3CDBDD27" w14:textId="77777777" w:rsidR="000D6369" w:rsidRPr="000F5E0F" w:rsidRDefault="000D6369" w:rsidP="009009BD">
                <w:pPr>
                  <w:ind w:leftChars="0" w:left="0"/>
                  <w:jc w:val="left"/>
                  <w:rPr>
                    <w:sz w:val="18"/>
                    <w:szCs w:val="18"/>
                  </w:rPr>
                </w:pPr>
                <w:r w:rsidRPr="000F5E0F">
                  <w:rPr>
                    <w:rFonts w:hint="eastAsia"/>
                    <w:sz w:val="18"/>
                    <w:szCs w:val="18"/>
                  </w:rPr>
                  <w:t>会員削除(運用管理者・システム管理者)</w:t>
                </w:r>
              </w:p>
            </w:tc>
            <w:tc>
              <w:tcPr>
                <w:tcW w:w="3082" w:type="dxa"/>
                <w:shd w:val="clear" w:color="auto" w:fill="EEECE1" w:themeFill="background2"/>
              </w:tcPr>
              <w:p w14:paraId="59BFE2F4" w14:textId="77777777" w:rsidR="000D6369" w:rsidRPr="000F5E0F" w:rsidRDefault="000D6369" w:rsidP="009009BD">
                <w:pPr>
                  <w:ind w:leftChars="0" w:left="0"/>
                  <w:rPr>
                    <w:sz w:val="18"/>
                    <w:szCs w:val="18"/>
                  </w:rPr>
                </w:pPr>
                <w:r>
                  <w:rPr>
                    <w:rFonts w:hint="eastAsia"/>
                    <w:sz w:val="18"/>
                    <w:szCs w:val="18"/>
                  </w:rPr>
                  <w:t>User</w:t>
                </w:r>
                <w:r>
                  <w:rPr>
                    <w:sz w:val="18"/>
                    <w:szCs w:val="18"/>
                  </w:rPr>
                  <w:t>Delete</w:t>
                </w:r>
                <w:r>
                  <w:rPr>
                    <w:rFonts w:hint="eastAsia"/>
                    <w:sz w:val="18"/>
                    <w:szCs w:val="18"/>
                  </w:rPr>
                  <w:t>AdminController</w:t>
                </w:r>
              </w:p>
            </w:tc>
          </w:tr>
          <w:tr w:rsidR="000D6369" w:rsidRPr="000F5E0F" w14:paraId="060A620A" w14:textId="77777777" w:rsidTr="000D6369">
            <w:trPr>
              <w:trHeight w:val="227"/>
            </w:trPr>
            <w:tc>
              <w:tcPr>
                <w:tcW w:w="421" w:type="dxa"/>
                <w:vMerge/>
              </w:tcPr>
              <w:p w14:paraId="1414548B" w14:textId="77777777" w:rsidR="000D6369" w:rsidRPr="000F5E0F" w:rsidRDefault="000D6369" w:rsidP="009009BD">
                <w:pPr>
                  <w:ind w:leftChars="0" w:left="0"/>
                  <w:rPr>
                    <w:sz w:val="18"/>
                    <w:szCs w:val="18"/>
                  </w:rPr>
                </w:pPr>
              </w:p>
            </w:tc>
            <w:tc>
              <w:tcPr>
                <w:tcW w:w="1559" w:type="dxa"/>
                <w:vMerge/>
              </w:tcPr>
              <w:p w14:paraId="6AFC218D" w14:textId="77777777" w:rsidR="000D6369" w:rsidRPr="000F5E0F" w:rsidRDefault="000D6369" w:rsidP="009009BD">
                <w:pPr>
                  <w:ind w:leftChars="0" w:left="0"/>
                  <w:rPr>
                    <w:sz w:val="18"/>
                    <w:szCs w:val="18"/>
                  </w:rPr>
                </w:pPr>
              </w:p>
            </w:tc>
            <w:tc>
              <w:tcPr>
                <w:tcW w:w="283" w:type="dxa"/>
              </w:tcPr>
              <w:p w14:paraId="659FFBE2" w14:textId="77777777" w:rsidR="000D6369" w:rsidRPr="000F5E0F" w:rsidRDefault="000D6369" w:rsidP="009009BD">
                <w:pPr>
                  <w:ind w:leftChars="0" w:left="0"/>
                  <w:jc w:val="left"/>
                  <w:rPr>
                    <w:sz w:val="18"/>
                    <w:szCs w:val="18"/>
                  </w:rPr>
                </w:pPr>
                <w:r>
                  <w:rPr>
                    <w:rFonts w:hint="eastAsia"/>
                    <w:sz w:val="18"/>
                    <w:szCs w:val="18"/>
                  </w:rPr>
                  <w:t>5</w:t>
                </w:r>
              </w:p>
            </w:tc>
            <w:tc>
              <w:tcPr>
                <w:tcW w:w="3828" w:type="dxa"/>
              </w:tcPr>
              <w:p w14:paraId="458EE90A" w14:textId="77777777" w:rsidR="000D6369" w:rsidRPr="000F5E0F" w:rsidRDefault="000D6369" w:rsidP="009009BD">
                <w:pPr>
                  <w:ind w:leftChars="0" w:left="0"/>
                  <w:jc w:val="left"/>
                  <w:rPr>
                    <w:sz w:val="18"/>
                    <w:szCs w:val="18"/>
                  </w:rPr>
                </w:pPr>
                <w:r>
                  <w:rPr>
                    <w:rFonts w:hint="eastAsia"/>
                    <w:sz w:val="18"/>
                    <w:szCs w:val="18"/>
                  </w:rPr>
                  <w:t>会員削除(一般会員)</w:t>
                </w:r>
              </w:p>
            </w:tc>
            <w:tc>
              <w:tcPr>
                <w:tcW w:w="3082" w:type="dxa"/>
              </w:tcPr>
              <w:p w14:paraId="168EF99B" w14:textId="77777777" w:rsidR="000D6369" w:rsidRPr="000F5E0F" w:rsidRDefault="000D6369" w:rsidP="009009BD">
                <w:pPr>
                  <w:ind w:leftChars="0" w:left="0"/>
                  <w:rPr>
                    <w:sz w:val="18"/>
                    <w:szCs w:val="18"/>
                  </w:rPr>
                </w:pPr>
                <w:r>
                  <w:rPr>
                    <w:rFonts w:hint="eastAsia"/>
                    <w:sz w:val="18"/>
                    <w:szCs w:val="18"/>
                  </w:rPr>
                  <w:t>UserDeleteCustomerController</w:t>
                </w:r>
              </w:p>
            </w:tc>
          </w:tr>
          <w:tr w:rsidR="000D6369" w:rsidRPr="000F5E0F" w14:paraId="4C35E0FD" w14:textId="77777777" w:rsidTr="000D6369">
            <w:trPr>
              <w:trHeight w:val="227"/>
            </w:trPr>
            <w:tc>
              <w:tcPr>
                <w:tcW w:w="421" w:type="dxa"/>
                <w:vMerge/>
              </w:tcPr>
              <w:p w14:paraId="1FEF86FC" w14:textId="77777777" w:rsidR="000D6369" w:rsidRPr="000F5E0F" w:rsidRDefault="000D6369" w:rsidP="009009BD">
                <w:pPr>
                  <w:ind w:leftChars="0" w:left="0"/>
                  <w:rPr>
                    <w:sz w:val="18"/>
                    <w:szCs w:val="18"/>
                  </w:rPr>
                </w:pPr>
              </w:p>
            </w:tc>
            <w:tc>
              <w:tcPr>
                <w:tcW w:w="1559" w:type="dxa"/>
                <w:vMerge w:val="restart"/>
                <w:shd w:val="clear" w:color="auto" w:fill="00B0F0"/>
              </w:tcPr>
              <w:p w14:paraId="431A2579" w14:textId="3D770E22" w:rsidR="000D6369" w:rsidRPr="000F5E0F" w:rsidRDefault="000D6369" w:rsidP="009009BD">
                <w:pPr>
                  <w:ind w:leftChars="0" w:left="0"/>
                  <w:rPr>
                    <w:sz w:val="18"/>
                    <w:szCs w:val="18"/>
                  </w:rPr>
                </w:pPr>
                <w:r>
                  <w:rPr>
                    <w:sz w:val="18"/>
                    <w:szCs w:val="18"/>
                  </w:rPr>
                  <w:t>お問い合わせ</w:t>
                </w:r>
              </w:p>
            </w:tc>
            <w:tc>
              <w:tcPr>
                <w:tcW w:w="283" w:type="dxa"/>
                <w:shd w:val="clear" w:color="auto" w:fill="00B0F0"/>
              </w:tcPr>
              <w:p w14:paraId="5D1C7393" w14:textId="07AFED3A" w:rsidR="000D6369" w:rsidRDefault="000D6369" w:rsidP="000D6369">
                <w:pPr>
                  <w:ind w:leftChars="0" w:left="0"/>
                  <w:jc w:val="center"/>
                  <w:rPr>
                    <w:sz w:val="18"/>
                    <w:szCs w:val="18"/>
                  </w:rPr>
                </w:pPr>
                <w:r>
                  <w:rPr>
                    <w:rFonts w:hint="eastAsia"/>
                    <w:sz w:val="18"/>
                    <w:szCs w:val="18"/>
                  </w:rPr>
                  <w:t>６</w:t>
                </w:r>
              </w:p>
            </w:tc>
            <w:tc>
              <w:tcPr>
                <w:tcW w:w="3828" w:type="dxa"/>
                <w:shd w:val="clear" w:color="auto" w:fill="00B0F0"/>
              </w:tcPr>
              <w:p w14:paraId="278AC40B" w14:textId="1EF987FC" w:rsidR="000D6369" w:rsidRDefault="000D6369" w:rsidP="009009BD">
                <w:pPr>
                  <w:ind w:leftChars="0" w:left="0"/>
                  <w:jc w:val="left"/>
                  <w:rPr>
                    <w:sz w:val="18"/>
                    <w:szCs w:val="18"/>
                  </w:rPr>
                </w:pPr>
                <w:r>
                  <w:rPr>
                    <w:rFonts w:hint="eastAsia"/>
                    <w:sz w:val="18"/>
                    <w:szCs w:val="18"/>
                  </w:rPr>
                  <w:t>お問い合わせ一覧表示</w:t>
                </w:r>
                <w:r w:rsidR="00815714" w:rsidRPr="000F5E0F">
                  <w:rPr>
                    <w:rFonts w:hint="eastAsia"/>
                    <w:sz w:val="18"/>
                    <w:szCs w:val="18"/>
                  </w:rPr>
                  <w:t>(</w:t>
                </w:r>
                <w:r w:rsidR="00806AF7">
                  <w:rPr>
                    <w:rFonts w:hint="eastAsia"/>
                    <w:sz w:val="18"/>
                    <w:szCs w:val="18"/>
                  </w:rPr>
                  <w:t>運用管理者</w:t>
                </w:r>
                <w:r w:rsidR="00815714" w:rsidRPr="000F5E0F">
                  <w:rPr>
                    <w:rFonts w:hint="eastAsia"/>
                    <w:sz w:val="18"/>
                    <w:szCs w:val="18"/>
                  </w:rPr>
                  <w:t>)</w:t>
                </w:r>
              </w:p>
            </w:tc>
            <w:tc>
              <w:tcPr>
                <w:tcW w:w="3082" w:type="dxa"/>
                <w:shd w:val="clear" w:color="auto" w:fill="00B0F0"/>
              </w:tcPr>
              <w:p w14:paraId="118F9438" w14:textId="33A18A82" w:rsidR="000D6369" w:rsidRDefault="00BC50BB" w:rsidP="009009BD">
                <w:pPr>
                  <w:ind w:leftChars="0" w:left="0"/>
                  <w:rPr>
                    <w:sz w:val="18"/>
                    <w:szCs w:val="18"/>
                  </w:rPr>
                </w:pPr>
                <w:r>
                  <w:rPr>
                    <w:rFonts w:hint="eastAsia"/>
                    <w:sz w:val="18"/>
                    <w:szCs w:val="18"/>
                  </w:rPr>
                  <w:t>Contact</w:t>
                </w:r>
                <w:r w:rsidRPr="009009BD">
                  <w:rPr>
                    <w:sz w:val="18"/>
                    <w:szCs w:val="18"/>
                  </w:rPr>
                  <w:t>CustomerController</w:t>
                </w:r>
              </w:p>
            </w:tc>
          </w:tr>
          <w:tr w:rsidR="000D6369" w:rsidRPr="000F5E0F" w14:paraId="30933998" w14:textId="77777777" w:rsidTr="000D6369">
            <w:trPr>
              <w:trHeight w:val="227"/>
            </w:trPr>
            <w:tc>
              <w:tcPr>
                <w:tcW w:w="421" w:type="dxa"/>
                <w:vMerge/>
              </w:tcPr>
              <w:p w14:paraId="1861EA6A" w14:textId="77777777" w:rsidR="000D6369" w:rsidRPr="000F5E0F" w:rsidRDefault="000D6369" w:rsidP="009009BD">
                <w:pPr>
                  <w:ind w:leftChars="0" w:left="0"/>
                  <w:rPr>
                    <w:sz w:val="18"/>
                    <w:szCs w:val="18"/>
                  </w:rPr>
                </w:pPr>
              </w:p>
            </w:tc>
            <w:tc>
              <w:tcPr>
                <w:tcW w:w="1559" w:type="dxa"/>
                <w:vMerge/>
                <w:shd w:val="clear" w:color="auto" w:fill="00B0F0"/>
              </w:tcPr>
              <w:p w14:paraId="7F6A9F53" w14:textId="77777777" w:rsidR="000D6369" w:rsidRPr="000F5E0F" w:rsidRDefault="000D6369" w:rsidP="009009BD">
                <w:pPr>
                  <w:ind w:leftChars="0" w:left="0"/>
                  <w:rPr>
                    <w:sz w:val="18"/>
                    <w:szCs w:val="18"/>
                  </w:rPr>
                </w:pPr>
              </w:p>
            </w:tc>
            <w:tc>
              <w:tcPr>
                <w:tcW w:w="283" w:type="dxa"/>
                <w:shd w:val="clear" w:color="auto" w:fill="00B0F0"/>
              </w:tcPr>
              <w:p w14:paraId="386F238C" w14:textId="28943CDA" w:rsidR="000D6369" w:rsidRDefault="00815714" w:rsidP="000D6369">
                <w:pPr>
                  <w:ind w:leftChars="0" w:left="0"/>
                  <w:rPr>
                    <w:sz w:val="18"/>
                    <w:szCs w:val="18"/>
                  </w:rPr>
                </w:pPr>
                <w:r>
                  <w:rPr>
                    <w:sz w:val="18"/>
                    <w:szCs w:val="18"/>
                  </w:rPr>
                  <w:t>７</w:t>
                </w:r>
              </w:p>
            </w:tc>
            <w:tc>
              <w:tcPr>
                <w:tcW w:w="3828" w:type="dxa"/>
                <w:shd w:val="clear" w:color="auto" w:fill="00B0F0"/>
              </w:tcPr>
              <w:p w14:paraId="1AB37705" w14:textId="44745425" w:rsidR="000D6369" w:rsidRDefault="00815714" w:rsidP="009009BD">
                <w:pPr>
                  <w:ind w:leftChars="0" w:left="0"/>
                  <w:jc w:val="left"/>
                  <w:rPr>
                    <w:sz w:val="18"/>
                    <w:szCs w:val="18"/>
                  </w:rPr>
                </w:pPr>
                <w:r>
                  <w:rPr>
                    <w:sz w:val="18"/>
                    <w:szCs w:val="18"/>
                  </w:rPr>
                  <w:t>お問い合わせ詳細表示</w:t>
                </w:r>
                <w:r w:rsidRPr="000F5E0F">
                  <w:rPr>
                    <w:rFonts w:hint="eastAsia"/>
                    <w:sz w:val="18"/>
                    <w:szCs w:val="18"/>
                  </w:rPr>
                  <w:t>(</w:t>
                </w:r>
                <w:r w:rsidR="00806AF7">
                  <w:rPr>
                    <w:rFonts w:hint="eastAsia"/>
                    <w:sz w:val="18"/>
                    <w:szCs w:val="18"/>
                  </w:rPr>
                  <w:t>運用管理者</w:t>
                </w:r>
                <w:r w:rsidRPr="000F5E0F">
                  <w:rPr>
                    <w:rFonts w:hint="eastAsia"/>
                    <w:sz w:val="18"/>
                    <w:szCs w:val="18"/>
                  </w:rPr>
                  <w:t>)</w:t>
                </w:r>
              </w:p>
            </w:tc>
            <w:tc>
              <w:tcPr>
                <w:tcW w:w="3082" w:type="dxa"/>
                <w:shd w:val="clear" w:color="auto" w:fill="00B0F0"/>
              </w:tcPr>
              <w:p w14:paraId="71E9C764" w14:textId="29874167" w:rsidR="000D6369" w:rsidRDefault="00815714" w:rsidP="009009BD">
                <w:pPr>
                  <w:ind w:leftChars="0" w:left="0"/>
                  <w:rPr>
                    <w:sz w:val="18"/>
                    <w:szCs w:val="18"/>
                  </w:rPr>
                </w:pPr>
                <w:r>
                  <w:rPr>
                    <w:rFonts w:hint="eastAsia"/>
                    <w:sz w:val="18"/>
                    <w:szCs w:val="18"/>
                  </w:rPr>
                  <w:t>Contact</w:t>
                </w:r>
                <w:r>
                  <w:rPr>
                    <w:sz w:val="18"/>
                    <w:szCs w:val="18"/>
                  </w:rPr>
                  <w:t>Details</w:t>
                </w:r>
                <w:r w:rsidRPr="009009BD">
                  <w:rPr>
                    <w:sz w:val="18"/>
                    <w:szCs w:val="18"/>
                  </w:rPr>
                  <w:t>Controller</w:t>
                </w:r>
              </w:p>
            </w:tc>
          </w:tr>
          <w:tr w:rsidR="000D6369" w:rsidRPr="000F5E0F" w14:paraId="5CAED634" w14:textId="77777777" w:rsidTr="000D6369">
            <w:trPr>
              <w:trHeight w:val="227"/>
            </w:trPr>
            <w:tc>
              <w:tcPr>
                <w:tcW w:w="421" w:type="dxa"/>
                <w:vMerge/>
              </w:tcPr>
              <w:p w14:paraId="794E2AB3" w14:textId="77777777" w:rsidR="000D6369" w:rsidRPr="000F5E0F" w:rsidRDefault="000D6369" w:rsidP="009009BD">
                <w:pPr>
                  <w:ind w:leftChars="0" w:left="0"/>
                  <w:rPr>
                    <w:sz w:val="18"/>
                    <w:szCs w:val="18"/>
                  </w:rPr>
                </w:pPr>
              </w:p>
            </w:tc>
            <w:tc>
              <w:tcPr>
                <w:tcW w:w="1559" w:type="dxa"/>
                <w:vMerge/>
                <w:shd w:val="clear" w:color="auto" w:fill="00B0F0"/>
              </w:tcPr>
              <w:p w14:paraId="46C92005" w14:textId="77777777" w:rsidR="000D6369" w:rsidRPr="000F5E0F" w:rsidRDefault="000D6369" w:rsidP="009009BD">
                <w:pPr>
                  <w:ind w:leftChars="0" w:left="0"/>
                  <w:rPr>
                    <w:sz w:val="18"/>
                    <w:szCs w:val="18"/>
                  </w:rPr>
                </w:pPr>
              </w:p>
            </w:tc>
            <w:tc>
              <w:tcPr>
                <w:tcW w:w="283" w:type="dxa"/>
                <w:shd w:val="clear" w:color="auto" w:fill="00B0F0"/>
              </w:tcPr>
              <w:p w14:paraId="2CDE378F" w14:textId="0AC8F972" w:rsidR="00815714" w:rsidRDefault="00815714" w:rsidP="00815714">
                <w:pPr>
                  <w:ind w:leftChars="0" w:left="0"/>
                  <w:jc w:val="center"/>
                  <w:rPr>
                    <w:sz w:val="18"/>
                    <w:szCs w:val="18"/>
                  </w:rPr>
                </w:pPr>
                <w:r>
                  <w:rPr>
                    <w:rFonts w:hint="eastAsia"/>
                    <w:sz w:val="18"/>
                    <w:szCs w:val="18"/>
                  </w:rPr>
                  <w:t>8</w:t>
                </w:r>
              </w:p>
            </w:tc>
            <w:tc>
              <w:tcPr>
                <w:tcW w:w="3828" w:type="dxa"/>
                <w:shd w:val="clear" w:color="auto" w:fill="00B0F0"/>
              </w:tcPr>
              <w:p w14:paraId="64063753" w14:textId="00082380" w:rsidR="000D6369" w:rsidRDefault="00B524C3" w:rsidP="009009BD">
                <w:pPr>
                  <w:ind w:leftChars="0" w:left="0"/>
                  <w:jc w:val="left"/>
                  <w:rPr>
                    <w:sz w:val="18"/>
                    <w:szCs w:val="18"/>
                  </w:rPr>
                </w:pPr>
                <w:r>
                  <w:rPr>
                    <w:rFonts w:hint="eastAsia"/>
                    <w:sz w:val="18"/>
                    <w:szCs w:val="18"/>
                  </w:rPr>
                  <w:t>お問い合わせ記述</w:t>
                </w:r>
                <w:r w:rsidRPr="000F5E0F">
                  <w:rPr>
                    <w:rFonts w:hint="eastAsia"/>
                    <w:sz w:val="18"/>
                    <w:szCs w:val="18"/>
                  </w:rPr>
                  <w:t>(</w:t>
                </w:r>
                <w:r>
                  <w:rPr>
                    <w:rFonts w:hint="eastAsia"/>
                    <w:sz w:val="18"/>
                    <w:szCs w:val="18"/>
                  </w:rPr>
                  <w:t>非会員</w:t>
                </w:r>
                <w:r w:rsidRPr="000F5E0F">
                  <w:rPr>
                    <w:rFonts w:hint="eastAsia"/>
                    <w:sz w:val="18"/>
                    <w:szCs w:val="18"/>
                  </w:rPr>
                  <w:t>)</w:t>
                </w:r>
              </w:p>
            </w:tc>
            <w:tc>
              <w:tcPr>
                <w:tcW w:w="3082" w:type="dxa"/>
                <w:shd w:val="clear" w:color="auto" w:fill="00B0F0"/>
              </w:tcPr>
              <w:p w14:paraId="5D8544D7" w14:textId="00A25394" w:rsidR="000D6369" w:rsidRDefault="00C74E7B" w:rsidP="009009BD">
                <w:pPr>
                  <w:ind w:leftChars="0" w:left="0"/>
                  <w:rPr>
                    <w:sz w:val="18"/>
                    <w:szCs w:val="18"/>
                  </w:rPr>
                </w:pPr>
                <w:r>
                  <w:rPr>
                    <w:rFonts w:hint="eastAsia"/>
                    <w:sz w:val="18"/>
                    <w:szCs w:val="18"/>
                  </w:rPr>
                  <w:t>C</w:t>
                </w:r>
                <w:r>
                  <w:rPr>
                    <w:sz w:val="18"/>
                    <w:szCs w:val="18"/>
                  </w:rPr>
                  <w:t>ontactDescription</w:t>
                </w:r>
                <w:r w:rsidRPr="009009BD">
                  <w:rPr>
                    <w:sz w:val="18"/>
                    <w:szCs w:val="18"/>
                  </w:rPr>
                  <w:t>Controller</w:t>
                </w:r>
              </w:p>
            </w:tc>
          </w:tr>
          <w:tr w:rsidR="000D6369" w:rsidRPr="000F5E0F" w14:paraId="3726531F" w14:textId="77777777" w:rsidTr="000D6369">
            <w:trPr>
              <w:trHeight w:val="227"/>
            </w:trPr>
            <w:tc>
              <w:tcPr>
                <w:tcW w:w="421" w:type="dxa"/>
                <w:vMerge/>
              </w:tcPr>
              <w:p w14:paraId="3D09DE65" w14:textId="77777777" w:rsidR="000D6369" w:rsidRPr="000F5E0F" w:rsidRDefault="000D6369" w:rsidP="009009BD">
                <w:pPr>
                  <w:ind w:leftChars="0" w:left="0"/>
                  <w:rPr>
                    <w:sz w:val="18"/>
                    <w:szCs w:val="18"/>
                  </w:rPr>
                </w:pPr>
              </w:p>
            </w:tc>
            <w:tc>
              <w:tcPr>
                <w:tcW w:w="1559" w:type="dxa"/>
                <w:vMerge/>
                <w:shd w:val="clear" w:color="auto" w:fill="00B0F0"/>
              </w:tcPr>
              <w:p w14:paraId="3EA5AC92" w14:textId="77777777" w:rsidR="000D6369" w:rsidRPr="000F5E0F" w:rsidRDefault="000D6369" w:rsidP="009009BD">
                <w:pPr>
                  <w:ind w:leftChars="0" w:left="0"/>
                  <w:rPr>
                    <w:sz w:val="18"/>
                    <w:szCs w:val="18"/>
                  </w:rPr>
                </w:pPr>
              </w:p>
            </w:tc>
            <w:tc>
              <w:tcPr>
                <w:tcW w:w="283" w:type="dxa"/>
                <w:shd w:val="clear" w:color="auto" w:fill="00B0F0"/>
              </w:tcPr>
              <w:p w14:paraId="74DA3BBF" w14:textId="77777777" w:rsidR="000D6369" w:rsidRDefault="000D6369" w:rsidP="000D6369">
                <w:pPr>
                  <w:ind w:leftChars="0" w:left="0"/>
                  <w:jc w:val="center"/>
                  <w:rPr>
                    <w:sz w:val="18"/>
                    <w:szCs w:val="18"/>
                  </w:rPr>
                </w:pPr>
              </w:p>
            </w:tc>
            <w:tc>
              <w:tcPr>
                <w:tcW w:w="3828" w:type="dxa"/>
                <w:shd w:val="clear" w:color="auto" w:fill="00B0F0"/>
              </w:tcPr>
              <w:p w14:paraId="7332FF00" w14:textId="77777777" w:rsidR="000D6369" w:rsidRDefault="000D6369" w:rsidP="009009BD">
                <w:pPr>
                  <w:ind w:leftChars="0" w:left="0"/>
                  <w:jc w:val="left"/>
                  <w:rPr>
                    <w:sz w:val="18"/>
                    <w:szCs w:val="18"/>
                  </w:rPr>
                </w:pPr>
              </w:p>
            </w:tc>
            <w:tc>
              <w:tcPr>
                <w:tcW w:w="3082" w:type="dxa"/>
                <w:shd w:val="clear" w:color="auto" w:fill="00B0F0"/>
              </w:tcPr>
              <w:p w14:paraId="066DA382" w14:textId="77777777" w:rsidR="000D6369" w:rsidRDefault="000D6369" w:rsidP="009009BD">
                <w:pPr>
                  <w:ind w:leftChars="0" w:left="0"/>
                  <w:rPr>
                    <w:sz w:val="18"/>
                    <w:szCs w:val="18"/>
                  </w:rPr>
                </w:pPr>
              </w:p>
            </w:tc>
          </w:tr>
        </w:tbl>
        <w:p w14:paraId="575FCBFC" w14:textId="77777777" w:rsidR="0029095A" w:rsidRDefault="0029095A" w:rsidP="00BF4B90">
          <w:pPr>
            <w:widowControl/>
            <w:spacing w:line="240" w:lineRule="auto"/>
            <w:ind w:leftChars="0" w:left="0"/>
            <w:jc w:val="left"/>
          </w:pPr>
        </w:p>
        <w:p w14:paraId="0C425697" w14:textId="49873B13" w:rsidR="0029095A" w:rsidRDefault="0029095A" w:rsidP="005E279A">
          <w:pPr>
            <w:ind w:left="765"/>
          </w:pPr>
        </w:p>
        <w:p w14:paraId="63F231ED" w14:textId="29B136BF" w:rsidR="009009BD" w:rsidRDefault="009009BD" w:rsidP="005E279A">
          <w:pPr>
            <w:ind w:left="765"/>
          </w:pPr>
          <w:r>
            <w:rPr>
              <w:rFonts w:hint="eastAsia"/>
            </w:rPr>
            <w:t>※▲オリジナル機能の追記</w:t>
          </w:r>
          <w:r w:rsidR="00344CAC">
            <w:rPr>
              <w:rFonts w:hint="eastAsia"/>
            </w:rPr>
            <w:t>を</w:t>
          </w:r>
          <w:r>
            <w:rPr>
              <w:rFonts w:hint="eastAsia"/>
            </w:rPr>
            <w:t>すること</w:t>
          </w:r>
        </w:p>
        <w:p w14:paraId="68008F1B" w14:textId="77777777" w:rsidR="00BF4B90" w:rsidRDefault="00BF4B90" w:rsidP="00BF4B90">
          <w:pPr>
            <w:widowControl/>
            <w:spacing w:line="240" w:lineRule="auto"/>
            <w:ind w:leftChars="0" w:left="0"/>
            <w:jc w:val="left"/>
          </w:pPr>
          <w:r>
            <w:br w:type="page"/>
          </w:r>
        </w:p>
        <w:p w14:paraId="3AE76950" w14:textId="6DB5DD10" w:rsidR="00D00518" w:rsidRDefault="00ED5688" w:rsidP="00C65B05">
          <w:pPr>
            <w:pStyle w:val="2"/>
            <w:spacing w:after="145"/>
          </w:pPr>
          <w:bookmarkStart w:id="6" w:name="_Toc64295486"/>
          <w:r>
            <w:rPr>
              <w:rFonts w:hint="eastAsia"/>
            </w:rPr>
            <w:lastRenderedPageBreak/>
            <w:t>テンプレートファイル構成</w:t>
          </w:r>
          <w:r w:rsidR="00770923">
            <w:rPr>
              <w:rFonts w:hint="eastAsia"/>
            </w:rPr>
            <w:t xml:space="preserve"> ★</w:t>
          </w:r>
          <w:r w:rsidR="00EE6828">
            <w:rPr>
              <w:rFonts w:hint="eastAsia"/>
            </w:rPr>
            <w:t>（※水色の欄は追記が必要）</w:t>
          </w:r>
          <w:bookmarkEnd w:id="6"/>
        </w:p>
        <w:p w14:paraId="5AC006B1" w14:textId="77777777" w:rsidR="00D95B36" w:rsidRDefault="00CB5D3B" w:rsidP="00CB5D3B">
          <w:pPr>
            <w:ind w:leftChars="200" w:left="764" w:hangingChars="200" w:hanging="382"/>
          </w:pPr>
          <w:r>
            <w:rPr>
              <w:rFonts w:hint="eastAsia"/>
            </w:rPr>
            <w:t>・</w:t>
          </w:r>
          <w:r w:rsidR="00045A9B">
            <w:rPr>
              <w:rFonts w:hint="eastAsia"/>
            </w:rPr>
            <w:t>ユーザインターフェースは、Thymeleafのテンプレートを利用する</w:t>
          </w:r>
        </w:p>
        <w:p w14:paraId="13CD8BF8" w14:textId="77777777" w:rsidR="00045A9B" w:rsidRDefault="00CB5D3B" w:rsidP="00045A9B">
          <w:pPr>
            <w:ind w:leftChars="200" w:left="764" w:hangingChars="200" w:hanging="382"/>
          </w:pPr>
          <w:r>
            <w:rPr>
              <w:rFonts w:hint="eastAsia"/>
            </w:rPr>
            <w:t>・</w:t>
          </w:r>
          <w:r w:rsidR="00272434">
            <w:rPr>
              <w:rFonts w:hint="eastAsia"/>
            </w:rPr>
            <w:t>テンプレート</w:t>
          </w:r>
          <w:r w:rsidR="00272434">
            <w:t>ファイルは</w:t>
          </w:r>
          <w:r w:rsidR="00272434">
            <w:rPr>
              <w:rFonts w:hint="eastAsia"/>
            </w:rPr>
            <w:t>、</w:t>
          </w:r>
          <w:r w:rsidR="00045A9B">
            <w:rPr>
              <w:rFonts w:hint="eastAsia"/>
            </w:rPr>
            <w:t>/resource</w:t>
          </w:r>
          <w:r w:rsidR="00045A9B">
            <w:t>s/template</w:t>
          </w:r>
          <w:r w:rsidR="00045A9B">
            <w:rPr>
              <w:rFonts w:hint="eastAsia"/>
            </w:rPr>
            <w:t>配下に</w:t>
          </w:r>
          <w:r w:rsidR="0029095A">
            <w:rPr>
              <w:rFonts w:hint="eastAsia"/>
            </w:rPr>
            <w:t>置く</w:t>
          </w:r>
        </w:p>
        <w:p w14:paraId="4F7F7080" w14:textId="77777777" w:rsidR="00CB5D3B" w:rsidRDefault="00CB5D3B" w:rsidP="00045A9B">
          <w:pPr>
            <w:ind w:leftChars="200" w:left="764" w:hangingChars="200" w:hanging="382"/>
          </w:pPr>
          <w:r>
            <w:rPr>
              <w:rFonts w:hint="eastAsia"/>
            </w:rPr>
            <w:t>・各画面は、いずれかのレイアウトパターン</w:t>
          </w:r>
          <w:r w:rsidR="003A687D">
            <w:rPr>
              <w:rFonts w:hint="eastAsia"/>
            </w:rPr>
            <w:t>(詳細は、後述)</w:t>
          </w:r>
          <w:r>
            <w:rPr>
              <w:rFonts w:hint="eastAsia"/>
            </w:rPr>
            <w:t>を利用する</w:t>
          </w:r>
        </w:p>
        <w:p w14:paraId="670BBC4F" w14:textId="77777777" w:rsidR="00F503C9" w:rsidRDefault="00EB11B2" w:rsidP="00045A9B">
          <w:pPr>
            <w:ind w:leftChars="200" w:left="764" w:hangingChars="200" w:hanging="382"/>
          </w:pPr>
          <w:r>
            <w:rPr>
              <w:rFonts w:hint="eastAsia"/>
            </w:rPr>
            <w:t>・</w:t>
          </w:r>
          <w:r w:rsidR="00F503C9">
            <w:rPr>
              <w:rFonts w:hint="eastAsia"/>
            </w:rPr>
            <w:t>/resources/template</w:t>
          </w:r>
          <w:r w:rsidR="0029095A">
            <w:rPr>
              <w:rFonts w:hint="eastAsia"/>
            </w:rPr>
            <w:t>配下のパス名・ファイル名を下記に示す</w:t>
          </w:r>
        </w:p>
        <w:p w14:paraId="48440C6C" w14:textId="77777777" w:rsidR="00EB11B2" w:rsidRPr="003A687D" w:rsidRDefault="00EB11B2" w:rsidP="00045A9B">
          <w:pPr>
            <w:ind w:leftChars="200" w:left="764" w:hangingChars="200" w:hanging="382"/>
          </w:pPr>
        </w:p>
        <w:tbl>
          <w:tblPr>
            <w:tblStyle w:val="1-51"/>
            <w:tblW w:w="9736" w:type="dxa"/>
            <w:tblLook w:val="04A0" w:firstRow="1" w:lastRow="0" w:firstColumn="1" w:lastColumn="0" w:noHBand="0" w:noVBand="1"/>
          </w:tblPr>
          <w:tblGrid>
            <w:gridCol w:w="1120"/>
            <w:gridCol w:w="2076"/>
            <w:gridCol w:w="1634"/>
            <w:gridCol w:w="3558"/>
            <w:gridCol w:w="1348"/>
          </w:tblGrid>
          <w:tr w:rsidR="009803C9" w:rsidRPr="00045A9B" w14:paraId="13D442AC"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59D7062" w14:textId="77777777" w:rsidR="009803C9" w:rsidRPr="00045A9B" w:rsidRDefault="009803C9" w:rsidP="00B92B01">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76" w:type="dxa"/>
              </w:tcPr>
              <w:p w14:paraId="33ED680C"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634" w:type="dxa"/>
              </w:tcPr>
              <w:p w14:paraId="35BD655C" w14:textId="1CBA0054"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58" w:type="dxa"/>
              </w:tcPr>
              <w:p w14:paraId="3DE63B76"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48" w:type="dxa"/>
              </w:tcPr>
              <w:p w14:paraId="4483EAD2"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9803C9" w:rsidRPr="00045A9B" w14:paraId="1B31EB39"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510E85CB" w14:textId="77777777" w:rsidR="009803C9" w:rsidRPr="00272434" w:rsidRDefault="009803C9" w:rsidP="001E016C">
                <w:pPr>
                  <w:ind w:leftChars="0" w:left="0"/>
                  <w:rPr>
                    <w:rFonts w:asciiTheme="minorEastAsia" w:hAnsiTheme="minorEastAsia"/>
                    <w:b w:val="0"/>
                    <w:sz w:val="18"/>
                    <w:szCs w:val="18"/>
                  </w:rPr>
                </w:pPr>
                <w:r w:rsidRPr="00272434">
                  <w:rPr>
                    <w:rFonts w:asciiTheme="minorEastAsia" w:hAnsiTheme="minorEastAsia" w:hint="eastAsia"/>
                    <w:sz w:val="18"/>
                    <w:szCs w:val="18"/>
                  </w:rPr>
                  <w:t>共通部品</w:t>
                </w:r>
              </w:p>
            </w:tc>
            <w:tc>
              <w:tcPr>
                <w:tcW w:w="2076" w:type="dxa"/>
              </w:tcPr>
              <w:p w14:paraId="352F974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ヘッダ</w:t>
                </w:r>
              </w:p>
            </w:tc>
            <w:tc>
              <w:tcPr>
                <w:tcW w:w="1634" w:type="dxa"/>
              </w:tcPr>
              <w:p w14:paraId="7DCAA8F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2C23FA9"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header.html</w:t>
                </w:r>
              </w:p>
            </w:tc>
            <w:tc>
              <w:tcPr>
                <w:tcW w:w="1348" w:type="dxa"/>
              </w:tcPr>
              <w:p w14:paraId="51112E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315EB55"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6519B3CF"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613FEB1"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ナビゲーションバー</w:t>
                </w:r>
              </w:p>
            </w:tc>
            <w:tc>
              <w:tcPr>
                <w:tcW w:w="1634" w:type="dxa"/>
              </w:tcPr>
              <w:p w14:paraId="681E94C1"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783DA2C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menu.html</w:t>
                </w:r>
              </w:p>
            </w:tc>
            <w:tc>
              <w:tcPr>
                <w:tcW w:w="1348" w:type="dxa"/>
              </w:tcPr>
              <w:p w14:paraId="6F999C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4531606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AF2206E"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5D2DBE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p>
            </w:tc>
            <w:tc>
              <w:tcPr>
                <w:tcW w:w="1634" w:type="dxa"/>
              </w:tcPr>
              <w:p w14:paraId="2549F7E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21B7C5AA"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sidebar.html</w:t>
                </w:r>
              </w:p>
            </w:tc>
            <w:tc>
              <w:tcPr>
                <w:tcW w:w="1348" w:type="dxa"/>
              </w:tcPr>
              <w:p w14:paraId="2226CA7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D5A3A92"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24BA22A"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A98E3D2"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フッタ</w:t>
                </w:r>
              </w:p>
            </w:tc>
            <w:tc>
              <w:tcPr>
                <w:tcW w:w="1634" w:type="dxa"/>
              </w:tcPr>
              <w:p w14:paraId="5668E2D4"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0D2BC7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footer.html</w:t>
                </w:r>
              </w:p>
            </w:tc>
            <w:tc>
              <w:tcPr>
                <w:tcW w:w="1348" w:type="dxa"/>
              </w:tcPr>
              <w:p w14:paraId="7F947505"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821DE98"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0985F9B0"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3C89825"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レイアウトパターン1</w:t>
                </w:r>
              </w:p>
            </w:tc>
            <w:tc>
              <w:tcPr>
                <w:tcW w:w="1634" w:type="dxa"/>
              </w:tcPr>
              <w:p w14:paraId="7181C10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9D6C72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layout_3block.html</w:t>
                </w:r>
              </w:p>
            </w:tc>
            <w:tc>
              <w:tcPr>
                <w:tcW w:w="1348" w:type="dxa"/>
              </w:tcPr>
              <w:p w14:paraId="5FA2805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21F63E4"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6656361"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3AA26B5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レイアウトパターン2</w:t>
                </w:r>
              </w:p>
            </w:tc>
            <w:tc>
              <w:tcPr>
                <w:tcW w:w="1634" w:type="dxa"/>
              </w:tcPr>
              <w:p w14:paraId="03FBA532"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7FD2D6D"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layout_4block.html</w:t>
                </w:r>
              </w:p>
            </w:tc>
            <w:tc>
              <w:tcPr>
                <w:tcW w:w="1348" w:type="dxa"/>
              </w:tcPr>
              <w:p w14:paraId="76C4ACA0"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53C44ABA"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9482614"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1FE997AC"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レイアウトパターン3</w:t>
                </w:r>
              </w:p>
            </w:tc>
            <w:tc>
              <w:tcPr>
                <w:tcW w:w="1634" w:type="dxa"/>
              </w:tcPr>
              <w:p w14:paraId="5F6C631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5C237A98"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layout_5block.html</w:t>
                </w:r>
              </w:p>
            </w:tc>
            <w:tc>
              <w:tcPr>
                <w:tcW w:w="1348" w:type="dxa"/>
              </w:tcPr>
              <w:p w14:paraId="58230D5B"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135AAA6E"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C73A647"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w:t>
                </w:r>
              </w:p>
            </w:tc>
            <w:tc>
              <w:tcPr>
                <w:tcW w:w="2076" w:type="dxa"/>
              </w:tcPr>
              <w:p w14:paraId="6BBEAA1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エラー画面</w:t>
                </w:r>
              </w:p>
            </w:tc>
            <w:tc>
              <w:tcPr>
                <w:tcW w:w="1634" w:type="dxa"/>
              </w:tcPr>
              <w:p w14:paraId="0C8F1177"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79DBA33"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error.html</w:t>
                </w:r>
              </w:p>
            </w:tc>
            <w:tc>
              <w:tcPr>
                <w:tcW w:w="1348" w:type="dxa"/>
              </w:tcPr>
              <w:p w14:paraId="28FD2AAB" w14:textId="77777777" w:rsidR="009803C9" w:rsidRPr="00D95B36"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763D9F20"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848FC4E"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1-1-1-1</w:t>
                </w:r>
              </w:p>
            </w:tc>
            <w:tc>
              <w:tcPr>
                <w:tcW w:w="2076" w:type="dxa"/>
              </w:tcPr>
              <w:p w14:paraId="4303F49B"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1634" w:type="dxa"/>
              </w:tcPr>
              <w:p w14:paraId="09CBC7F6"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9C2E03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login.html</w:t>
                </w:r>
              </w:p>
            </w:tc>
            <w:tc>
              <w:tcPr>
                <w:tcW w:w="1348" w:type="dxa"/>
              </w:tcPr>
              <w:p w14:paraId="741F77A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454351C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50E72A8" w14:textId="77777777" w:rsidR="009803C9" w:rsidRPr="001E016C" w:rsidRDefault="009803C9" w:rsidP="00CB5D3B">
                <w:pPr>
                  <w:ind w:leftChars="0" w:left="0"/>
                  <w:rPr>
                    <w:rFonts w:asciiTheme="minorEastAsia" w:hAnsiTheme="minorEastAsia"/>
                    <w:sz w:val="18"/>
                    <w:szCs w:val="18"/>
                  </w:rPr>
                </w:pPr>
                <w:r>
                  <w:rPr>
                    <w:rFonts w:asciiTheme="minorEastAsia" w:hAnsiTheme="minorEastAsia" w:hint="eastAsia"/>
                    <w:sz w:val="18"/>
                    <w:szCs w:val="18"/>
                  </w:rPr>
                  <w:t>1-3-1-3</w:t>
                </w:r>
                <w:r>
                  <w:rPr>
                    <w:rFonts w:asciiTheme="minorEastAsia" w:hAnsiTheme="minorEastAsia"/>
                    <w:sz w:val="18"/>
                    <w:szCs w:val="18"/>
                  </w:rPr>
                  <w:br/>
                </w:r>
                <w:r w:rsidRPr="001E016C">
                  <w:rPr>
                    <w:rFonts w:asciiTheme="minorEastAsia" w:hAnsiTheme="minorEastAsia" w:hint="eastAsia"/>
                    <w:sz w:val="18"/>
                    <w:szCs w:val="18"/>
                  </w:rPr>
                  <w:t>1-3-1-4</w:t>
                </w:r>
              </w:p>
            </w:tc>
            <w:tc>
              <w:tcPr>
                <w:tcW w:w="2076" w:type="dxa"/>
              </w:tcPr>
              <w:p w14:paraId="06515D6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管理者用メニュー画面</w:t>
                </w:r>
              </w:p>
            </w:tc>
            <w:tc>
              <w:tcPr>
                <w:tcW w:w="1634" w:type="dxa"/>
              </w:tcPr>
              <w:p w14:paraId="7A788E4E"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7DF84363"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admin_menu.html</w:t>
                </w:r>
              </w:p>
            </w:tc>
            <w:tc>
              <w:tcPr>
                <w:tcW w:w="1348" w:type="dxa"/>
              </w:tcPr>
              <w:p w14:paraId="383E3350"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25972ABB"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2A48D8A"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2-1-1-1</w:t>
                </w:r>
                <w:r>
                  <w:rPr>
                    <w:rFonts w:asciiTheme="minorEastAsia" w:hAnsiTheme="minorEastAsia"/>
                    <w:sz w:val="18"/>
                    <w:szCs w:val="18"/>
                  </w:rPr>
                  <w:br/>
                </w:r>
                <w:r w:rsidRPr="001E016C">
                  <w:rPr>
                    <w:rFonts w:asciiTheme="minorEastAsia" w:hAnsiTheme="minorEastAsia" w:hint="eastAsia"/>
                    <w:sz w:val="18"/>
                    <w:szCs w:val="18"/>
                  </w:rPr>
                  <w:t>2-1-1-2</w:t>
                </w:r>
              </w:p>
            </w:tc>
            <w:tc>
              <w:tcPr>
                <w:tcW w:w="2076" w:type="dxa"/>
              </w:tcPr>
              <w:p w14:paraId="3DD6CFF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トップ画面</w:t>
                </w:r>
              </w:p>
            </w:tc>
            <w:tc>
              <w:tcPr>
                <w:tcW w:w="1634" w:type="dxa"/>
              </w:tcPr>
              <w:p w14:paraId="74F4C843"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DB39F82"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index.html</w:t>
                </w:r>
              </w:p>
            </w:tc>
            <w:tc>
              <w:tcPr>
                <w:tcW w:w="1348" w:type="dxa"/>
              </w:tcPr>
              <w:p w14:paraId="1EFB3118" w14:textId="77777777" w:rsidR="009803C9" w:rsidRPr="00D95B36"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896C68" w:rsidRPr="00045A9B" w14:paraId="5D6301B0" w14:textId="77777777" w:rsidTr="00C257EA">
            <w:tc>
              <w:tcPr>
                <w:cnfStyle w:val="001000000000" w:firstRow="0" w:lastRow="0" w:firstColumn="1" w:lastColumn="0" w:oddVBand="0" w:evenVBand="0" w:oddHBand="0" w:evenHBand="0" w:firstRowFirstColumn="0" w:firstRowLastColumn="0" w:lastRowFirstColumn="0" w:lastRowLastColumn="0"/>
                <w:tcW w:w="1120" w:type="dxa"/>
                <w:shd w:val="clear" w:color="auto" w:fill="00B0F0"/>
              </w:tcPr>
              <w:p w14:paraId="2B5CDEFA" w14:textId="33B4FB62" w:rsidR="00896C68" w:rsidRDefault="00C257EA" w:rsidP="00CB5D3B">
                <w:pPr>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-1-1-2</w:t>
                </w:r>
              </w:p>
            </w:tc>
            <w:tc>
              <w:tcPr>
                <w:tcW w:w="2076" w:type="dxa"/>
                <w:shd w:val="clear" w:color="auto" w:fill="00B0F0"/>
              </w:tcPr>
              <w:p w14:paraId="24E2DD7C" w14:textId="302ED758" w:rsidR="00896C68"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1634" w:type="dxa"/>
                <w:shd w:val="clear" w:color="auto" w:fill="00B0F0"/>
              </w:tcPr>
              <w:p w14:paraId="2E57AE85" w14:textId="68E956F0" w:rsidR="00896C68" w:rsidRPr="004F6C7A"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contact</w:t>
                </w:r>
              </w:p>
            </w:tc>
            <w:tc>
              <w:tcPr>
                <w:tcW w:w="3558" w:type="dxa"/>
                <w:shd w:val="clear" w:color="auto" w:fill="00B0F0"/>
              </w:tcPr>
              <w:p w14:paraId="74CF014D" w14:textId="6A22CB42" w:rsidR="00896C68" w:rsidRPr="00D95B36"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contact.html</w:t>
                </w:r>
              </w:p>
            </w:tc>
            <w:tc>
              <w:tcPr>
                <w:tcW w:w="1348" w:type="dxa"/>
                <w:shd w:val="clear" w:color="auto" w:fill="00B0F0"/>
              </w:tcPr>
              <w:p w14:paraId="4471D0C5" w14:textId="6C950877" w:rsidR="00896C68" w:rsidRDefault="00181643"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688B960D"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34F0693"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2-1-2-1</w:t>
                </w:r>
                <w:r>
                  <w:rPr>
                    <w:rFonts w:asciiTheme="minorEastAsia" w:hAnsiTheme="minorEastAsia"/>
                    <w:sz w:val="18"/>
                    <w:szCs w:val="18"/>
                  </w:rPr>
                  <w:br/>
                </w:r>
                <w:r w:rsidRPr="001E016C">
                  <w:rPr>
                    <w:rFonts w:asciiTheme="minorEastAsia" w:hAnsiTheme="minorEastAsia" w:hint="eastAsia"/>
                    <w:sz w:val="18"/>
                    <w:szCs w:val="18"/>
                  </w:rPr>
                  <w:t>2-1-2-2</w:t>
                </w:r>
              </w:p>
            </w:tc>
            <w:tc>
              <w:tcPr>
                <w:tcW w:w="2076" w:type="dxa"/>
              </w:tcPr>
              <w:p w14:paraId="79BC098B"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tcPr>
              <w:p w14:paraId="3DC71906"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tcPr>
              <w:p w14:paraId="1A17DB04"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item_list.html</w:t>
                </w:r>
              </w:p>
            </w:tc>
            <w:tc>
              <w:tcPr>
                <w:tcW w:w="1348" w:type="dxa"/>
              </w:tcPr>
              <w:p w14:paraId="2039E825"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パターン3</w:t>
                </w:r>
              </w:p>
            </w:tc>
          </w:tr>
          <w:tr w:rsidR="009803C9" w:rsidRPr="00045A9B" w14:paraId="3988C4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E085CEB" w14:textId="77777777" w:rsidR="009803C9"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2-1-1-3</w:t>
                </w:r>
              </w:p>
            </w:tc>
            <w:tc>
              <w:tcPr>
                <w:tcW w:w="2076" w:type="dxa"/>
                <w:shd w:val="clear" w:color="auto" w:fill="EEECE1" w:themeFill="background2"/>
              </w:tcPr>
              <w:p w14:paraId="31E1884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shd w:val="clear" w:color="auto" w:fill="EEECE1" w:themeFill="background2"/>
              </w:tcPr>
              <w:p w14:paraId="3436BF26"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shd w:val="clear" w:color="auto" w:fill="EEECE1" w:themeFill="background2"/>
              </w:tcPr>
              <w:p w14:paraId="334FF21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item_list_admin.html</w:t>
                </w:r>
              </w:p>
            </w:tc>
            <w:tc>
              <w:tcPr>
                <w:tcW w:w="1348" w:type="dxa"/>
                <w:shd w:val="clear" w:color="auto" w:fill="EEECE1" w:themeFill="background2"/>
              </w:tcPr>
              <w:p w14:paraId="1D073BAB"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9803C9" w:rsidRPr="00045A9B" w14:paraId="77B95CE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auto"/>
              </w:tcPr>
              <w:p w14:paraId="4EE33626"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2-6-1-1</w:t>
                </w:r>
                <w:r>
                  <w:rPr>
                    <w:rFonts w:asciiTheme="minorEastAsia" w:hAnsiTheme="minorEastAsia"/>
                    <w:sz w:val="18"/>
                    <w:szCs w:val="18"/>
                  </w:rPr>
                  <w:br/>
                </w:r>
                <w:r w:rsidRPr="001E016C">
                  <w:rPr>
                    <w:rFonts w:asciiTheme="minorEastAsia" w:hAnsiTheme="minorEastAsia" w:hint="eastAsia"/>
                    <w:sz w:val="18"/>
                    <w:szCs w:val="18"/>
                  </w:rPr>
                  <w:t>2-6-1-2</w:t>
                </w:r>
              </w:p>
            </w:tc>
            <w:tc>
              <w:tcPr>
                <w:tcW w:w="2076" w:type="dxa"/>
                <w:shd w:val="clear" w:color="auto" w:fill="auto"/>
              </w:tcPr>
              <w:p w14:paraId="7DA139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auto"/>
              </w:tcPr>
              <w:p w14:paraId="2D23157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auto"/>
              </w:tcPr>
              <w:p w14:paraId="35FAED7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item_detail.html</w:t>
                </w:r>
              </w:p>
            </w:tc>
            <w:tc>
              <w:tcPr>
                <w:tcW w:w="1348" w:type="dxa"/>
                <w:shd w:val="clear" w:color="auto" w:fill="auto"/>
              </w:tcPr>
              <w:p w14:paraId="7674BE6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2A7F59" w:rsidRPr="00045A9B" w14:paraId="02631C1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2D9130"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2-6-1-3</w:t>
                </w:r>
              </w:p>
            </w:tc>
            <w:tc>
              <w:tcPr>
                <w:tcW w:w="2076" w:type="dxa"/>
                <w:shd w:val="clear" w:color="auto" w:fill="EEECE1" w:themeFill="background2"/>
              </w:tcPr>
              <w:p w14:paraId="7827A9BD"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EEECE1" w:themeFill="background2"/>
              </w:tcPr>
              <w:p w14:paraId="24A7A68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EEECE1" w:themeFill="background2"/>
              </w:tcPr>
              <w:p w14:paraId="4EAD68D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item_detail_admin.html</w:t>
                </w:r>
              </w:p>
            </w:tc>
            <w:tc>
              <w:tcPr>
                <w:tcW w:w="1348" w:type="dxa"/>
                <w:shd w:val="clear" w:color="auto" w:fill="EEECE1" w:themeFill="background2"/>
              </w:tcPr>
              <w:p w14:paraId="6D9B85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0242E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F38FEF6"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2-7-1-3</w:t>
                </w:r>
              </w:p>
            </w:tc>
            <w:tc>
              <w:tcPr>
                <w:tcW w:w="2076" w:type="dxa"/>
                <w:shd w:val="clear" w:color="auto" w:fill="EEECE1" w:themeFill="background2"/>
              </w:tcPr>
              <w:p w14:paraId="3899F91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商品登録入力画面</w:t>
                </w:r>
              </w:p>
            </w:tc>
            <w:tc>
              <w:tcPr>
                <w:tcW w:w="1634" w:type="dxa"/>
                <w:shd w:val="clear" w:color="auto" w:fill="EEECE1" w:themeFill="background2"/>
              </w:tcPr>
              <w:p w14:paraId="05F5AA0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C8934C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item_regist_input.html</w:t>
                </w:r>
              </w:p>
            </w:tc>
            <w:tc>
              <w:tcPr>
                <w:tcW w:w="1348" w:type="dxa"/>
                <w:shd w:val="clear" w:color="auto" w:fill="EEECE1" w:themeFill="background2"/>
              </w:tcPr>
              <w:p w14:paraId="76BB56EA"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4D84EF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DCE3193"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2-7-2-3</w:t>
                </w:r>
              </w:p>
            </w:tc>
            <w:tc>
              <w:tcPr>
                <w:tcW w:w="2076" w:type="dxa"/>
                <w:shd w:val="clear" w:color="auto" w:fill="EEECE1" w:themeFill="background2"/>
              </w:tcPr>
              <w:p w14:paraId="7A50A61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商品登録確認画面</w:t>
                </w:r>
              </w:p>
            </w:tc>
            <w:tc>
              <w:tcPr>
                <w:tcW w:w="1634" w:type="dxa"/>
                <w:shd w:val="clear" w:color="auto" w:fill="EEECE1" w:themeFill="background2"/>
              </w:tcPr>
              <w:p w14:paraId="0300004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2180B8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item_regist_check.html</w:t>
                </w:r>
              </w:p>
            </w:tc>
            <w:tc>
              <w:tcPr>
                <w:tcW w:w="1348" w:type="dxa"/>
                <w:shd w:val="clear" w:color="auto" w:fill="EEECE1" w:themeFill="background2"/>
              </w:tcPr>
              <w:p w14:paraId="5F7FCC9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39875B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395B181A"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2-7-3-3</w:t>
                </w:r>
              </w:p>
            </w:tc>
            <w:tc>
              <w:tcPr>
                <w:tcW w:w="2076" w:type="dxa"/>
                <w:shd w:val="clear" w:color="auto" w:fill="EEECE1" w:themeFill="background2"/>
              </w:tcPr>
              <w:p w14:paraId="76B86F4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1634" w:type="dxa"/>
                <w:shd w:val="clear" w:color="auto" w:fill="EEECE1" w:themeFill="background2"/>
              </w:tcPr>
              <w:p w14:paraId="1C916B0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11C3D7F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item_regist_complete.html</w:t>
                </w:r>
              </w:p>
            </w:tc>
            <w:tc>
              <w:tcPr>
                <w:tcW w:w="1348" w:type="dxa"/>
                <w:shd w:val="clear" w:color="auto" w:fill="EEECE1" w:themeFill="background2"/>
              </w:tcPr>
              <w:p w14:paraId="2140F23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FC534E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AE858C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2-8-1-3</w:t>
                </w:r>
              </w:p>
            </w:tc>
            <w:tc>
              <w:tcPr>
                <w:tcW w:w="2076" w:type="dxa"/>
                <w:shd w:val="clear" w:color="auto" w:fill="EEECE1" w:themeFill="background2"/>
              </w:tcPr>
              <w:p w14:paraId="5EA3853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商品変更入力画面</w:t>
                </w:r>
              </w:p>
            </w:tc>
            <w:tc>
              <w:tcPr>
                <w:tcW w:w="1634" w:type="dxa"/>
                <w:shd w:val="clear" w:color="auto" w:fill="EEECE1" w:themeFill="background2"/>
              </w:tcPr>
              <w:p w14:paraId="423A7987"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5855151F"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item_update_input.html</w:t>
                </w:r>
              </w:p>
            </w:tc>
            <w:tc>
              <w:tcPr>
                <w:tcW w:w="1348" w:type="dxa"/>
                <w:shd w:val="clear" w:color="auto" w:fill="EEECE1" w:themeFill="background2"/>
              </w:tcPr>
              <w:p w14:paraId="53182160"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FDD513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B8BFB6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2-8-2-3</w:t>
                </w:r>
              </w:p>
            </w:tc>
            <w:tc>
              <w:tcPr>
                <w:tcW w:w="2076" w:type="dxa"/>
                <w:shd w:val="clear" w:color="auto" w:fill="EEECE1" w:themeFill="background2"/>
              </w:tcPr>
              <w:p w14:paraId="34397F8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商品変更確認画面</w:t>
                </w:r>
              </w:p>
            </w:tc>
            <w:tc>
              <w:tcPr>
                <w:tcW w:w="1634" w:type="dxa"/>
                <w:shd w:val="clear" w:color="auto" w:fill="EEECE1" w:themeFill="background2"/>
              </w:tcPr>
              <w:p w14:paraId="1CDF4733"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3CBB367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item_update_check.html</w:t>
                </w:r>
              </w:p>
            </w:tc>
            <w:tc>
              <w:tcPr>
                <w:tcW w:w="1348" w:type="dxa"/>
                <w:shd w:val="clear" w:color="auto" w:fill="EEECE1" w:themeFill="background2"/>
              </w:tcPr>
              <w:p w14:paraId="75260D6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65D46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78822769"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2-8-3-3</w:t>
                </w:r>
              </w:p>
            </w:tc>
            <w:tc>
              <w:tcPr>
                <w:tcW w:w="2076" w:type="dxa"/>
                <w:shd w:val="clear" w:color="auto" w:fill="EEECE1" w:themeFill="background2"/>
              </w:tcPr>
              <w:p w14:paraId="342EE553"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商品変更完了画面</w:t>
                </w:r>
              </w:p>
            </w:tc>
            <w:tc>
              <w:tcPr>
                <w:tcW w:w="1634" w:type="dxa"/>
                <w:shd w:val="clear" w:color="auto" w:fill="EEECE1" w:themeFill="background2"/>
              </w:tcPr>
              <w:p w14:paraId="0620768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266EBBB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item_update_complete.html</w:t>
                </w:r>
              </w:p>
            </w:tc>
            <w:tc>
              <w:tcPr>
                <w:tcW w:w="1348" w:type="dxa"/>
                <w:shd w:val="clear" w:color="auto" w:fill="EEECE1" w:themeFill="background2"/>
              </w:tcPr>
              <w:p w14:paraId="0123D2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C7A75EE"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53626FED" w14:textId="77777777" w:rsidR="002A7F59" w:rsidRPr="00C80DF8" w:rsidRDefault="002A7F59" w:rsidP="002A7F59">
                <w:pPr>
                  <w:ind w:leftChars="0" w:left="0"/>
                  <w:rPr>
                    <w:rFonts w:asciiTheme="minorEastAsia" w:hAnsiTheme="minorEastAsia"/>
                    <w:b w:val="0"/>
                    <w:sz w:val="18"/>
                    <w:szCs w:val="18"/>
                  </w:rPr>
                </w:pPr>
                <w:r w:rsidRPr="00B92B01">
                  <w:rPr>
                    <w:rFonts w:asciiTheme="minorEastAsia" w:hAnsiTheme="minorEastAsia" w:hint="eastAsia"/>
                    <w:sz w:val="18"/>
                    <w:szCs w:val="18"/>
                  </w:rPr>
                  <w:t>2-9-1-3</w:t>
                </w:r>
              </w:p>
            </w:tc>
            <w:tc>
              <w:tcPr>
                <w:tcW w:w="2076" w:type="dxa"/>
                <w:shd w:val="clear" w:color="auto" w:fill="EEECE1" w:themeFill="background2"/>
              </w:tcPr>
              <w:p w14:paraId="026CB73C"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1FBE2E0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5DF7682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item_delete_check.html</w:t>
                </w:r>
              </w:p>
            </w:tc>
            <w:tc>
              <w:tcPr>
                <w:tcW w:w="1348" w:type="dxa"/>
                <w:shd w:val="clear" w:color="auto" w:fill="EEECE1" w:themeFill="background2"/>
              </w:tcPr>
              <w:p w14:paraId="7762985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71DC700"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10AF3EB" w14:textId="77777777" w:rsidR="002A7F59" w:rsidRPr="00C80DF8" w:rsidRDefault="002A7F59" w:rsidP="002A7F59">
                <w:pPr>
                  <w:ind w:leftChars="0" w:left="0"/>
                  <w:rPr>
                    <w:rFonts w:asciiTheme="minorEastAsia" w:hAnsiTheme="minorEastAsia"/>
                    <w:b w:val="0"/>
                    <w:sz w:val="18"/>
                    <w:szCs w:val="18"/>
                  </w:rPr>
                </w:pPr>
                <w:r>
                  <w:rPr>
                    <w:rFonts w:asciiTheme="minorEastAsia" w:hAnsiTheme="minorEastAsia" w:hint="eastAsia"/>
                    <w:sz w:val="18"/>
                    <w:szCs w:val="18"/>
                  </w:rPr>
                  <w:t>2-9-2-3</w:t>
                </w:r>
              </w:p>
            </w:tc>
            <w:tc>
              <w:tcPr>
                <w:tcW w:w="2076" w:type="dxa"/>
                <w:shd w:val="clear" w:color="auto" w:fill="EEECE1" w:themeFill="background2"/>
              </w:tcPr>
              <w:p w14:paraId="3C3C4A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700898B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14D6CF1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item_delete_complete</w:t>
                </w:r>
                <w:r w:rsidRPr="004F6C7A">
                  <w:rPr>
                    <w:rFonts w:asciiTheme="minorEastAsia" w:hAnsiTheme="minorEastAsia"/>
                    <w:sz w:val="18"/>
                    <w:szCs w:val="18"/>
                  </w:rPr>
                  <w:t>.html</w:t>
                </w:r>
              </w:p>
            </w:tc>
            <w:tc>
              <w:tcPr>
                <w:tcW w:w="1348" w:type="dxa"/>
                <w:shd w:val="clear" w:color="auto" w:fill="EEECE1" w:themeFill="background2"/>
              </w:tcPr>
              <w:p w14:paraId="0FD26FF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A2736C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6C67F8E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3-1-1-3</w:t>
                </w:r>
              </w:p>
            </w:tc>
            <w:tc>
              <w:tcPr>
                <w:tcW w:w="2076" w:type="dxa"/>
                <w:shd w:val="clear" w:color="auto" w:fill="EEECE1" w:themeFill="background2"/>
              </w:tcPr>
              <w:p w14:paraId="6BC5A98F"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カテゴリ一覧画面</w:t>
                </w:r>
              </w:p>
            </w:tc>
            <w:tc>
              <w:tcPr>
                <w:tcW w:w="1634" w:type="dxa"/>
                <w:shd w:val="clear" w:color="auto" w:fill="EEECE1" w:themeFill="background2"/>
              </w:tcPr>
              <w:p w14:paraId="1906D0C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/category/list</w:t>
                </w:r>
              </w:p>
            </w:tc>
            <w:tc>
              <w:tcPr>
                <w:tcW w:w="3558" w:type="dxa"/>
                <w:shd w:val="clear" w:color="auto" w:fill="EEECE1" w:themeFill="background2"/>
              </w:tcPr>
              <w:p w14:paraId="3583550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category_list.html</w:t>
                </w:r>
              </w:p>
            </w:tc>
            <w:tc>
              <w:tcPr>
                <w:tcW w:w="1348" w:type="dxa"/>
                <w:shd w:val="clear" w:color="auto" w:fill="EEECE1" w:themeFill="background2"/>
              </w:tcPr>
              <w:p w14:paraId="0A62C4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2FC13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6CC6EF"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3-2-1-3</w:t>
                </w:r>
              </w:p>
            </w:tc>
            <w:tc>
              <w:tcPr>
                <w:tcW w:w="2076" w:type="dxa"/>
                <w:shd w:val="clear" w:color="auto" w:fill="EEECE1" w:themeFill="background2"/>
              </w:tcPr>
              <w:p w14:paraId="71188E7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カテゴリ詳細画面</w:t>
                </w:r>
              </w:p>
            </w:tc>
            <w:tc>
              <w:tcPr>
                <w:tcW w:w="1634" w:type="dxa"/>
                <w:shd w:val="clear" w:color="auto" w:fill="EEECE1" w:themeFill="background2"/>
              </w:tcPr>
              <w:p w14:paraId="561E9504"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/category/detail</w:t>
                </w:r>
              </w:p>
            </w:tc>
            <w:tc>
              <w:tcPr>
                <w:tcW w:w="3558" w:type="dxa"/>
                <w:shd w:val="clear" w:color="auto" w:fill="EEECE1" w:themeFill="background2"/>
              </w:tcPr>
              <w:p w14:paraId="6E47AB5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category_detail.html</w:t>
                </w:r>
              </w:p>
            </w:tc>
            <w:tc>
              <w:tcPr>
                <w:tcW w:w="1348" w:type="dxa"/>
                <w:shd w:val="clear" w:color="auto" w:fill="EEECE1" w:themeFill="background2"/>
              </w:tcPr>
              <w:p w14:paraId="4E862B1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715607">
                  <w:rPr>
                    <w:rFonts w:asciiTheme="minorEastAsia" w:hAnsiTheme="minorEastAsia" w:cs="ＭＳ Ｐゴシック" w:hint="eastAsia"/>
                    <w:color w:val="000000"/>
                    <w:kern w:val="0"/>
                    <w:sz w:val="18"/>
                    <w:szCs w:val="18"/>
                  </w:rPr>
                  <w:t>パターン2</w:t>
                </w:r>
              </w:p>
            </w:tc>
          </w:tr>
        </w:tbl>
        <w:p w14:paraId="1F14F743" w14:textId="77777777" w:rsidR="004F6C7A" w:rsidRDefault="004F6C7A">
          <w:pPr>
            <w:widowControl/>
            <w:spacing w:line="240" w:lineRule="auto"/>
            <w:ind w:leftChars="0" w:left="0"/>
            <w:jc w:val="left"/>
          </w:pPr>
          <w:r>
            <w:br w:type="page"/>
          </w:r>
        </w:p>
        <w:p w14:paraId="025E7E5D" w14:textId="77777777" w:rsidR="007F5493" w:rsidRDefault="007F5493" w:rsidP="007F5493">
          <w:pPr>
            <w:wordWrap w:val="0"/>
            <w:ind w:leftChars="200" w:left="382"/>
            <w:jc w:val="right"/>
            <w:rPr>
              <w:sz w:val="16"/>
            </w:rPr>
          </w:pPr>
          <w:r>
            <w:rPr>
              <w:rFonts w:hint="eastAsia"/>
              <w:sz w:val="16"/>
            </w:rPr>
            <w:lastRenderedPageBreak/>
            <w:t>1-4 テンプレートファイル構成</w:t>
          </w:r>
        </w:p>
        <w:tbl>
          <w:tblPr>
            <w:tblStyle w:val="1-51"/>
            <w:tblW w:w="9736" w:type="dxa"/>
            <w:tblLook w:val="04A0" w:firstRow="1" w:lastRow="0" w:firstColumn="1" w:lastColumn="0" w:noHBand="0" w:noVBand="1"/>
          </w:tblPr>
          <w:tblGrid>
            <w:gridCol w:w="1099"/>
            <w:gridCol w:w="2025"/>
            <w:gridCol w:w="1750"/>
            <w:gridCol w:w="3543"/>
            <w:gridCol w:w="1319"/>
          </w:tblGrid>
          <w:tr w:rsidR="00EB11B2" w:rsidRPr="00045A9B" w14:paraId="024F5E57"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7E227206" w14:textId="77777777" w:rsidR="00EB11B2" w:rsidRPr="00045A9B" w:rsidRDefault="00EB11B2"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0A7D51E3"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750" w:type="dxa"/>
              </w:tcPr>
              <w:p w14:paraId="04BB25B2" w14:textId="26AB52C3"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43" w:type="dxa"/>
              </w:tcPr>
              <w:p w14:paraId="1AA1C1EF"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A999E01"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6AA3A15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9E2D8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3-3-1-3</w:t>
                </w:r>
              </w:p>
            </w:tc>
            <w:tc>
              <w:tcPr>
                <w:tcW w:w="2025" w:type="dxa"/>
                <w:shd w:val="clear" w:color="auto" w:fill="EEECE1" w:themeFill="background2"/>
              </w:tcPr>
              <w:p w14:paraId="4E8AC12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カテゴリ登録入力画面</w:t>
                </w:r>
              </w:p>
            </w:tc>
            <w:tc>
              <w:tcPr>
                <w:tcW w:w="1750" w:type="dxa"/>
                <w:shd w:val="clear" w:color="auto" w:fill="EEECE1" w:themeFill="background2"/>
              </w:tcPr>
              <w:p w14:paraId="3C220C54"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013FCDB5"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category_regist_input.html</w:t>
                </w:r>
              </w:p>
            </w:tc>
            <w:tc>
              <w:tcPr>
                <w:tcW w:w="1319" w:type="dxa"/>
                <w:shd w:val="clear" w:color="auto" w:fill="EEECE1" w:themeFill="background2"/>
              </w:tcPr>
              <w:p w14:paraId="07C34E68"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8C2EC8C"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2720088"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3-3-2-3</w:t>
                </w:r>
              </w:p>
            </w:tc>
            <w:tc>
              <w:tcPr>
                <w:tcW w:w="2025" w:type="dxa"/>
                <w:shd w:val="clear" w:color="auto" w:fill="EEECE1" w:themeFill="background2"/>
              </w:tcPr>
              <w:p w14:paraId="0A8B22B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カテゴリ登録確認画面</w:t>
                </w:r>
              </w:p>
            </w:tc>
            <w:tc>
              <w:tcPr>
                <w:tcW w:w="1750" w:type="dxa"/>
                <w:shd w:val="clear" w:color="auto" w:fill="EEECE1" w:themeFill="background2"/>
              </w:tcPr>
              <w:p w14:paraId="16C0BBDA"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7AF3521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category_regist_check.html</w:t>
                </w:r>
              </w:p>
            </w:tc>
            <w:tc>
              <w:tcPr>
                <w:tcW w:w="1319" w:type="dxa"/>
                <w:shd w:val="clear" w:color="auto" w:fill="EEECE1" w:themeFill="background2"/>
              </w:tcPr>
              <w:p w14:paraId="63A1298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77E173D2"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8F97BCC"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3-3-3-3</w:t>
                </w:r>
              </w:p>
            </w:tc>
            <w:tc>
              <w:tcPr>
                <w:tcW w:w="2025" w:type="dxa"/>
                <w:shd w:val="clear" w:color="auto" w:fill="EEECE1" w:themeFill="background2"/>
              </w:tcPr>
              <w:p w14:paraId="060EF8C9"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1750" w:type="dxa"/>
                <w:shd w:val="clear" w:color="auto" w:fill="EEECE1" w:themeFill="background2"/>
              </w:tcPr>
              <w:p w14:paraId="076AE8ED"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2B767E8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category_regist_complete.html</w:t>
                </w:r>
              </w:p>
            </w:tc>
            <w:tc>
              <w:tcPr>
                <w:tcW w:w="1319" w:type="dxa"/>
                <w:shd w:val="clear" w:color="auto" w:fill="EEECE1" w:themeFill="background2"/>
              </w:tcPr>
              <w:p w14:paraId="7BE0BDE2"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CCF64C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F252EB6" w14:textId="77777777" w:rsidR="0029095A" w:rsidRPr="00272434"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3-4-1-3</w:t>
                </w:r>
              </w:p>
            </w:tc>
            <w:tc>
              <w:tcPr>
                <w:tcW w:w="2025" w:type="dxa"/>
                <w:shd w:val="clear" w:color="auto" w:fill="EEECE1" w:themeFill="background2"/>
              </w:tcPr>
              <w:p w14:paraId="707DB37D"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カテゴリ変更入力画面</w:t>
                </w:r>
              </w:p>
            </w:tc>
            <w:tc>
              <w:tcPr>
                <w:tcW w:w="1750" w:type="dxa"/>
                <w:shd w:val="clear" w:color="auto" w:fill="EEECE1" w:themeFill="background2"/>
              </w:tcPr>
              <w:p w14:paraId="215BA52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53DC25AE"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category_update_input.html</w:t>
                </w:r>
              </w:p>
            </w:tc>
            <w:tc>
              <w:tcPr>
                <w:tcW w:w="1319" w:type="dxa"/>
                <w:shd w:val="clear" w:color="auto" w:fill="EEECE1" w:themeFill="background2"/>
              </w:tcPr>
              <w:p w14:paraId="3F9E73D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291C84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7B595C43"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3-4-2-3</w:t>
                </w:r>
              </w:p>
            </w:tc>
            <w:tc>
              <w:tcPr>
                <w:tcW w:w="2025" w:type="dxa"/>
                <w:shd w:val="clear" w:color="auto" w:fill="EEECE1" w:themeFill="background2"/>
              </w:tcPr>
              <w:p w14:paraId="2E3564DC"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カテゴリ変更確認画面</w:t>
                </w:r>
              </w:p>
            </w:tc>
            <w:tc>
              <w:tcPr>
                <w:tcW w:w="1750" w:type="dxa"/>
                <w:shd w:val="clear" w:color="auto" w:fill="EEECE1" w:themeFill="background2"/>
              </w:tcPr>
              <w:p w14:paraId="516B22C3"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162180B0"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category_update_check.html</w:t>
                </w:r>
              </w:p>
            </w:tc>
            <w:tc>
              <w:tcPr>
                <w:tcW w:w="1319" w:type="dxa"/>
                <w:shd w:val="clear" w:color="auto" w:fill="EEECE1" w:themeFill="background2"/>
              </w:tcPr>
              <w:p w14:paraId="1E529E5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502499F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0DBDF1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3-4-3-3</w:t>
                </w:r>
              </w:p>
            </w:tc>
            <w:tc>
              <w:tcPr>
                <w:tcW w:w="2025" w:type="dxa"/>
                <w:shd w:val="clear" w:color="auto" w:fill="EEECE1" w:themeFill="background2"/>
              </w:tcPr>
              <w:p w14:paraId="4AD8AA4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1750" w:type="dxa"/>
                <w:shd w:val="clear" w:color="auto" w:fill="EEECE1" w:themeFill="background2"/>
              </w:tcPr>
              <w:p w14:paraId="7509221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7A6E6E79"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category_update_complete.html</w:t>
                </w:r>
              </w:p>
            </w:tc>
            <w:tc>
              <w:tcPr>
                <w:tcW w:w="1319" w:type="dxa"/>
                <w:shd w:val="clear" w:color="auto" w:fill="EEECE1" w:themeFill="background2"/>
              </w:tcPr>
              <w:p w14:paraId="79912425"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C12E686"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732D885"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3-5-1-3</w:t>
                </w:r>
              </w:p>
            </w:tc>
            <w:tc>
              <w:tcPr>
                <w:tcW w:w="2025" w:type="dxa"/>
                <w:shd w:val="clear" w:color="auto" w:fill="EEECE1" w:themeFill="background2"/>
              </w:tcPr>
              <w:p w14:paraId="64A9269A"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カテゴリ削除確認画面</w:t>
                </w:r>
              </w:p>
            </w:tc>
            <w:tc>
              <w:tcPr>
                <w:tcW w:w="1750" w:type="dxa"/>
                <w:shd w:val="clear" w:color="auto" w:fill="EEECE1" w:themeFill="background2"/>
              </w:tcPr>
              <w:p w14:paraId="483ADC4E"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15226791"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category_delete_check.html</w:t>
                </w:r>
              </w:p>
            </w:tc>
            <w:tc>
              <w:tcPr>
                <w:tcW w:w="1319" w:type="dxa"/>
                <w:shd w:val="clear" w:color="auto" w:fill="EEECE1" w:themeFill="background2"/>
              </w:tcPr>
              <w:p w14:paraId="63EBE73C"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4CEFDB84"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C229AF1"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3-5-2-3</w:t>
                </w:r>
              </w:p>
            </w:tc>
            <w:tc>
              <w:tcPr>
                <w:tcW w:w="2025" w:type="dxa"/>
                <w:shd w:val="clear" w:color="auto" w:fill="EEECE1" w:themeFill="background2"/>
              </w:tcPr>
              <w:p w14:paraId="469ED78F"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1750" w:type="dxa"/>
                <w:shd w:val="clear" w:color="auto" w:fill="EEECE1" w:themeFill="background2"/>
              </w:tcPr>
              <w:p w14:paraId="56C051C7"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2B0E2E6A"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category_delete_complete.html</w:t>
                </w:r>
              </w:p>
            </w:tc>
            <w:tc>
              <w:tcPr>
                <w:tcW w:w="1319" w:type="dxa"/>
                <w:shd w:val="clear" w:color="auto" w:fill="EEECE1" w:themeFill="background2"/>
              </w:tcPr>
              <w:p w14:paraId="5A175A4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EF5A24" w:rsidRPr="00045A9B" w14:paraId="48FE3164"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28C542DA" w14:textId="77777777" w:rsidR="00EF5A24" w:rsidRDefault="00EF5A24" w:rsidP="00EF5A24">
                <w:pPr>
                  <w:ind w:leftChars="0" w:left="0"/>
                  <w:rPr>
                    <w:rFonts w:asciiTheme="minorEastAsia" w:hAnsiTheme="minorEastAsia"/>
                    <w:sz w:val="18"/>
                    <w:szCs w:val="18"/>
                  </w:rPr>
                </w:pPr>
                <w:r w:rsidRPr="00EB11B2">
                  <w:rPr>
                    <w:rFonts w:asciiTheme="minorEastAsia" w:hAnsiTheme="minorEastAsia" w:hint="eastAsia"/>
                    <w:sz w:val="18"/>
                    <w:szCs w:val="18"/>
                  </w:rPr>
                  <w:t>4-1-1-2</w:t>
                </w:r>
              </w:p>
            </w:tc>
            <w:tc>
              <w:tcPr>
                <w:tcW w:w="2025" w:type="dxa"/>
                <w:shd w:val="clear" w:color="auto" w:fill="auto"/>
              </w:tcPr>
              <w:p w14:paraId="32A26E40" w14:textId="49A2BB2F"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買い物かご画面</w:t>
                </w:r>
              </w:p>
            </w:tc>
            <w:tc>
              <w:tcPr>
                <w:tcW w:w="1750" w:type="dxa"/>
                <w:shd w:val="clear" w:color="auto" w:fill="auto"/>
              </w:tcPr>
              <w:p w14:paraId="1C6C6AEA" w14:textId="02F3CCE0"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/basket</w:t>
                </w:r>
              </w:p>
            </w:tc>
            <w:tc>
              <w:tcPr>
                <w:tcW w:w="3543" w:type="dxa"/>
                <w:shd w:val="clear" w:color="auto" w:fill="auto"/>
              </w:tcPr>
              <w:p w14:paraId="064E486F" w14:textId="5E0755D6"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shopping_basket.html</w:t>
                </w:r>
              </w:p>
            </w:tc>
            <w:tc>
              <w:tcPr>
                <w:tcW w:w="1319" w:type="dxa"/>
                <w:shd w:val="clear" w:color="auto" w:fill="auto"/>
              </w:tcPr>
              <w:p w14:paraId="043D915C" w14:textId="5A74CFE1"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パターン３</w:t>
                </w:r>
              </w:p>
            </w:tc>
          </w:tr>
          <w:tr w:rsidR="00EF5A24" w:rsidRPr="00045A9B" w14:paraId="6F4BEF05"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5AB9A14B" w14:textId="77777777" w:rsidR="00EF5A24"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5-1-1-2</w:t>
                </w:r>
              </w:p>
            </w:tc>
            <w:tc>
              <w:tcPr>
                <w:tcW w:w="2025" w:type="dxa"/>
                <w:shd w:val="clear" w:color="auto" w:fill="auto"/>
              </w:tcPr>
              <w:p w14:paraId="1E6D9D87"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auto"/>
              </w:tcPr>
              <w:p w14:paraId="6E41115E" w14:textId="0DA3E4E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auto"/>
              </w:tcPr>
              <w:p w14:paraId="51442E5F" w14:textId="6391AEA9"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order_list.html</w:t>
                </w:r>
              </w:p>
            </w:tc>
            <w:tc>
              <w:tcPr>
                <w:tcW w:w="1319" w:type="dxa"/>
                <w:shd w:val="clear" w:color="auto" w:fill="auto"/>
              </w:tcPr>
              <w:p w14:paraId="3FB3C9A7" w14:textId="66E67870"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パターン3</w:t>
                </w:r>
              </w:p>
            </w:tc>
          </w:tr>
          <w:tr w:rsidR="00EF5A24" w:rsidRPr="00045A9B" w14:paraId="1F2C3CE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F1D8D79"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5-1-1-3</w:t>
                </w:r>
              </w:p>
            </w:tc>
            <w:tc>
              <w:tcPr>
                <w:tcW w:w="2025" w:type="dxa"/>
                <w:shd w:val="clear" w:color="auto" w:fill="EEECE1" w:themeFill="background2"/>
              </w:tcPr>
              <w:p w14:paraId="3BC94222"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EEECE1" w:themeFill="background2"/>
              </w:tcPr>
              <w:p w14:paraId="32FAF0C3"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EEECE1" w:themeFill="background2"/>
              </w:tcPr>
              <w:p w14:paraId="5FF33D95"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order_list_admin.html</w:t>
                </w:r>
              </w:p>
            </w:tc>
            <w:tc>
              <w:tcPr>
                <w:tcW w:w="1319" w:type="dxa"/>
                <w:shd w:val="clear" w:color="auto" w:fill="EEECE1" w:themeFill="background2"/>
              </w:tcPr>
              <w:p w14:paraId="118E67AE"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EF5A24" w:rsidRPr="00045A9B" w14:paraId="5167C9CE" w14:textId="77777777" w:rsidTr="00EB11B2">
            <w:tc>
              <w:tcPr>
                <w:cnfStyle w:val="001000000000" w:firstRow="0" w:lastRow="0" w:firstColumn="1" w:lastColumn="0" w:oddVBand="0" w:evenVBand="0" w:oddHBand="0" w:evenHBand="0" w:firstRowFirstColumn="0" w:firstRowLastColumn="0" w:lastRowFirstColumn="0" w:lastRowLastColumn="0"/>
                <w:tcW w:w="1099" w:type="dxa"/>
              </w:tcPr>
              <w:p w14:paraId="7F2A2B35"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-1-2</w:t>
                </w:r>
              </w:p>
            </w:tc>
            <w:tc>
              <w:tcPr>
                <w:tcW w:w="2025" w:type="dxa"/>
              </w:tcPr>
              <w:p w14:paraId="0FC88BAA"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tcPr>
              <w:p w14:paraId="1BA2B28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tcPr>
              <w:p w14:paraId="4BA7C09B"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order_detail.html</w:t>
                </w:r>
              </w:p>
            </w:tc>
            <w:tc>
              <w:tcPr>
                <w:tcW w:w="1319" w:type="dxa"/>
              </w:tcPr>
              <w:p w14:paraId="7D94D2CC"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4C98FC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5B5BAAE"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-1-3</w:t>
                </w:r>
              </w:p>
            </w:tc>
            <w:tc>
              <w:tcPr>
                <w:tcW w:w="2025" w:type="dxa"/>
                <w:shd w:val="clear" w:color="auto" w:fill="EEECE1" w:themeFill="background2"/>
              </w:tcPr>
              <w:p w14:paraId="77C76CB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shd w:val="clear" w:color="auto" w:fill="EEECE1" w:themeFill="background2"/>
              </w:tcPr>
              <w:p w14:paraId="38A1A71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shd w:val="clear" w:color="auto" w:fill="EEECE1" w:themeFill="background2"/>
              </w:tcPr>
              <w:p w14:paraId="2C938FF2"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order_detail_admin.html</w:t>
                </w:r>
              </w:p>
            </w:tc>
            <w:tc>
              <w:tcPr>
                <w:tcW w:w="1319" w:type="dxa"/>
                <w:shd w:val="clear" w:color="auto" w:fill="EEECE1" w:themeFill="background2"/>
              </w:tcPr>
              <w:p w14:paraId="3405FD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パターン２</w:t>
                </w:r>
              </w:p>
            </w:tc>
          </w:tr>
          <w:tr w:rsidR="00EF5A24" w:rsidRPr="00045A9B" w14:paraId="2A00759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9E682B" w14:textId="77777777" w:rsidR="00EF5A24" w:rsidRPr="001E016C"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5-3-1-2</w:t>
                </w:r>
              </w:p>
            </w:tc>
            <w:tc>
              <w:tcPr>
                <w:tcW w:w="2025" w:type="dxa"/>
                <w:shd w:val="clear" w:color="auto" w:fill="auto"/>
              </w:tcPr>
              <w:p w14:paraId="0F0EF2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届け先入力画面</w:t>
                </w:r>
              </w:p>
            </w:tc>
            <w:tc>
              <w:tcPr>
                <w:tcW w:w="1750" w:type="dxa"/>
                <w:shd w:val="clear" w:color="auto" w:fill="auto"/>
              </w:tcPr>
              <w:p w14:paraId="4B686138" w14:textId="4395663E"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E667748" w14:textId="55803236"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order_address_input.html</w:t>
                </w:r>
              </w:p>
            </w:tc>
            <w:tc>
              <w:tcPr>
                <w:tcW w:w="1319" w:type="dxa"/>
                <w:shd w:val="clear" w:color="auto" w:fill="auto"/>
              </w:tcPr>
              <w:p w14:paraId="3BFB1279" w14:textId="32132BB8"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パターン３</w:t>
                </w:r>
              </w:p>
            </w:tc>
          </w:tr>
          <w:tr w:rsidR="00EF5A24" w:rsidRPr="00045A9B" w14:paraId="5DA271E6"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EACD0B7" w14:textId="77777777" w:rsidR="00EF5A24" w:rsidRDefault="00EF5A24" w:rsidP="00EF5A24">
                <w:pPr>
                  <w:ind w:leftChars="0" w:left="0"/>
                  <w:rPr>
                    <w:rFonts w:asciiTheme="minorEastAsia" w:hAnsiTheme="minorEastAsia"/>
                    <w:b w:val="0"/>
                    <w:sz w:val="18"/>
                    <w:szCs w:val="18"/>
                  </w:rPr>
                </w:pPr>
                <w:r w:rsidRPr="00EB11B2">
                  <w:rPr>
                    <w:rFonts w:asciiTheme="minorEastAsia" w:hAnsiTheme="minorEastAsia" w:hint="eastAsia"/>
                    <w:sz w:val="18"/>
                    <w:szCs w:val="18"/>
                  </w:rPr>
                  <w:t>5-3-2-2</w:t>
                </w:r>
              </w:p>
            </w:tc>
            <w:tc>
              <w:tcPr>
                <w:tcW w:w="2025" w:type="dxa"/>
                <w:shd w:val="clear" w:color="auto" w:fill="auto"/>
              </w:tcPr>
              <w:p w14:paraId="76CFDDA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支払方法選択画面</w:t>
                </w:r>
              </w:p>
            </w:tc>
            <w:tc>
              <w:tcPr>
                <w:tcW w:w="1750" w:type="dxa"/>
                <w:shd w:val="clear" w:color="auto" w:fill="auto"/>
              </w:tcPr>
              <w:p w14:paraId="1F778CDD" w14:textId="2480ED1D"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4863C67D" w14:textId="01153F0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order_payment_input.html</w:t>
                </w:r>
              </w:p>
            </w:tc>
            <w:tc>
              <w:tcPr>
                <w:tcW w:w="1319" w:type="dxa"/>
                <w:shd w:val="clear" w:color="auto" w:fill="auto"/>
              </w:tcPr>
              <w:p w14:paraId="36C278D6" w14:textId="271F28E3"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7CE2CD57"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BF85B5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5-3-3-2</w:t>
                </w:r>
              </w:p>
            </w:tc>
            <w:tc>
              <w:tcPr>
                <w:tcW w:w="2025" w:type="dxa"/>
                <w:shd w:val="clear" w:color="auto" w:fill="auto"/>
              </w:tcPr>
              <w:p w14:paraId="41D43FA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注文登録確認画面</w:t>
                </w:r>
              </w:p>
            </w:tc>
            <w:tc>
              <w:tcPr>
                <w:tcW w:w="1750" w:type="dxa"/>
                <w:shd w:val="clear" w:color="auto" w:fill="auto"/>
              </w:tcPr>
              <w:p w14:paraId="069B45A9" w14:textId="71705B4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0DCC2343" w14:textId="7E6B0E8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order_check.html</w:t>
                </w:r>
              </w:p>
            </w:tc>
            <w:tc>
              <w:tcPr>
                <w:tcW w:w="1319" w:type="dxa"/>
                <w:shd w:val="clear" w:color="auto" w:fill="auto"/>
              </w:tcPr>
              <w:p w14:paraId="6B718406" w14:textId="6C18E472"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3407B5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EC89D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5-3-4-2</w:t>
                </w:r>
              </w:p>
            </w:tc>
            <w:tc>
              <w:tcPr>
                <w:tcW w:w="2025" w:type="dxa"/>
                <w:shd w:val="clear" w:color="auto" w:fill="auto"/>
              </w:tcPr>
              <w:p w14:paraId="447144C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注文登録完了画面</w:t>
                </w:r>
              </w:p>
            </w:tc>
            <w:tc>
              <w:tcPr>
                <w:tcW w:w="1750" w:type="dxa"/>
                <w:shd w:val="clear" w:color="auto" w:fill="auto"/>
              </w:tcPr>
              <w:p w14:paraId="4868D5FE" w14:textId="1200EB6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8E65E97" w14:textId="4854210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order_complete.html</w:t>
                </w:r>
              </w:p>
            </w:tc>
            <w:tc>
              <w:tcPr>
                <w:tcW w:w="1319" w:type="dxa"/>
                <w:shd w:val="clear" w:color="auto" w:fill="auto"/>
              </w:tcPr>
              <w:p w14:paraId="38C7C795" w14:textId="5E846D2C"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1AD85D69"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BC98FA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6-1-1-3</w:t>
                </w:r>
                <w:r>
                  <w:rPr>
                    <w:rFonts w:asciiTheme="minorEastAsia" w:hAnsiTheme="minorEastAsia"/>
                    <w:sz w:val="18"/>
                    <w:szCs w:val="18"/>
                  </w:rPr>
                  <w:br/>
                </w:r>
                <w:r w:rsidRPr="001E016C">
                  <w:rPr>
                    <w:rFonts w:asciiTheme="minorEastAsia" w:hAnsiTheme="minorEastAsia" w:hint="eastAsia"/>
                    <w:sz w:val="18"/>
                    <w:szCs w:val="18"/>
                  </w:rPr>
                  <w:t>6-1-1-4</w:t>
                </w:r>
              </w:p>
            </w:tc>
            <w:tc>
              <w:tcPr>
                <w:tcW w:w="2025" w:type="dxa"/>
                <w:shd w:val="clear" w:color="auto" w:fill="EEECE1" w:themeFill="background2"/>
              </w:tcPr>
              <w:p w14:paraId="3E97DC1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会員一覧画面</w:t>
                </w:r>
              </w:p>
            </w:tc>
            <w:tc>
              <w:tcPr>
                <w:tcW w:w="1750" w:type="dxa"/>
                <w:shd w:val="clear" w:color="auto" w:fill="EEECE1" w:themeFill="background2"/>
              </w:tcPr>
              <w:p w14:paraId="62E35EE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/user/list</w:t>
                </w:r>
              </w:p>
            </w:tc>
            <w:tc>
              <w:tcPr>
                <w:tcW w:w="3543" w:type="dxa"/>
                <w:shd w:val="clear" w:color="auto" w:fill="EEECE1" w:themeFill="background2"/>
              </w:tcPr>
              <w:p w14:paraId="47BDC4F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user_list.html</w:t>
                </w:r>
              </w:p>
            </w:tc>
            <w:tc>
              <w:tcPr>
                <w:tcW w:w="1319" w:type="dxa"/>
                <w:shd w:val="clear" w:color="auto" w:fill="EEECE1" w:themeFill="background2"/>
              </w:tcPr>
              <w:p w14:paraId="563A6F9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0044B716"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9843F49"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6-2-1-2</w:t>
                </w:r>
              </w:p>
            </w:tc>
            <w:tc>
              <w:tcPr>
                <w:tcW w:w="2025" w:type="dxa"/>
                <w:shd w:val="clear" w:color="auto" w:fill="auto"/>
              </w:tcPr>
              <w:p w14:paraId="617CD1E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auto"/>
              </w:tcPr>
              <w:p w14:paraId="0C8E3510"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auto"/>
              </w:tcPr>
              <w:p w14:paraId="4696509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user_detail.html</w:t>
                </w:r>
              </w:p>
            </w:tc>
            <w:tc>
              <w:tcPr>
                <w:tcW w:w="1319" w:type="dxa"/>
                <w:shd w:val="clear" w:color="auto" w:fill="auto"/>
              </w:tcPr>
              <w:p w14:paraId="0F9FCB3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3AEE57F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673064E3"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6-2-1-3</w:t>
                </w:r>
                <w:r>
                  <w:rPr>
                    <w:rFonts w:asciiTheme="minorEastAsia" w:hAnsiTheme="minorEastAsia"/>
                    <w:sz w:val="18"/>
                    <w:szCs w:val="18"/>
                  </w:rPr>
                  <w:br/>
                </w:r>
                <w:r w:rsidRPr="001E016C">
                  <w:rPr>
                    <w:rFonts w:asciiTheme="minorEastAsia" w:hAnsiTheme="minorEastAsia"/>
                    <w:sz w:val="18"/>
                    <w:szCs w:val="18"/>
                  </w:rPr>
                  <w:t>6-2-1-4</w:t>
                </w:r>
              </w:p>
            </w:tc>
            <w:tc>
              <w:tcPr>
                <w:tcW w:w="2025" w:type="dxa"/>
                <w:shd w:val="clear" w:color="auto" w:fill="EEECE1" w:themeFill="background2"/>
              </w:tcPr>
              <w:p w14:paraId="469B4483"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EEECE1" w:themeFill="background2"/>
              </w:tcPr>
              <w:p w14:paraId="4DA03AF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EEECE1" w:themeFill="background2"/>
              </w:tcPr>
              <w:p w14:paraId="17030CB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user_detail_admin.html</w:t>
                </w:r>
              </w:p>
            </w:tc>
            <w:tc>
              <w:tcPr>
                <w:tcW w:w="1319" w:type="dxa"/>
                <w:shd w:val="clear" w:color="auto" w:fill="EEECE1" w:themeFill="background2"/>
              </w:tcPr>
              <w:p w14:paraId="6B0BB367" w14:textId="77777777" w:rsidR="00EF5A24" w:rsidRPr="00A13DF3"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6EBE5469"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4B1D87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6-3-1-1</w:t>
                </w:r>
              </w:p>
            </w:tc>
            <w:tc>
              <w:tcPr>
                <w:tcW w:w="2025" w:type="dxa"/>
                <w:shd w:val="clear" w:color="auto" w:fill="auto"/>
              </w:tcPr>
              <w:p w14:paraId="15CAA52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auto"/>
              </w:tcPr>
              <w:p w14:paraId="1A2F758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29BDA9F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user_regist_input.html</w:t>
                </w:r>
              </w:p>
            </w:tc>
            <w:tc>
              <w:tcPr>
                <w:tcW w:w="1319" w:type="dxa"/>
                <w:shd w:val="clear" w:color="auto" w:fill="auto"/>
              </w:tcPr>
              <w:p w14:paraId="6C2F543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E52E9B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6B9345C"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6-3-2-1</w:t>
                </w:r>
              </w:p>
            </w:tc>
            <w:tc>
              <w:tcPr>
                <w:tcW w:w="2025" w:type="dxa"/>
                <w:shd w:val="clear" w:color="auto" w:fill="auto"/>
              </w:tcPr>
              <w:p w14:paraId="5A1A7CC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auto"/>
              </w:tcPr>
              <w:p w14:paraId="453179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16004ECA"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user_regist_check.html</w:t>
                </w:r>
              </w:p>
            </w:tc>
            <w:tc>
              <w:tcPr>
                <w:tcW w:w="1319" w:type="dxa"/>
                <w:shd w:val="clear" w:color="auto" w:fill="auto"/>
              </w:tcPr>
              <w:p w14:paraId="24DB5B86"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449CB175"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DDDCB2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6-3-3-2</w:t>
                </w:r>
              </w:p>
            </w:tc>
            <w:tc>
              <w:tcPr>
                <w:tcW w:w="2025" w:type="dxa"/>
                <w:shd w:val="clear" w:color="auto" w:fill="auto"/>
              </w:tcPr>
              <w:p w14:paraId="60C6982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auto"/>
              </w:tcPr>
              <w:p w14:paraId="3DC861AB"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4B57B1DD"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user_regist_complete.html</w:t>
                </w:r>
              </w:p>
            </w:tc>
            <w:tc>
              <w:tcPr>
                <w:tcW w:w="1319" w:type="dxa"/>
                <w:shd w:val="clear" w:color="auto" w:fill="auto"/>
              </w:tcPr>
              <w:p w14:paraId="7E4F55D4"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7D39DCB"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A50B0B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6-3-1-3</w:t>
                </w:r>
                <w:r>
                  <w:rPr>
                    <w:rFonts w:asciiTheme="minorEastAsia" w:hAnsiTheme="minorEastAsia"/>
                    <w:sz w:val="18"/>
                    <w:szCs w:val="18"/>
                  </w:rPr>
                  <w:br/>
                </w:r>
                <w:r w:rsidRPr="001E016C">
                  <w:rPr>
                    <w:rFonts w:asciiTheme="minorEastAsia" w:hAnsiTheme="minorEastAsia" w:hint="eastAsia"/>
                    <w:sz w:val="18"/>
                    <w:szCs w:val="18"/>
                  </w:rPr>
                  <w:t>6-3-1-4</w:t>
                </w:r>
              </w:p>
            </w:tc>
            <w:tc>
              <w:tcPr>
                <w:tcW w:w="2025" w:type="dxa"/>
                <w:shd w:val="clear" w:color="auto" w:fill="EEECE1" w:themeFill="background2"/>
              </w:tcPr>
              <w:p w14:paraId="1497525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EEECE1" w:themeFill="background2"/>
              </w:tcPr>
              <w:p w14:paraId="0C3DA30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33A30BF8"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user_regist_input_admin.html</w:t>
                </w:r>
              </w:p>
            </w:tc>
            <w:tc>
              <w:tcPr>
                <w:tcW w:w="1319" w:type="dxa"/>
                <w:shd w:val="clear" w:color="auto" w:fill="EEECE1" w:themeFill="background2"/>
              </w:tcPr>
              <w:p w14:paraId="110F02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1F66AC8"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C592A9E"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6-3-2-3</w:t>
                </w:r>
                <w:r>
                  <w:rPr>
                    <w:rFonts w:asciiTheme="minorEastAsia" w:hAnsiTheme="minorEastAsia"/>
                    <w:sz w:val="18"/>
                    <w:szCs w:val="18"/>
                  </w:rPr>
                  <w:br/>
                </w:r>
                <w:r w:rsidRPr="001E016C">
                  <w:rPr>
                    <w:rFonts w:asciiTheme="minorEastAsia" w:hAnsiTheme="minorEastAsia" w:hint="eastAsia"/>
                    <w:sz w:val="18"/>
                    <w:szCs w:val="18"/>
                  </w:rPr>
                  <w:t>6-3-2-4</w:t>
                </w:r>
              </w:p>
            </w:tc>
            <w:tc>
              <w:tcPr>
                <w:tcW w:w="2025" w:type="dxa"/>
                <w:shd w:val="clear" w:color="auto" w:fill="EEECE1" w:themeFill="background2"/>
              </w:tcPr>
              <w:p w14:paraId="63C4E03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EEECE1" w:themeFill="background2"/>
              </w:tcPr>
              <w:p w14:paraId="12DB7322"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07DC933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user_regist_check_admin.html</w:t>
                </w:r>
              </w:p>
            </w:tc>
            <w:tc>
              <w:tcPr>
                <w:tcW w:w="1319" w:type="dxa"/>
                <w:shd w:val="clear" w:color="auto" w:fill="EEECE1" w:themeFill="background2"/>
              </w:tcPr>
              <w:p w14:paraId="3408000B"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2D2A78B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56B4AC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6-3-3-3</w:t>
                </w:r>
                <w:r>
                  <w:rPr>
                    <w:rFonts w:asciiTheme="minorEastAsia" w:hAnsiTheme="minorEastAsia"/>
                    <w:sz w:val="18"/>
                    <w:szCs w:val="18"/>
                  </w:rPr>
                  <w:br/>
                </w:r>
                <w:r w:rsidRPr="001E016C">
                  <w:rPr>
                    <w:rFonts w:asciiTheme="minorEastAsia" w:hAnsiTheme="minorEastAsia" w:hint="eastAsia"/>
                    <w:sz w:val="18"/>
                    <w:szCs w:val="18"/>
                  </w:rPr>
                  <w:t>6-3-3-4</w:t>
                </w:r>
              </w:p>
            </w:tc>
            <w:tc>
              <w:tcPr>
                <w:tcW w:w="2025" w:type="dxa"/>
                <w:shd w:val="clear" w:color="auto" w:fill="EEECE1" w:themeFill="background2"/>
              </w:tcPr>
              <w:p w14:paraId="101FAEA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EEECE1" w:themeFill="background2"/>
              </w:tcPr>
              <w:p w14:paraId="2A7AE1C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47355FB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user_regist_complete_admin.html</w:t>
                </w:r>
              </w:p>
            </w:tc>
            <w:tc>
              <w:tcPr>
                <w:tcW w:w="1319" w:type="dxa"/>
                <w:shd w:val="clear" w:color="auto" w:fill="EEECE1" w:themeFill="background2"/>
              </w:tcPr>
              <w:p w14:paraId="65A6056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A0C255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5166E491"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6-4-1-2</w:t>
                </w:r>
              </w:p>
            </w:tc>
            <w:tc>
              <w:tcPr>
                <w:tcW w:w="2025" w:type="dxa"/>
                <w:shd w:val="clear" w:color="auto" w:fill="auto"/>
              </w:tcPr>
              <w:p w14:paraId="735B7CD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750" w:type="dxa"/>
                <w:shd w:val="clear" w:color="auto" w:fill="auto"/>
              </w:tcPr>
              <w:p w14:paraId="17D05E9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FC928F6"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user_update_input.html</w:t>
                </w:r>
              </w:p>
            </w:tc>
            <w:tc>
              <w:tcPr>
                <w:tcW w:w="1319" w:type="dxa"/>
                <w:shd w:val="clear" w:color="auto" w:fill="auto"/>
              </w:tcPr>
              <w:p w14:paraId="53352CFF"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7A2D5BF0"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F01CB0D"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6-4-2-2</w:t>
                </w:r>
              </w:p>
            </w:tc>
            <w:tc>
              <w:tcPr>
                <w:tcW w:w="2025" w:type="dxa"/>
                <w:shd w:val="clear" w:color="auto" w:fill="auto"/>
              </w:tcPr>
              <w:p w14:paraId="02D7BE5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750" w:type="dxa"/>
                <w:shd w:val="clear" w:color="auto" w:fill="auto"/>
              </w:tcPr>
              <w:p w14:paraId="29AECD6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3209C2A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user_update_check.html</w:t>
                </w:r>
              </w:p>
            </w:tc>
            <w:tc>
              <w:tcPr>
                <w:tcW w:w="1319" w:type="dxa"/>
                <w:shd w:val="clear" w:color="auto" w:fill="auto"/>
              </w:tcPr>
              <w:p w14:paraId="3B7E5FC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67AB1EE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92CEFB0"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6-4-3-2</w:t>
                </w:r>
              </w:p>
            </w:tc>
            <w:tc>
              <w:tcPr>
                <w:tcW w:w="2025" w:type="dxa"/>
                <w:shd w:val="clear" w:color="auto" w:fill="auto"/>
              </w:tcPr>
              <w:p w14:paraId="0BF403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750" w:type="dxa"/>
                <w:shd w:val="clear" w:color="auto" w:fill="auto"/>
              </w:tcPr>
              <w:p w14:paraId="2B2B108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E258E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user_update_complete.html</w:t>
                </w:r>
              </w:p>
            </w:tc>
            <w:tc>
              <w:tcPr>
                <w:tcW w:w="1319" w:type="dxa"/>
                <w:shd w:val="clear" w:color="auto" w:fill="auto"/>
              </w:tcPr>
              <w:p w14:paraId="71C9D98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bl>
        <w:p w14:paraId="2ACE794A" w14:textId="71613DC9" w:rsidR="007E3B21" w:rsidRDefault="007E3B21">
          <w:pPr>
            <w:widowControl/>
            <w:spacing w:line="240" w:lineRule="auto"/>
            <w:ind w:leftChars="0" w:left="0"/>
            <w:jc w:val="left"/>
          </w:pPr>
          <w:r>
            <w:br w:type="page"/>
          </w:r>
        </w:p>
        <w:p w14:paraId="3A8C3AF6" w14:textId="77777777" w:rsidR="00D95984" w:rsidRDefault="00D95984">
          <w:pPr>
            <w:widowControl/>
            <w:spacing w:line="240" w:lineRule="auto"/>
            <w:ind w:leftChars="0" w:left="0"/>
            <w:jc w:val="left"/>
          </w:pPr>
        </w:p>
        <w:p w14:paraId="4E0FC3C7" w14:textId="77777777" w:rsidR="007F5493" w:rsidRDefault="007F5493" w:rsidP="007F5493">
          <w:pPr>
            <w:widowControl/>
            <w:spacing w:line="240" w:lineRule="auto"/>
            <w:ind w:leftChars="0" w:left="0"/>
            <w:jc w:val="right"/>
          </w:pPr>
          <w:r>
            <w:rPr>
              <w:rFonts w:hint="eastAsia"/>
              <w:sz w:val="16"/>
            </w:rPr>
            <w:t>1-4 テンプレートファイル構成</w:t>
          </w:r>
        </w:p>
        <w:tbl>
          <w:tblPr>
            <w:tblStyle w:val="1-51"/>
            <w:tblW w:w="9736" w:type="dxa"/>
            <w:tblLook w:val="04A0" w:firstRow="1" w:lastRow="0" w:firstColumn="1" w:lastColumn="0" w:noHBand="0" w:noVBand="1"/>
          </w:tblPr>
          <w:tblGrid>
            <w:gridCol w:w="1094"/>
            <w:gridCol w:w="2012"/>
            <w:gridCol w:w="1862"/>
            <w:gridCol w:w="3457"/>
            <w:gridCol w:w="1311"/>
          </w:tblGrid>
          <w:tr w:rsidR="007E3B21" w:rsidRPr="00045A9B" w14:paraId="2F718129" w14:textId="77777777" w:rsidTr="00C74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14:paraId="4DD69677" w14:textId="77777777" w:rsidR="007E3B21" w:rsidRPr="00045A9B" w:rsidRDefault="007E3B21"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12" w:type="dxa"/>
              </w:tcPr>
              <w:p w14:paraId="3C571FA8"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862" w:type="dxa"/>
              </w:tcPr>
              <w:p w14:paraId="7566545B" w14:textId="1592B7D1"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457" w:type="dxa"/>
              </w:tcPr>
              <w:p w14:paraId="71BF2F93"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1" w:type="dxa"/>
              </w:tcPr>
              <w:p w14:paraId="4E9118CE"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2529BB1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3074D212"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6-4-1-3</w:t>
                </w:r>
                <w:r>
                  <w:rPr>
                    <w:rFonts w:asciiTheme="minorEastAsia" w:hAnsiTheme="minorEastAsia"/>
                    <w:sz w:val="18"/>
                    <w:szCs w:val="18"/>
                  </w:rPr>
                  <w:br/>
                </w:r>
                <w:r w:rsidRPr="001E016C">
                  <w:rPr>
                    <w:rFonts w:asciiTheme="minorEastAsia" w:hAnsiTheme="minorEastAsia" w:hint="eastAsia"/>
                    <w:sz w:val="18"/>
                    <w:szCs w:val="18"/>
                  </w:rPr>
                  <w:t>6-4-1-4</w:t>
                </w:r>
              </w:p>
            </w:tc>
            <w:tc>
              <w:tcPr>
                <w:tcW w:w="2012" w:type="dxa"/>
                <w:shd w:val="clear" w:color="auto" w:fill="EEECE1" w:themeFill="background2"/>
              </w:tcPr>
              <w:p w14:paraId="0CABBDA8"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862" w:type="dxa"/>
                <w:shd w:val="clear" w:color="auto" w:fill="EEECE1" w:themeFill="background2"/>
              </w:tcPr>
              <w:p w14:paraId="3397839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569FFC1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user_update_input_admin.html</w:t>
                </w:r>
              </w:p>
            </w:tc>
            <w:tc>
              <w:tcPr>
                <w:tcW w:w="1311" w:type="dxa"/>
                <w:shd w:val="clear" w:color="auto" w:fill="EEECE1" w:themeFill="background2"/>
              </w:tcPr>
              <w:p w14:paraId="5297D095"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44038F9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CFC69AE"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6-4-2-3</w:t>
                </w:r>
                <w:r>
                  <w:rPr>
                    <w:rFonts w:asciiTheme="minorEastAsia" w:hAnsiTheme="minorEastAsia"/>
                    <w:sz w:val="18"/>
                    <w:szCs w:val="18"/>
                  </w:rPr>
                  <w:br/>
                </w:r>
                <w:r w:rsidRPr="001E016C">
                  <w:rPr>
                    <w:rFonts w:asciiTheme="minorEastAsia" w:hAnsiTheme="minorEastAsia" w:hint="eastAsia"/>
                    <w:sz w:val="18"/>
                    <w:szCs w:val="18"/>
                  </w:rPr>
                  <w:t>6-4-2-4</w:t>
                </w:r>
              </w:p>
            </w:tc>
            <w:tc>
              <w:tcPr>
                <w:tcW w:w="2012" w:type="dxa"/>
                <w:shd w:val="clear" w:color="auto" w:fill="EEECE1" w:themeFill="background2"/>
              </w:tcPr>
              <w:p w14:paraId="0A6F14C0"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862" w:type="dxa"/>
                <w:shd w:val="clear" w:color="auto" w:fill="EEECE1" w:themeFill="background2"/>
              </w:tcPr>
              <w:p w14:paraId="627BC9B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41F736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user_update_check_admin.html</w:t>
                </w:r>
              </w:p>
            </w:tc>
            <w:tc>
              <w:tcPr>
                <w:tcW w:w="1311" w:type="dxa"/>
                <w:shd w:val="clear" w:color="auto" w:fill="EEECE1" w:themeFill="background2"/>
              </w:tcPr>
              <w:p w14:paraId="43E5052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18448D8B"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7A89FAC"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6-4-3-3</w:t>
                </w:r>
                <w:r>
                  <w:rPr>
                    <w:rFonts w:asciiTheme="minorEastAsia" w:hAnsiTheme="minorEastAsia"/>
                    <w:sz w:val="18"/>
                    <w:szCs w:val="18"/>
                  </w:rPr>
                  <w:br/>
                </w:r>
                <w:r w:rsidRPr="001E016C">
                  <w:rPr>
                    <w:rFonts w:asciiTheme="minorEastAsia" w:hAnsiTheme="minorEastAsia" w:hint="eastAsia"/>
                    <w:sz w:val="18"/>
                    <w:szCs w:val="18"/>
                  </w:rPr>
                  <w:t>6-4-3-4</w:t>
                </w:r>
              </w:p>
            </w:tc>
            <w:tc>
              <w:tcPr>
                <w:tcW w:w="2012" w:type="dxa"/>
                <w:shd w:val="clear" w:color="auto" w:fill="EEECE1" w:themeFill="background2"/>
              </w:tcPr>
              <w:p w14:paraId="7B026113"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862" w:type="dxa"/>
                <w:shd w:val="clear" w:color="auto" w:fill="EEECE1" w:themeFill="background2"/>
              </w:tcPr>
              <w:p w14:paraId="2552FCB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7BB5675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user_update_complete_admin.html</w:t>
                </w:r>
              </w:p>
            </w:tc>
            <w:tc>
              <w:tcPr>
                <w:tcW w:w="1311" w:type="dxa"/>
                <w:shd w:val="clear" w:color="auto" w:fill="EEECE1" w:themeFill="background2"/>
              </w:tcPr>
              <w:p w14:paraId="79499E23"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09B925E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8F6C578"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6-5-1-2</w:t>
                </w:r>
              </w:p>
            </w:tc>
            <w:tc>
              <w:tcPr>
                <w:tcW w:w="2012" w:type="dxa"/>
                <w:shd w:val="clear" w:color="auto" w:fill="auto"/>
              </w:tcPr>
              <w:p w14:paraId="4E025A5E"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auto"/>
              </w:tcPr>
              <w:p w14:paraId="4B51B6D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18DF54A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user_delete_check.html</w:t>
                </w:r>
              </w:p>
            </w:tc>
            <w:tc>
              <w:tcPr>
                <w:tcW w:w="1311" w:type="dxa"/>
                <w:shd w:val="clear" w:color="auto" w:fill="auto"/>
              </w:tcPr>
              <w:p w14:paraId="4ABE831F"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282F7D97"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EF039D5" w14:textId="77777777" w:rsidR="0029095A" w:rsidRDefault="003A687D" w:rsidP="0029095A">
                <w:pPr>
                  <w:ind w:leftChars="0" w:left="0"/>
                  <w:rPr>
                    <w:rFonts w:asciiTheme="minorEastAsia" w:hAnsiTheme="minorEastAsia"/>
                    <w:b w:val="0"/>
                    <w:sz w:val="18"/>
                    <w:szCs w:val="18"/>
                  </w:rPr>
                </w:pPr>
                <w:r>
                  <w:rPr>
                    <w:rFonts w:asciiTheme="minorEastAsia" w:hAnsiTheme="minorEastAsia" w:hint="eastAsia"/>
                    <w:sz w:val="18"/>
                    <w:szCs w:val="18"/>
                  </w:rPr>
                  <w:t>6-5-2-1</w:t>
                </w:r>
              </w:p>
            </w:tc>
            <w:tc>
              <w:tcPr>
                <w:tcW w:w="2012" w:type="dxa"/>
                <w:shd w:val="clear" w:color="auto" w:fill="auto"/>
              </w:tcPr>
              <w:p w14:paraId="00E7603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auto"/>
              </w:tcPr>
              <w:p w14:paraId="476314E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3F2552C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user_delete_complete.html</w:t>
                </w:r>
              </w:p>
            </w:tc>
            <w:tc>
              <w:tcPr>
                <w:tcW w:w="1311" w:type="dxa"/>
                <w:shd w:val="clear" w:color="auto" w:fill="auto"/>
              </w:tcPr>
              <w:p w14:paraId="15E5B3CD"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479C47E9"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0F1D396"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184EF1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EEECE1" w:themeFill="background2"/>
              </w:tcPr>
              <w:p w14:paraId="2785CF2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5368627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user_delete_check_admin.html</w:t>
                </w:r>
              </w:p>
            </w:tc>
            <w:tc>
              <w:tcPr>
                <w:tcW w:w="1311" w:type="dxa"/>
                <w:shd w:val="clear" w:color="auto" w:fill="EEECE1" w:themeFill="background2"/>
              </w:tcPr>
              <w:p w14:paraId="6696F0AF"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29095A" w:rsidRPr="00045A9B" w14:paraId="77CAC6D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17F836B"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6-5-2-3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23E18E8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EEECE1" w:themeFill="background2"/>
              </w:tcPr>
              <w:p w14:paraId="1F2628D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15F9786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user_delete_complete_admin.html</w:t>
                </w:r>
              </w:p>
            </w:tc>
            <w:tc>
              <w:tcPr>
                <w:tcW w:w="1311" w:type="dxa"/>
                <w:shd w:val="clear" w:color="auto" w:fill="EEECE1" w:themeFill="background2"/>
              </w:tcPr>
              <w:p w14:paraId="1E8BE48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896C68" w:rsidRPr="00045A9B" w14:paraId="2811BF8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A57D41C" w14:textId="310CE60C" w:rsidR="00896C68" w:rsidRPr="001E016C" w:rsidRDefault="00896C68" w:rsidP="00896C68">
                <w:pPr>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012" w:type="dxa"/>
                <w:shd w:val="clear" w:color="auto" w:fill="00B0F0"/>
              </w:tcPr>
              <w:p w14:paraId="26711E19" w14:textId="56E22211" w:rsidR="00896C68" w:rsidRPr="001E016C" w:rsidRDefault="00896C68"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1862" w:type="dxa"/>
                <w:shd w:val="clear" w:color="auto" w:fill="00B0F0"/>
              </w:tcPr>
              <w:p w14:paraId="5C9C7C72" w14:textId="02FCEAE5" w:rsidR="00873730" w:rsidRPr="001E016C" w:rsidRDefault="00873730"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w:t>
                </w:r>
                <w:r>
                  <w:rPr>
                    <w:rFonts w:asciiTheme="minorEastAsia" w:hAnsiTheme="minorEastAsia"/>
                    <w:sz w:val="18"/>
                    <w:szCs w:val="18"/>
                  </w:rPr>
                  <w:t>tem/favorite</w:t>
                </w:r>
              </w:p>
            </w:tc>
            <w:tc>
              <w:tcPr>
                <w:tcW w:w="3457" w:type="dxa"/>
                <w:shd w:val="clear" w:color="auto" w:fill="00B0F0"/>
              </w:tcPr>
              <w:p w14:paraId="7A5F19AC" w14:textId="374CF00A" w:rsidR="00896C68" w:rsidRPr="001E016C" w:rsidRDefault="00181643"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item_favorite.html</w:t>
                </w:r>
              </w:p>
            </w:tc>
            <w:tc>
              <w:tcPr>
                <w:tcW w:w="1311" w:type="dxa"/>
                <w:shd w:val="clear" w:color="auto" w:fill="00B0F0"/>
              </w:tcPr>
              <w:p w14:paraId="2D68C9C8" w14:textId="5AFC4171" w:rsidR="00896C68" w:rsidRDefault="00C74E7B"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470564" w:rsidRPr="00045A9B" w14:paraId="200EACB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3B31DAF" w14:textId="2FF5D5E8" w:rsidR="00470564" w:rsidRPr="001E016C" w:rsidRDefault="00470564"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012" w:type="dxa"/>
                <w:shd w:val="clear" w:color="auto" w:fill="00B0F0"/>
              </w:tcPr>
              <w:p w14:paraId="6986B0A4" w14:textId="64796677" w:rsidR="00470564" w:rsidRPr="001E016C" w:rsidRDefault="0047056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r w:rsidR="00806AF7">
                  <w:rPr>
                    <w:rFonts w:asciiTheme="minorEastAsia" w:hAnsiTheme="minorEastAsia" w:hint="eastAsia"/>
                    <w:sz w:val="18"/>
                    <w:szCs w:val="18"/>
                  </w:rPr>
                  <w:t>非</w:t>
                </w:r>
                <w:r>
                  <w:rPr>
                    <w:rFonts w:asciiTheme="minorEastAsia" w:hAnsiTheme="minorEastAsia" w:hint="eastAsia"/>
                    <w:sz w:val="18"/>
                    <w:szCs w:val="18"/>
                  </w:rPr>
                  <w:t>会員</w:t>
                </w:r>
                <w:r>
                  <w:rPr>
                    <w:rFonts w:asciiTheme="minorEastAsia" w:hAnsiTheme="minorEastAsia"/>
                    <w:sz w:val="18"/>
                    <w:szCs w:val="18"/>
                  </w:rPr>
                  <w:t>)</w:t>
                </w:r>
              </w:p>
            </w:tc>
            <w:tc>
              <w:tcPr>
                <w:tcW w:w="1862" w:type="dxa"/>
                <w:shd w:val="clear" w:color="auto" w:fill="00B0F0"/>
              </w:tcPr>
              <w:p w14:paraId="6F337D42" w14:textId="3D293EA1" w:rsidR="00470564" w:rsidRPr="001E016C" w:rsidRDefault="00C257EA"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w:t>
                </w:r>
              </w:p>
            </w:tc>
            <w:tc>
              <w:tcPr>
                <w:tcW w:w="3457" w:type="dxa"/>
                <w:shd w:val="clear" w:color="auto" w:fill="00B0F0"/>
              </w:tcPr>
              <w:p w14:paraId="25594C95" w14:textId="1D7BE284" w:rsidR="00470564" w:rsidRPr="001E016C" w:rsidRDefault="00181643"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user_contact.html</w:t>
                </w:r>
              </w:p>
            </w:tc>
            <w:tc>
              <w:tcPr>
                <w:tcW w:w="1311" w:type="dxa"/>
                <w:shd w:val="clear" w:color="auto" w:fill="00B0F0"/>
              </w:tcPr>
              <w:p w14:paraId="6DDBB07D" w14:textId="49CC356A" w:rsidR="0047056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9043B4" w:rsidRPr="00045A9B" w14:paraId="398FD9D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9BBBA1E" w14:textId="628667FB" w:rsidR="009043B4" w:rsidRDefault="0021454C"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012" w:type="dxa"/>
                <w:shd w:val="clear" w:color="auto" w:fill="00B0F0"/>
              </w:tcPr>
              <w:p w14:paraId="41DFF2D4" w14:textId="293D30B5"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確認</w:t>
                </w:r>
                <w:r>
                  <w:rPr>
                    <w:rFonts w:asciiTheme="minorEastAsia" w:hAnsiTheme="minorEastAsia" w:hint="eastAsia"/>
                    <w:sz w:val="18"/>
                    <w:szCs w:val="18"/>
                  </w:rPr>
                  <w:t>画面</w:t>
                </w:r>
              </w:p>
            </w:tc>
            <w:tc>
              <w:tcPr>
                <w:tcW w:w="1862" w:type="dxa"/>
                <w:shd w:val="clear" w:color="auto" w:fill="00B0F0"/>
              </w:tcPr>
              <w:p w14:paraId="4773985D" w14:textId="11DA753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 contact/check</w:t>
                </w:r>
              </w:p>
            </w:tc>
            <w:tc>
              <w:tcPr>
                <w:tcW w:w="3457" w:type="dxa"/>
                <w:shd w:val="clear" w:color="auto" w:fill="00B0F0"/>
              </w:tcPr>
              <w:p w14:paraId="38A91076" w14:textId="1ADDA5AE"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user_contact_check.html</w:t>
                </w:r>
              </w:p>
            </w:tc>
            <w:tc>
              <w:tcPr>
                <w:tcW w:w="1311" w:type="dxa"/>
                <w:shd w:val="clear" w:color="auto" w:fill="00B0F0"/>
              </w:tcPr>
              <w:p w14:paraId="48E94F31" w14:textId="5FD08780" w:rsidR="009043B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9043B4" w:rsidRPr="00045A9B" w14:paraId="165B0D5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722D8604" w14:textId="060038D1" w:rsidR="009043B4" w:rsidRDefault="0021454C"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-1-1-3</w:t>
                </w:r>
              </w:p>
            </w:tc>
            <w:tc>
              <w:tcPr>
                <w:tcW w:w="2012" w:type="dxa"/>
                <w:shd w:val="clear" w:color="auto" w:fill="00B0F0"/>
              </w:tcPr>
              <w:p w14:paraId="577B45EE" w14:textId="636BEF5A"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完了</w:t>
                </w:r>
                <w:r>
                  <w:rPr>
                    <w:rFonts w:asciiTheme="minorEastAsia" w:hAnsiTheme="minorEastAsia" w:hint="eastAsia"/>
                    <w:sz w:val="18"/>
                    <w:szCs w:val="18"/>
                  </w:rPr>
                  <w:t>画面</w:t>
                </w:r>
              </w:p>
            </w:tc>
            <w:tc>
              <w:tcPr>
                <w:tcW w:w="1862" w:type="dxa"/>
                <w:shd w:val="clear" w:color="auto" w:fill="00B0F0"/>
              </w:tcPr>
              <w:p w14:paraId="2F36ACAE" w14:textId="296473F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 contact/done</w:t>
                </w:r>
              </w:p>
            </w:tc>
            <w:tc>
              <w:tcPr>
                <w:tcW w:w="3457" w:type="dxa"/>
                <w:shd w:val="clear" w:color="auto" w:fill="00B0F0"/>
              </w:tcPr>
              <w:p w14:paraId="5F8B544B" w14:textId="29A3C0A3"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user_contact_done.html</w:t>
                </w:r>
              </w:p>
            </w:tc>
            <w:tc>
              <w:tcPr>
                <w:tcW w:w="1311" w:type="dxa"/>
                <w:shd w:val="clear" w:color="auto" w:fill="00B0F0"/>
              </w:tcPr>
              <w:p w14:paraId="7F2DAD37" w14:textId="645B0134" w:rsidR="009043B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21454C" w:rsidRPr="00045A9B" w14:paraId="2EF074B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DAB6FD0" w14:textId="6CDF06F4" w:rsidR="0021454C" w:rsidRPr="008F4F1D" w:rsidRDefault="0021454C" w:rsidP="0021454C">
                <w:pPr>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-1-1-4</w:t>
                </w:r>
              </w:p>
            </w:tc>
            <w:tc>
              <w:tcPr>
                <w:tcW w:w="2012" w:type="dxa"/>
                <w:shd w:val="clear" w:color="auto" w:fill="00B0F0"/>
              </w:tcPr>
              <w:p w14:paraId="64ED6058" w14:textId="7ABE628A"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r w:rsidR="00806AF7">
                  <w:rPr>
                    <w:rFonts w:asciiTheme="minorEastAsia" w:hAnsiTheme="minorEastAsia"/>
                    <w:sz w:val="18"/>
                    <w:szCs w:val="18"/>
                  </w:rPr>
                  <w:t>運用管理者</w:t>
                </w:r>
                <w:r>
                  <w:rPr>
                    <w:rFonts w:asciiTheme="minorEastAsia" w:hAnsiTheme="minorEastAsia"/>
                    <w:sz w:val="18"/>
                    <w:szCs w:val="18"/>
                  </w:rPr>
                  <w:t>）</w:t>
                </w:r>
              </w:p>
            </w:tc>
            <w:tc>
              <w:tcPr>
                <w:tcW w:w="1862" w:type="dxa"/>
                <w:shd w:val="clear" w:color="auto" w:fill="00B0F0"/>
              </w:tcPr>
              <w:p w14:paraId="0195EB76" w14:textId="0C38A1BC"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user/contact/list</w:t>
                </w:r>
              </w:p>
            </w:tc>
            <w:tc>
              <w:tcPr>
                <w:tcW w:w="3457" w:type="dxa"/>
                <w:shd w:val="clear" w:color="auto" w:fill="00B0F0"/>
              </w:tcPr>
              <w:p w14:paraId="6F76B906" w14:textId="73A15833"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user_contact_list.html</w:t>
                </w:r>
              </w:p>
            </w:tc>
            <w:tc>
              <w:tcPr>
                <w:tcW w:w="1311" w:type="dxa"/>
                <w:shd w:val="clear" w:color="auto" w:fill="00B0F0"/>
              </w:tcPr>
              <w:p w14:paraId="38A50CFF" w14:textId="201401A6" w:rsidR="0021454C" w:rsidRDefault="007174A0"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21454C" w:rsidRPr="00045A9B" w14:paraId="4579806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35A9215C" w14:textId="77777777" w:rsidR="0021454C" w:rsidRDefault="0021454C" w:rsidP="0021454C">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-1-1-5</w:t>
                </w:r>
              </w:p>
              <w:p w14:paraId="355484F6" w14:textId="7C8FD9F2" w:rsidR="0021454C" w:rsidRPr="001E016C" w:rsidRDefault="0021454C" w:rsidP="0021454C">
                <w:pPr>
                  <w:ind w:leftChars="0" w:left="0"/>
                  <w:rPr>
                    <w:rFonts w:asciiTheme="minorEastAsia" w:hAnsiTheme="minorEastAsia"/>
                    <w:sz w:val="18"/>
                    <w:szCs w:val="18"/>
                  </w:rPr>
                </w:pPr>
              </w:p>
            </w:tc>
            <w:tc>
              <w:tcPr>
                <w:tcW w:w="2012" w:type="dxa"/>
                <w:shd w:val="clear" w:color="auto" w:fill="00B0F0"/>
              </w:tcPr>
              <w:p w14:paraId="067DAC1C" w14:textId="58AB232B"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お問い合わせ詳細画面（</w:t>
                </w:r>
                <w:r w:rsidR="00806AF7">
                  <w:rPr>
                    <w:rFonts w:asciiTheme="minorEastAsia" w:hAnsiTheme="minorEastAsia"/>
                    <w:sz w:val="18"/>
                    <w:szCs w:val="18"/>
                  </w:rPr>
                  <w:t>運用管理者</w:t>
                </w:r>
                <w:r>
                  <w:rPr>
                    <w:rFonts w:asciiTheme="minorEastAsia" w:hAnsiTheme="minorEastAsia"/>
                    <w:sz w:val="18"/>
                    <w:szCs w:val="18"/>
                  </w:rPr>
                  <w:t>）</w:t>
                </w:r>
              </w:p>
            </w:tc>
            <w:tc>
              <w:tcPr>
                <w:tcW w:w="1862" w:type="dxa"/>
                <w:shd w:val="clear" w:color="auto" w:fill="00B0F0"/>
              </w:tcPr>
              <w:p w14:paraId="1E406060" w14:textId="2197409B"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user/contact/details</w:t>
                </w:r>
              </w:p>
            </w:tc>
            <w:tc>
              <w:tcPr>
                <w:tcW w:w="3457" w:type="dxa"/>
                <w:shd w:val="clear" w:color="auto" w:fill="00B0F0"/>
              </w:tcPr>
              <w:p w14:paraId="26BE112D" w14:textId="6DF4EC1D"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user_contact_details.html</w:t>
                </w:r>
              </w:p>
            </w:tc>
            <w:tc>
              <w:tcPr>
                <w:tcW w:w="1311" w:type="dxa"/>
                <w:shd w:val="clear" w:color="auto" w:fill="00B0F0"/>
              </w:tcPr>
              <w:p w14:paraId="64A5BE11" w14:textId="649A4361" w:rsidR="0021454C" w:rsidRDefault="007174A0"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bl>
        <w:p w14:paraId="393BF27D" w14:textId="30BEBB6C" w:rsidR="00330DF5" w:rsidRDefault="00D95984" w:rsidP="00F86C4A">
          <w:pPr>
            <w:ind w:left="765"/>
          </w:pPr>
          <w:r>
            <w:rPr>
              <w:rFonts w:hint="eastAsia"/>
            </w:rPr>
            <w:t>※▲オリジナル機能の追記すること</w:t>
          </w:r>
        </w:p>
        <w:p w14:paraId="4BD275F5" w14:textId="77777777" w:rsidR="00330DF5" w:rsidRDefault="00330DF5">
          <w:pPr>
            <w:widowControl/>
            <w:spacing w:line="240" w:lineRule="auto"/>
            <w:ind w:leftChars="0" w:left="0"/>
            <w:jc w:val="left"/>
          </w:pPr>
          <w:r>
            <w:br w:type="page"/>
          </w:r>
        </w:p>
        <w:p w14:paraId="64041BF5" w14:textId="67B42DA8" w:rsidR="00D00518" w:rsidRDefault="00ED5688" w:rsidP="00C65B05">
          <w:pPr>
            <w:pStyle w:val="2"/>
            <w:spacing w:after="145"/>
          </w:pPr>
          <w:bookmarkStart w:id="7" w:name="_Toc64295487"/>
          <w:r>
            <w:rPr>
              <w:rFonts w:hint="eastAsia"/>
            </w:rPr>
            <w:lastRenderedPageBreak/>
            <w:t>URL一覧</w:t>
          </w:r>
          <w:r w:rsidR="003965DE">
            <w:rPr>
              <w:rFonts w:hint="eastAsia"/>
            </w:rPr>
            <w:t>★（※水色の欄は追記が必要）</w:t>
          </w:r>
          <w:bookmarkEnd w:id="7"/>
        </w:p>
        <w:p w14:paraId="0CB16BAF" w14:textId="77777777" w:rsidR="00937FC1" w:rsidRDefault="00700452" w:rsidP="00BF3402">
          <w:pPr>
            <w:ind w:leftChars="200" w:left="764" w:hangingChars="200" w:hanging="382"/>
          </w:pPr>
          <w:r>
            <w:rPr>
              <w:rFonts w:hint="eastAsia"/>
            </w:rPr>
            <w:t>・</w:t>
          </w:r>
          <w:r w:rsidR="008339C0">
            <w:t>http://localhost:55000/shared_shop/</w:t>
          </w:r>
          <w:r w:rsidR="007F5493">
            <w:rPr>
              <w:rFonts w:hint="eastAsia"/>
            </w:rPr>
            <w:t>に続くパス名の一覧を下記に示す</w:t>
          </w:r>
        </w:p>
        <w:p w14:paraId="0D7CDEB6" w14:textId="77777777" w:rsidR="006A3528" w:rsidRDefault="00700452" w:rsidP="007F5493">
          <w:pPr>
            <w:ind w:leftChars="209"/>
          </w:pPr>
          <w:r>
            <w:rPr>
              <w:rFonts w:hint="eastAsia"/>
            </w:rPr>
            <w:t>・</w:t>
          </w:r>
          <w:r w:rsidR="006A3528">
            <w:rPr>
              <w:rFonts w:hint="eastAsia"/>
            </w:rPr>
            <w:t>テンプレートの</w:t>
          </w:r>
          <w:r w:rsidR="007E7583">
            <w:rPr>
              <w:rFonts w:hint="eastAsia"/>
            </w:rPr>
            <w:t>formタグの</w:t>
          </w:r>
          <w:r w:rsidR="006A3528">
            <w:rPr>
              <w:rFonts w:hint="eastAsia"/>
            </w:rPr>
            <w:t>action属性</w:t>
          </w:r>
          <w:r w:rsidR="007E7583">
            <w:rPr>
              <w:rFonts w:hint="eastAsia"/>
            </w:rPr>
            <w:t>やaタグの</w:t>
          </w:r>
          <w:r w:rsidR="007E7583">
            <w:t>href</w:t>
          </w:r>
          <w:r w:rsidR="007E7583">
            <w:rPr>
              <w:rFonts w:hint="eastAsia"/>
            </w:rPr>
            <w:t>属性</w:t>
          </w:r>
          <w:r>
            <w:rPr>
              <w:rFonts w:hint="eastAsia"/>
            </w:rPr>
            <w:t>に指定する</w:t>
          </w:r>
        </w:p>
        <w:p w14:paraId="0A78A032" w14:textId="77777777" w:rsidR="007F5493" w:rsidRDefault="007F5493" w:rsidP="007F5493">
          <w:pPr>
            <w:ind w:leftChars="209"/>
          </w:pPr>
          <w:r>
            <w:rPr>
              <w:rFonts w:hint="eastAsia"/>
            </w:rPr>
            <w:t>・指定されたパスと処理を対応づけるために＠RequestMappingを利用し、コントローラクラスのメソッドと</w:t>
          </w:r>
        </w:p>
        <w:p w14:paraId="50A65ADB" w14:textId="04894840" w:rsidR="007F5493" w:rsidRDefault="007F5493" w:rsidP="007F5493">
          <w:pPr>
            <w:ind w:leftChars="209"/>
          </w:pPr>
          <w:r>
            <w:rPr>
              <w:rFonts w:hint="eastAsia"/>
            </w:rPr>
            <w:t xml:space="preserve">  パス名を紐づける</w:t>
          </w:r>
        </w:p>
        <w:p w14:paraId="21A57760" w14:textId="03DAE5FD" w:rsidR="00FA13DE" w:rsidRDefault="00FA13DE" w:rsidP="007F5493">
          <w:pPr>
            <w:ind w:leftChars="209"/>
          </w:pPr>
          <w:r>
            <w:rPr>
              <w:rFonts w:hint="eastAsia"/>
            </w:rPr>
            <w:t>・</w:t>
          </w:r>
          <w:r w:rsidRPr="00FA13DE">
            <w:rPr>
              <w:rFonts w:hint="eastAsia"/>
            </w:rPr>
            <w:t>該当するボタンやリンクに付与される</w:t>
          </w:r>
          <w:r w:rsidRPr="00FA13DE">
            <w:t>URLの形式をあらわしている</w:t>
          </w:r>
        </w:p>
        <w:p w14:paraId="18F86258" w14:textId="77777777" w:rsidR="002F4681" w:rsidRPr="002F4681" w:rsidRDefault="002F4681" w:rsidP="002F4681">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494"/>
            <w:gridCol w:w="2693"/>
            <w:gridCol w:w="2694"/>
            <w:gridCol w:w="992"/>
          </w:tblGrid>
          <w:tr w:rsidR="00996BFD" w:rsidRPr="00E607E5" w14:paraId="71517145" w14:textId="77777777" w:rsidTr="00700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0BE19B32" w14:textId="77777777" w:rsidR="00996BFD" w:rsidRPr="00E607E5" w:rsidRDefault="00996BFD" w:rsidP="00BF2514">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494" w:type="dxa"/>
              </w:tcPr>
              <w:p w14:paraId="690B7CBE"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r w:rsidR="00801CA1">
                  <w:rPr>
                    <w:rFonts w:asciiTheme="minorEastAsia" w:hAnsiTheme="minorEastAsia" w:hint="eastAsia"/>
                    <w:sz w:val="18"/>
                    <w:szCs w:val="18"/>
                  </w:rPr>
                  <w:t>・部品名</w:t>
                </w:r>
              </w:p>
            </w:tc>
            <w:tc>
              <w:tcPr>
                <w:tcW w:w="2693" w:type="dxa"/>
              </w:tcPr>
              <w:p w14:paraId="78BD6BF9" w14:textId="77777777" w:rsidR="00996BFD" w:rsidRPr="00E607E5" w:rsidRDefault="00700452"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00996BFD" w:rsidRPr="00E607E5">
                  <w:rPr>
                    <w:rFonts w:asciiTheme="minorEastAsia" w:hAnsiTheme="minorEastAsia" w:hint="eastAsia"/>
                    <w:sz w:val="18"/>
                    <w:szCs w:val="18"/>
                  </w:rPr>
                  <w:t>指定箇所</w:t>
                </w:r>
              </w:p>
            </w:tc>
            <w:tc>
              <w:tcPr>
                <w:tcW w:w="2694" w:type="dxa"/>
              </w:tcPr>
              <w:p w14:paraId="15E41F54"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6B929455"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996BFD" w:rsidRPr="00E607E5" w14:paraId="56192A1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5C734F96" w14:textId="77777777" w:rsidR="00996BFD" w:rsidRPr="00E607E5" w:rsidRDefault="00996BFD" w:rsidP="00F44A2A">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EC12082"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6208EE18"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「ログイン」リンク</w:t>
                </w:r>
              </w:p>
            </w:tc>
            <w:tc>
              <w:tcPr>
                <w:tcW w:w="2694" w:type="dxa"/>
              </w:tcPr>
              <w:p w14:paraId="0BA30AE1"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/login</w:t>
                </w:r>
              </w:p>
            </w:tc>
            <w:tc>
              <w:tcPr>
                <w:tcW w:w="992" w:type="dxa"/>
              </w:tcPr>
              <w:p w14:paraId="08E50C65"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4A1CDC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E6FFB4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907037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D1BF88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「新規会員登録」リンク</w:t>
                </w:r>
              </w:p>
            </w:tc>
            <w:tc>
              <w:tcPr>
                <w:tcW w:w="2694" w:type="dxa"/>
              </w:tcPr>
              <w:p w14:paraId="251AB4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/user/regist/input</w:t>
                </w:r>
              </w:p>
            </w:tc>
            <w:tc>
              <w:tcPr>
                <w:tcW w:w="992" w:type="dxa"/>
              </w:tcPr>
              <w:p w14:paraId="0C9CC0E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83C1F9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E5F9C3C"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4F9A74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ヘッダ(一般会員)</w:t>
                </w:r>
              </w:p>
            </w:tc>
            <w:tc>
              <w:tcPr>
                <w:tcW w:w="2693" w:type="dxa"/>
              </w:tcPr>
              <w:p w14:paraId="68941866" w14:textId="77777777" w:rsidR="00996BFD" w:rsidRPr="00E607E5" w:rsidRDefault="00996BFD" w:rsidP="0070045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w:t>
                </w:r>
                <w:r>
                  <w:rPr>
                    <w:rFonts w:asciiTheme="minorEastAsia" w:hAnsiTheme="minorEastAsia" w:hint="eastAsia"/>
                    <w:sz w:val="18"/>
                    <w:szCs w:val="18"/>
                  </w:rPr>
                  <w:t>}</w:t>
                </w:r>
                <w:r w:rsidRPr="00E607E5">
                  <w:rPr>
                    <w:rFonts w:asciiTheme="minorEastAsia" w:hAnsiTheme="minorEastAsia" w:hint="eastAsia"/>
                    <w:sz w:val="18"/>
                    <w:szCs w:val="18"/>
                  </w:rPr>
                  <w:t xml:space="preserve"> リンク</w:t>
                </w:r>
              </w:p>
            </w:tc>
            <w:tc>
              <w:tcPr>
                <w:tcW w:w="2694" w:type="dxa"/>
              </w:tcPr>
              <w:p w14:paraId="147902AF"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w:t>
                </w:r>
              </w:p>
            </w:tc>
            <w:tc>
              <w:tcPr>
                <w:tcW w:w="992" w:type="dxa"/>
              </w:tcPr>
              <w:p w14:paraId="0168B03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2E60F3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595C5BF"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7DCFEB1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C7ACA7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「ログアウト」リンク</w:t>
                </w:r>
              </w:p>
            </w:tc>
            <w:tc>
              <w:tcPr>
                <w:tcW w:w="2694" w:type="dxa"/>
              </w:tcPr>
              <w:p w14:paraId="7DB688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/logout</w:t>
                </w:r>
              </w:p>
            </w:tc>
            <w:tc>
              <w:tcPr>
                <w:tcW w:w="992" w:type="dxa"/>
              </w:tcPr>
              <w:p w14:paraId="5EB0E2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3FA6D94" w14:textId="77777777" w:rsidTr="00495693">
            <w:trPr>
              <w:trHeight w:val="369"/>
            </w:trPr>
            <w:tc>
              <w:tcPr>
                <w:cnfStyle w:val="001000000000" w:firstRow="0" w:lastRow="0" w:firstColumn="1" w:lastColumn="0" w:oddVBand="0" w:evenVBand="0" w:oddHBand="0" w:evenHBand="0" w:firstRowFirstColumn="0" w:firstRowLastColumn="0" w:lastRowFirstColumn="0" w:lastRowLastColumn="0"/>
                <w:tcW w:w="1045" w:type="dxa"/>
              </w:tcPr>
              <w:p w14:paraId="0EE2A51F"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27E55E92" w14:textId="77777777" w:rsidR="00996BFD" w:rsidRPr="00E607E5" w:rsidRDefault="00996BFD" w:rsidP="00495693">
                <w:pPr>
                  <w:widowControl/>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r w:rsidR="00495693">
                  <w:rPr>
                    <w:rFonts w:asciiTheme="minorEastAsia" w:hAnsiTheme="minorEastAsia"/>
                    <w:sz w:val="18"/>
                    <w:szCs w:val="18"/>
                  </w:rPr>
                  <w:br/>
                </w:r>
                <w:r w:rsidRPr="00996BFD">
                  <w:rPr>
                    <w:rFonts w:asciiTheme="minorEastAsia" w:hAnsiTheme="minorEastAsia" w:hint="eastAsia"/>
                    <w:sz w:val="16"/>
                    <w:szCs w:val="18"/>
                  </w:rPr>
                  <w:t>(運用管理者・システム管理者)</w:t>
                </w:r>
              </w:p>
            </w:tc>
            <w:tc>
              <w:tcPr>
                <w:tcW w:w="2693" w:type="dxa"/>
              </w:tcPr>
              <w:p w14:paraId="2569C562" w14:textId="77777777" w:rsidR="00996BFD" w:rsidRPr="00495693" w:rsidRDefault="00996BFD" w:rsidP="00495693">
                <w:pPr>
                  <w:widowControl/>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 リンク</w:t>
                </w:r>
              </w:p>
            </w:tc>
            <w:tc>
              <w:tcPr>
                <w:tcW w:w="2694" w:type="dxa"/>
              </w:tcPr>
              <w:p w14:paraId="65C5F8DF"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/user/detail/admin</w:t>
                </w:r>
                <w:r w:rsidR="007724F3">
                  <w:rPr>
                    <w:rFonts w:asciiTheme="minorEastAsia" w:hAnsiTheme="minorEastAsia" w:hint="eastAsia"/>
                    <w:sz w:val="18"/>
                    <w:szCs w:val="18"/>
                  </w:rPr>
                  <w:t>/</w:t>
                </w:r>
                <w:r w:rsidRPr="00E607E5">
                  <w:rPr>
                    <w:rFonts w:asciiTheme="minorEastAsia" w:hAnsiTheme="minorEastAsia"/>
                    <w:sz w:val="18"/>
                    <w:szCs w:val="18"/>
                  </w:rPr>
                  <w:t>{id}</w:t>
                </w:r>
              </w:p>
            </w:tc>
            <w:tc>
              <w:tcPr>
                <w:tcW w:w="992" w:type="dxa"/>
              </w:tcPr>
              <w:p w14:paraId="76E96CA8"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2B19236"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694AAD0A"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70DD569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64F9F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「トップ」リンク</w:t>
                </w:r>
              </w:p>
            </w:tc>
            <w:tc>
              <w:tcPr>
                <w:tcW w:w="2694" w:type="dxa"/>
              </w:tcPr>
              <w:p w14:paraId="679EE22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5557C1C5"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EDB1B5A"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42EDD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FAA60B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564D14A3"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「新着一覧」リンク</w:t>
                </w:r>
              </w:p>
            </w:tc>
            <w:tc>
              <w:tcPr>
                <w:tcW w:w="2694" w:type="dxa"/>
              </w:tcPr>
              <w:p w14:paraId="661D87FB"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/item/list/1</w:t>
                </w:r>
              </w:p>
            </w:tc>
            <w:tc>
              <w:tcPr>
                <w:tcW w:w="992" w:type="dxa"/>
              </w:tcPr>
              <w:p w14:paraId="15F68F10"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36F03A85"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6B50A90"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0A62F901"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11F741C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「買い物かご」リンク</w:t>
                </w:r>
              </w:p>
            </w:tc>
            <w:tc>
              <w:tcPr>
                <w:tcW w:w="2694" w:type="dxa"/>
              </w:tcPr>
              <w:p w14:paraId="55A43647" w14:textId="20F5A6EB"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/basket/list</w:t>
                </w:r>
              </w:p>
            </w:tc>
            <w:tc>
              <w:tcPr>
                <w:tcW w:w="992" w:type="dxa"/>
              </w:tcPr>
              <w:p w14:paraId="17C335B6" w14:textId="77777777"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ECD40C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901CB05"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4D65C5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EA0D05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「注文一覧」リンク</w:t>
                </w:r>
              </w:p>
            </w:tc>
            <w:tc>
              <w:tcPr>
                <w:tcW w:w="2694" w:type="dxa"/>
              </w:tcPr>
              <w:p w14:paraId="7A66756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p>
            </w:tc>
            <w:tc>
              <w:tcPr>
                <w:tcW w:w="992" w:type="dxa"/>
              </w:tcPr>
              <w:p w14:paraId="47B390F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C7D430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339EA9B"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FEA0284" w14:textId="77777777" w:rsidR="00996BFD" w:rsidRPr="00E607E5" w:rsidRDefault="00F27214"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sz w:val="18"/>
                    <w:szCs w:val="18"/>
                  </w:rPr>
                  <w:br/>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非会員・一般会員</w:t>
                </w:r>
                <w:r w:rsidR="00996BFD" w:rsidRPr="00E607E5">
                  <w:rPr>
                    <w:rFonts w:asciiTheme="minorEastAsia" w:hAnsiTheme="minorEastAsia" w:hint="eastAsia"/>
                    <w:sz w:val="18"/>
                    <w:szCs w:val="18"/>
                  </w:rPr>
                  <w:t>)</w:t>
                </w:r>
              </w:p>
            </w:tc>
            <w:tc>
              <w:tcPr>
                <w:tcW w:w="2693" w:type="dxa"/>
              </w:tcPr>
              <w:p w14:paraId="5F6F635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カテゴリ別検索「検索」ボタン</w:t>
                </w:r>
              </w:p>
            </w:tc>
            <w:tc>
              <w:tcPr>
                <w:tcW w:w="2694" w:type="dxa"/>
              </w:tcPr>
              <w:p w14:paraId="4F439F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/item/list/category</w:t>
                </w:r>
                <w:r w:rsidRPr="00E607E5">
                  <w:rPr>
                    <w:rFonts w:asciiTheme="minorEastAsia" w:hAnsiTheme="minorEastAsia"/>
                    <w:sz w:val="18"/>
                    <w:szCs w:val="18"/>
                  </w:rPr>
                  <w:t>/</w:t>
                </w:r>
                <w:r>
                  <w:rPr>
                    <w:rFonts w:asciiTheme="minorEastAsia" w:hAnsiTheme="minorEastAsia"/>
                    <w:sz w:val="18"/>
                    <w:szCs w:val="18"/>
                  </w:rPr>
                  <w:t>1</w:t>
                </w:r>
                <w:r>
                  <w:rPr>
                    <w:rFonts w:asciiTheme="minorEastAsia" w:hAnsiTheme="minorEastAsia" w:hint="eastAsia"/>
                    <w:sz w:val="18"/>
                    <w:szCs w:val="18"/>
                  </w:rPr>
                  <w:t>?c</w:t>
                </w:r>
                <w:r>
                  <w:rPr>
                    <w:rFonts w:asciiTheme="minorEastAsia" w:hAnsiTheme="minorEastAsia"/>
                    <w:sz w:val="18"/>
                    <w:szCs w:val="18"/>
                  </w:rPr>
                  <w:t>ategoryId={</w:t>
                </w:r>
                <w:r w:rsidRPr="00996BFD">
                  <w:rPr>
                    <w:rFonts w:asciiTheme="minorEastAsia" w:hAnsiTheme="minorEastAsia" w:hint="eastAsia"/>
                    <w:sz w:val="14"/>
                    <w:szCs w:val="18"/>
                  </w:rPr>
                  <w:t>カテゴリID</w:t>
                </w:r>
                <w:r>
                  <w:rPr>
                    <w:rFonts w:asciiTheme="minorEastAsia" w:hAnsiTheme="minorEastAsia"/>
                    <w:sz w:val="18"/>
                    <w:szCs w:val="18"/>
                  </w:rPr>
                  <w:t>}</w:t>
                </w:r>
              </w:p>
            </w:tc>
            <w:tc>
              <w:tcPr>
                <w:tcW w:w="992" w:type="dxa"/>
              </w:tcPr>
              <w:p w14:paraId="70454537"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F1997D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2E75207"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F42AA50"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7B8C9BBF"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「会員一覧表示」リンク</w:t>
                </w:r>
              </w:p>
            </w:tc>
            <w:tc>
              <w:tcPr>
                <w:tcW w:w="2694" w:type="dxa"/>
              </w:tcPr>
              <w:p w14:paraId="5C3FE2AD"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/user/list</w:t>
                </w:r>
              </w:p>
            </w:tc>
            <w:tc>
              <w:tcPr>
                <w:tcW w:w="992" w:type="dxa"/>
              </w:tcPr>
              <w:p w14:paraId="19E7DD18"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03FC56E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3E20C4F"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51FF1561"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41E40C8B" w14:textId="77777777" w:rsidR="00996BFD"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「注文一覧表示」リンク</w:t>
                </w:r>
              </w:p>
            </w:tc>
            <w:tc>
              <w:tcPr>
                <w:tcW w:w="2694" w:type="dxa"/>
              </w:tcPr>
              <w:p w14:paraId="64C21652"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04DF423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F3270A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29EBFBA"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F2DF3F3"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p>
            </w:tc>
            <w:tc>
              <w:tcPr>
                <w:tcW w:w="2693" w:type="dxa"/>
              </w:tcPr>
              <w:p w14:paraId="40F47FA8" w14:textId="77777777" w:rsidR="00996BFD" w:rsidRPr="00E607E5"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「商品一覧表示」リンク</w:t>
                </w:r>
              </w:p>
            </w:tc>
            <w:tc>
              <w:tcPr>
                <w:tcW w:w="2694" w:type="dxa"/>
              </w:tcPr>
              <w:p w14:paraId="7ED21A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D4A1C7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05A38" w:rsidRPr="00E607E5" w14:paraId="65DC259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C71C1B3" w14:textId="77777777" w:rsidR="00505A38" w:rsidRPr="00E607E5" w:rsidRDefault="00505A38" w:rsidP="000E70D5">
                <w:pPr>
                  <w:ind w:leftChars="0" w:left="0"/>
                  <w:rPr>
                    <w:rFonts w:asciiTheme="minorEastAsia" w:hAnsiTheme="minorEastAsia"/>
                    <w:sz w:val="18"/>
                    <w:szCs w:val="18"/>
                  </w:rPr>
                </w:pPr>
              </w:p>
            </w:tc>
            <w:tc>
              <w:tcPr>
                <w:tcW w:w="2494" w:type="dxa"/>
              </w:tcPr>
              <w:p w14:paraId="7320C1B2"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4AB3C96B" w14:textId="77777777" w:rsidR="00505A38" w:rsidRPr="00E607E5" w:rsidRDefault="00505A38"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6E42DC2B" w14:textId="77777777" w:rsidR="00505A38" w:rsidRPr="00E607E5"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tcPr>
              <w:p w14:paraId="160556B5"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r w:rsidR="00996BFD" w:rsidRPr="00E607E5" w14:paraId="684AE069"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D194ADA" w14:textId="77777777" w:rsidR="00996BFD" w:rsidRPr="000E70D5" w:rsidRDefault="00996BFD" w:rsidP="000E70D5">
                <w:pPr>
                  <w:ind w:leftChars="0" w:left="0"/>
                  <w:rPr>
                    <w:rFonts w:asciiTheme="minorEastAsia" w:hAnsiTheme="minorEastAsia"/>
                    <w:b w:val="0"/>
                    <w:sz w:val="18"/>
                    <w:szCs w:val="18"/>
                  </w:rPr>
                </w:pPr>
                <w:r w:rsidRPr="000E70D5">
                  <w:rPr>
                    <w:rFonts w:asciiTheme="minorEastAsia" w:hAnsiTheme="minorEastAsia" w:hint="eastAsia"/>
                    <w:sz w:val="18"/>
                    <w:szCs w:val="18"/>
                  </w:rPr>
                  <w:t>1-1-1-1</w:t>
                </w:r>
              </w:p>
            </w:tc>
            <w:tc>
              <w:tcPr>
                <w:tcW w:w="2494" w:type="dxa"/>
              </w:tcPr>
              <w:p w14:paraId="5E597B6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2693" w:type="dxa"/>
              </w:tcPr>
              <w:p w14:paraId="29E072C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「ログイン」ボタン</w:t>
                </w:r>
              </w:p>
            </w:tc>
            <w:tc>
              <w:tcPr>
                <w:tcW w:w="2694" w:type="dxa"/>
              </w:tcPr>
              <w:p w14:paraId="229F9A3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w:t>
                </w:r>
              </w:p>
            </w:tc>
            <w:tc>
              <w:tcPr>
                <w:tcW w:w="992" w:type="dxa"/>
              </w:tcPr>
              <w:p w14:paraId="5FEB7DED" w14:textId="77777777" w:rsidR="00996BFD" w:rsidRDefault="00700452"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1851F8" w:rsidRPr="00E607E5" w14:paraId="3B9ADC15" w14:textId="77777777" w:rsidTr="001851F8">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FFE11" w14:textId="2CE6A2B0" w:rsidR="001851F8" w:rsidRPr="000E70D5" w:rsidRDefault="001851F8" w:rsidP="001851F8">
                <w:pPr>
                  <w:ind w:leftChars="0" w:left="0"/>
                  <w:rPr>
                    <w:rFonts w:asciiTheme="minorEastAsia" w:hAnsiTheme="minorEastAsia"/>
                    <w:sz w:val="18"/>
                    <w:szCs w:val="18"/>
                  </w:rPr>
                </w:pPr>
                <w:r>
                  <w:rPr>
                    <w:rFonts w:asciiTheme="minorEastAsia" w:hAnsiTheme="minorEastAsia" w:hint="eastAsia"/>
                    <w:sz w:val="18"/>
                    <w:szCs w:val="18"/>
                  </w:rPr>
                  <w:t>1</w:t>
                </w:r>
                <w:r>
                  <w:rPr>
                    <w:rFonts w:asciiTheme="minorEastAsia" w:hAnsiTheme="minorEastAsia"/>
                    <w:sz w:val="18"/>
                    <w:szCs w:val="18"/>
                  </w:rPr>
                  <w:t>-1-1-1</w:t>
                </w:r>
              </w:p>
            </w:tc>
            <w:tc>
              <w:tcPr>
                <w:tcW w:w="2494" w:type="dxa"/>
                <w:shd w:val="clear" w:color="auto" w:fill="00B0F0"/>
              </w:tcPr>
              <w:p w14:paraId="6C92ADA9" w14:textId="26FBFE0D"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2693" w:type="dxa"/>
                <w:shd w:val="clear" w:color="auto" w:fill="00B0F0"/>
              </w:tcPr>
              <w:p w14:paraId="521D2447" w14:textId="4A6DB0E8" w:rsidR="001851F8" w:rsidRDefault="006809CF"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「お問い合わせ画面</w:t>
                </w:r>
                <w:r w:rsidR="001851F8">
                  <w:rPr>
                    <w:rFonts w:asciiTheme="minorEastAsia" w:hAnsiTheme="minorEastAsia" w:hint="eastAsia"/>
                    <w:sz w:val="18"/>
                    <w:szCs w:val="18"/>
                  </w:rPr>
                  <w:t>表示」リンク</w:t>
                </w:r>
              </w:p>
            </w:tc>
            <w:tc>
              <w:tcPr>
                <w:tcW w:w="2694" w:type="dxa"/>
                <w:shd w:val="clear" w:color="auto" w:fill="00B0F0"/>
              </w:tcPr>
              <w:p w14:paraId="4305A99C" w14:textId="72A1C10B"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w:t>
                </w:r>
                <w:r w:rsidR="006809CF">
                  <w:rPr>
                    <w:rFonts w:asciiTheme="minorEastAsia" w:hAnsiTheme="minorEastAsia"/>
                    <w:sz w:val="18"/>
                    <w:szCs w:val="18"/>
                  </w:rPr>
                  <w:t>ontact</w:t>
                </w:r>
              </w:p>
            </w:tc>
            <w:tc>
              <w:tcPr>
                <w:tcW w:w="992" w:type="dxa"/>
                <w:shd w:val="clear" w:color="auto" w:fill="00B0F0"/>
              </w:tcPr>
              <w:p w14:paraId="4B489C24" w14:textId="6D1F3BAF"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1851F8" w:rsidRPr="00E607E5" w14:paraId="144DF8B1" w14:textId="77777777" w:rsidTr="00BB745F">
            <w:trPr>
              <w:trHeight w:val="536"/>
            </w:trPr>
            <w:tc>
              <w:tcPr>
                <w:cnfStyle w:val="001000000000" w:firstRow="0" w:lastRow="0" w:firstColumn="1" w:lastColumn="0" w:oddVBand="0" w:evenVBand="0" w:oddHBand="0" w:evenHBand="0" w:firstRowFirstColumn="0" w:firstRowLastColumn="0" w:lastRowFirstColumn="0" w:lastRowLastColumn="0"/>
                <w:tcW w:w="1045" w:type="dxa"/>
              </w:tcPr>
              <w:p w14:paraId="1B900AE4" w14:textId="77777777" w:rsidR="001851F8" w:rsidRPr="000E70D5" w:rsidRDefault="001851F8" w:rsidP="001851F8">
                <w:pPr>
                  <w:widowControl/>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1-3-1-3</w:t>
                </w:r>
                <w:r>
                  <w:rPr>
                    <w:rFonts w:asciiTheme="minorEastAsia" w:hAnsiTheme="minorEastAsia"/>
                    <w:sz w:val="18"/>
                    <w:szCs w:val="18"/>
                  </w:rPr>
                  <w:br/>
                </w:r>
                <w:r w:rsidRPr="00F44A2A">
                  <w:rPr>
                    <w:rFonts w:asciiTheme="minorEastAsia" w:hAnsiTheme="minorEastAsia" w:hint="eastAsia"/>
                    <w:sz w:val="18"/>
                    <w:szCs w:val="18"/>
                  </w:rPr>
                  <w:t>1-3-1-4</w:t>
                </w:r>
              </w:p>
            </w:tc>
            <w:tc>
              <w:tcPr>
                <w:tcW w:w="2494" w:type="dxa"/>
              </w:tcPr>
              <w:p w14:paraId="7FFE9222" w14:textId="77777777" w:rsidR="001851F8"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管理者用メニュー画面</w:t>
                </w:r>
              </w:p>
            </w:tc>
            <w:tc>
              <w:tcPr>
                <w:tcW w:w="2693" w:type="dxa"/>
              </w:tcPr>
              <w:p w14:paraId="6439233A" w14:textId="77777777" w:rsidR="001851F8" w:rsidRPr="00F44A2A"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「会員一覧表示」リンク</w:t>
                </w:r>
              </w:p>
              <w:p w14:paraId="7F095217"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c>
              <w:tcPr>
                <w:tcW w:w="2694" w:type="dxa"/>
              </w:tcPr>
              <w:p w14:paraId="239F3D62"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tcPr>
              <w:p w14:paraId="2F02AA5A" w14:textId="77777777" w:rsidR="001851F8" w:rsidRPr="00BB745F"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11CBBF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E4A6869"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579429E8"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A18981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「注文一覧表示」リンク</w:t>
                </w:r>
              </w:p>
            </w:tc>
            <w:tc>
              <w:tcPr>
                <w:tcW w:w="2694" w:type="dxa"/>
              </w:tcPr>
              <w:p w14:paraId="4C8FE9B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4806349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22ED67E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6646353"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44434A82"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48E3185"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「商品一覧表示」リンク</w:t>
                </w:r>
              </w:p>
            </w:tc>
            <w:tc>
              <w:tcPr>
                <w:tcW w:w="2694" w:type="dxa"/>
              </w:tcPr>
              <w:p w14:paraId="3E0EA26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279BA50"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4E3334C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8B8D946"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367414A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1E49AD7A"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「カテゴリ一覧表示」リンク</w:t>
                </w:r>
              </w:p>
            </w:tc>
            <w:tc>
              <w:tcPr>
                <w:tcW w:w="2694" w:type="dxa"/>
              </w:tcPr>
              <w:p w14:paraId="0B90F47F"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/category/list</w:t>
                </w:r>
              </w:p>
            </w:tc>
            <w:tc>
              <w:tcPr>
                <w:tcW w:w="992" w:type="dxa"/>
              </w:tcPr>
              <w:p w14:paraId="53005113"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7646B1F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D7D495B" w14:textId="77777777" w:rsidR="001851F8" w:rsidRPr="002F4681"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2-1-1-1</w:t>
                </w:r>
                <w:r w:rsidRPr="00E607E5">
                  <w:rPr>
                    <w:rFonts w:asciiTheme="minorEastAsia" w:hAnsiTheme="minorEastAsia"/>
                    <w:sz w:val="18"/>
                    <w:szCs w:val="18"/>
                  </w:rPr>
                  <w:br/>
                </w:r>
                <w:r w:rsidRPr="00E607E5">
                  <w:rPr>
                    <w:rFonts w:asciiTheme="minorEastAsia" w:hAnsiTheme="minorEastAsia" w:hint="eastAsia"/>
                    <w:sz w:val="18"/>
                    <w:szCs w:val="18"/>
                  </w:rPr>
                  <w:t>2-1-1-2</w:t>
                </w:r>
              </w:p>
            </w:tc>
            <w:tc>
              <w:tcPr>
                <w:tcW w:w="2494" w:type="dxa"/>
              </w:tcPr>
              <w:p w14:paraId="6A73FA54"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トップ画面</w:t>
                </w:r>
              </w:p>
              <w:p w14:paraId="7E575349"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77231180"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商品画像</w:t>
                </w:r>
                <w:r>
                  <w:rPr>
                    <w:rFonts w:asciiTheme="minorEastAsia" w:hAnsiTheme="minorEastAsia" w:hint="eastAsia"/>
                    <w:sz w:val="18"/>
                    <w:szCs w:val="18"/>
                  </w:rPr>
                  <w:t>}</w:t>
                </w:r>
                <w:r w:rsidRPr="00E607E5">
                  <w:rPr>
                    <w:rFonts w:asciiTheme="minorEastAsia" w:hAnsiTheme="minorEastAsia" w:hint="eastAsia"/>
                    <w:sz w:val="18"/>
                    <w:szCs w:val="18"/>
                  </w:rPr>
                  <w:t>リンク</w:t>
                </w:r>
              </w:p>
              <w:p w14:paraId="1763509E"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58186D47"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3C251941"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5D7C1B3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27663F" w14:textId="77777777" w:rsidR="001851F8" w:rsidRPr="00E607E5"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2-2-1-1</w:t>
                </w:r>
              </w:p>
              <w:p w14:paraId="2F8A33DD" w14:textId="77777777" w:rsidR="001851F8" w:rsidRPr="00E607E5" w:rsidRDefault="001851F8" w:rsidP="001851F8">
                <w:pPr>
                  <w:snapToGrid w:val="0"/>
                  <w:spacing w:line="180" w:lineRule="atLeast"/>
                  <w:ind w:leftChars="0" w:left="0"/>
                  <w:rPr>
                    <w:rFonts w:asciiTheme="minorEastAsia" w:hAnsiTheme="minorEastAsia"/>
                    <w:b w:val="0"/>
                    <w:sz w:val="18"/>
                    <w:szCs w:val="18"/>
                  </w:rPr>
                </w:pPr>
                <w:r w:rsidRPr="00E607E5">
                  <w:rPr>
                    <w:rFonts w:asciiTheme="minorEastAsia" w:hAnsiTheme="minorEastAsia"/>
                    <w:sz w:val="18"/>
                    <w:szCs w:val="18"/>
                  </w:rPr>
                  <w:t>2-2-1-2</w:t>
                </w:r>
              </w:p>
            </w:tc>
            <w:tc>
              <w:tcPr>
                <w:tcW w:w="2494" w:type="dxa"/>
              </w:tcPr>
              <w:p w14:paraId="63F468DE"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sidRPr="00E607E5">
                  <w:rPr>
                    <w:rFonts w:asciiTheme="minorEastAsia" w:hAnsiTheme="minorEastAsia" w:hint="eastAsia"/>
                    <w:sz w:val="18"/>
                    <w:szCs w:val="18"/>
                  </w:rPr>
                  <w:t>商品一覧画面</w:t>
                </w:r>
              </w:p>
            </w:tc>
            <w:tc>
              <w:tcPr>
                <w:tcW w:w="2693" w:type="dxa"/>
              </w:tcPr>
              <w:p w14:paraId="326806B5" w14:textId="77777777" w:rsidR="001851F8" w:rsidRPr="002F4681"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2F4681">
                  <w:rPr>
                    <w:rFonts w:asciiTheme="minorEastAsia" w:hAnsiTheme="minorEastAsia" w:hint="eastAsia"/>
                    <w:sz w:val="18"/>
                    <w:szCs w:val="18"/>
                  </w:rPr>
                  <w:t>「新着順」「売れ筋順」リンク</w:t>
                </w:r>
              </w:p>
            </w:tc>
            <w:tc>
              <w:tcPr>
                <w:tcW w:w="2694" w:type="dxa"/>
              </w:tcPr>
              <w:p w14:paraId="5BD62378"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w:t>
                </w:r>
                <w:r w:rsidRPr="00E607E5">
                  <w:rPr>
                    <w:rFonts w:asciiTheme="minorEastAsia" w:hAnsiTheme="minorEastAsia"/>
                    <w:sz w:val="18"/>
                    <w:szCs w:val="18"/>
                  </w:rPr>
                  <w:t>/{sortType}</w:t>
                </w:r>
              </w:p>
            </w:tc>
            <w:tc>
              <w:tcPr>
                <w:tcW w:w="992" w:type="dxa"/>
              </w:tcPr>
              <w:p w14:paraId="411BAB01"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680FBBF"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D2D866A" w14:textId="77777777" w:rsidR="001851F8" w:rsidRPr="002F4681" w:rsidRDefault="001851F8" w:rsidP="001851F8">
                <w:pPr>
                  <w:snapToGrid w:val="0"/>
                  <w:spacing w:line="180" w:lineRule="atLeast"/>
                  <w:ind w:leftChars="0" w:left="0"/>
                  <w:rPr>
                    <w:rFonts w:asciiTheme="minorEastAsia" w:hAnsiTheme="minorEastAsia"/>
                    <w:b w:val="0"/>
                    <w:sz w:val="18"/>
                    <w:szCs w:val="18"/>
                  </w:rPr>
                </w:pPr>
                <w:r w:rsidRPr="002F4681">
                  <w:rPr>
                    <w:rFonts w:asciiTheme="minorEastAsia" w:hAnsiTheme="minorEastAsia" w:hint="eastAsia"/>
                    <w:sz w:val="18"/>
                    <w:szCs w:val="18"/>
                  </w:rPr>
                  <w:t>2-1-2-1</w:t>
                </w:r>
              </w:p>
              <w:p w14:paraId="568A847F" w14:textId="77777777" w:rsidR="001851F8" w:rsidRPr="00E607E5" w:rsidRDefault="001851F8" w:rsidP="001851F8">
                <w:pPr>
                  <w:snapToGrid w:val="0"/>
                  <w:spacing w:line="180" w:lineRule="atLeast"/>
                  <w:ind w:leftChars="0" w:left="0"/>
                  <w:rPr>
                    <w:rFonts w:asciiTheme="minorEastAsia" w:hAnsiTheme="minorEastAsia"/>
                    <w:sz w:val="18"/>
                    <w:szCs w:val="18"/>
                  </w:rPr>
                </w:pPr>
                <w:r w:rsidRPr="002F4681">
                  <w:rPr>
                    <w:rFonts w:asciiTheme="minorEastAsia" w:hAnsiTheme="minorEastAsia"/>
                    <w:sz w:val="18"/>
                    <w:szCs w:val="18"/>
                  </w:rPr>
                  <w:t>2-1-2-2</w:t>
                </w:r>
              </w:p>
            </w:tc>
            <w:tc>
              <w:tcPr>
                <w:tcW w:w="2494" w:type="dxa"/>
              </w:tcPr>
              <w:p w14:paraId="1B09DCDF"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693" w:type="dxa"/>
              </w:tcPr>
              <w:p w14:paraId="646B1D98"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{商品名}</w:t>
                </w:r>
                <w:r w:rsidRPr="00E607E5">
                  <w:rPr>
                    <w:rFonts w:asciiTheme="minorEastAsia" w:hAnsiTheme="minorEastAsia" w:hint="eastAsia"/>
                    <w:sz w:val="18"/>
                    <w:szCs w:val="18"/>
                  </w:rPr>
                  <w:t>リンク</w:t>
                </w:r>
              </w:p>
            </w:tc>
            <w:tc>
              <w:tcPr>
                <w:tcW w:w="2694" w:type="dxa"/>
              </w:tcPr>
              <w:p w14:paraId="7C5B2E1A"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51048C23"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0D46B0D9" w14:textId="77777777" w:rsidR="00700452" w:rsidRDefault="00700452">
          <w:pPr>
            <w:widowControl/>
            <w:spacing w:line="240" w:lineRule="auto"/>
            <w:ind w:leftChars="0" w:left="0"/>
            <w:jc w:val="left"/>
          </w:pPr>
          <w:r>
            <w:br w:type="page"/>
          </w:r>
        </w:p>
        <w:p w14:paraId="6BFB1BDE" w14:textId="77777777" w:rsidR="007F5493" w:rsidRDefault="007F5493" w:rsidP="007F5493">
          <w:pPr>
            <w:wordWrap w:val="0"/>
            <w:ind w:leftChars="200" w:left="382"/>
            <w:jc w:val="right"/>
            <w:rPr>
              <w:sz w:val="16"/>
            </w:rPr>
          </w:pPr>
          <w:r>
            <w:rPr>
              <w:rFonts w:hint="eastAsia"/>
              <w:sz w:val="16"/>
            </w:rPr>
            <w:lastRenderedPageBreak/>
            <w:t>1-5 URL一覧</w:t>
          </w:r>
        </w:p>
        <w:p w14:paraId="1B6905D7" w14:textId="77777777" w:rsidR="007F5493" w:rsidRPr="002F4681" w:rsidRDefault="007F5493" w:rsidP="007F5493">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352"/>
            <w:gridCol w:w="2835"/>
            <w:gridCol w:w="2694"/>
            <w:gridCol w:w="992"/>
          </w:tblGrid>
          <w:tr w:rsidR="00700452" w:rsidRPr="00E607E5" w14:paraId="4797258B" w14:textId="77777777" w:rsidTr="001E1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2711DC0E" w14:textId="77777777" w:rsidR="00700452" w:rsidRPr="00E607E5" w:rsidRDefault="00700452"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352" w:type="dxa"/>
              </w:tcPr>
              <w:p w14:paraId="7333BB7B"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2AC58F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694" w:type="dxa"/>
              </w:tcPr>
              <w:p w14:paraId="48DCE7BF"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DB36E3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95693" w:rsidRPr="00E607E5" w14:paraId="4BBA22F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C8813E0"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5B6F2BB3"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52EC5C20"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「商品新規登録」ボタン</w:t>
                </w:r>
              </w:p>
            </w:tc>
            <w:tc>
              <w:tcPr>
                <w:tcW w:w="2694" w:type="dxa"/>
                <w:shd w:val="clear" w:color="auto" w:fill="EEECE1" w:themeFill="background2"/>
              </w:tcPr>
              <w:p w14:paraId="50971942"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/item/regist/input</w:t>
                </w:r>
              </w:p>
            </w:tc>
            <w:tc>
              <w:tcPr>
                <w:tcW w:w="992" w:type="dxa"/>
                <w:shd w:val="clear" w:color="auto" w:fill="EEECE1" w:themeFill="background2"/>
              </w:tcPr>
              <w:p w14:paraId="4FB0C67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1725705"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EDB2003"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7767F039"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6977B271"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商品名</w:t>
                </w:r>
                <w:r>
                  <w:rPr>
                    <w:rFonts w:asciiTheme="minorEastAsia" w:hAnsiTheme="minorEastAsia" w:hint="eastAsia"/>
                    <w:sz w:val="18"/>
                    <w:szCs w:val="18"/>
                  </w:rPr>
                  <w:t>}</w:t>
                </w:r>
                <w:r w:rsidRPr="00E607E5">
                  <w:rPr>
                    <w:rFonts w:asciiTheme="minorEastAsia" w:hAnsiTheme="minorEastAsia" w:hint="eastAsia"/>
                    <w:sz w:val="18"/>
                    <w:szCs w:val="18"/>
                  </w:rPr>
                  <w:t>リンク</w:t>
                </w:r>
              </w:p>
            </w:tc>
            <w:tc>
              <w:tcPr>
                <w:tcW w:w="2694" w:type="dxa"/>
                <w:shd w:val="clear" w:color="auto" w:fill="EEECE1" w:themeFill="background2"/>
              </w:tcPr>
              <w:p w14:paraId="30057D15"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/item/detail/admin/{id}</w:t>
                </w:r>
              </w:p>
            </w:tc>
            <w:tc>
              <w:tcPr>
                <w:tcW w:w="992" w:type="dxa"/>
                <w:shd w:val="clear" w:color="auto" w:fill="EEECE1" w:themeFill="background2"/>
              </w:tcPr>
              <w:p w14:paraId="5D9C54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9067A5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8135A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39F3410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44124D5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0D2E95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2AD3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D5C8C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88F6EA9"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41951F3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10DA4D75"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21DA2CE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49F8E0D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E0BEC1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383869C"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67CFB0C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25BD1B7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「買い物かごへ入れる」ボタン</w:t>
                </w:r>
              </w:p>
            </w:tc>
            <w:tc>
              <w:tcPr>
                <w:tcW w:w="2694" w:type="dxa"/>
                <w:shd w:val="clear" w:color="auto" w:fill="auto"/>
              </w:tcPr>
              <w:p w14:paraId="62D4141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/basket/add</w:t>
                </w:r>
              </w:p>
            </w:tc>
            <w:tc>
              <w:tcPr>
                <w:tcW w:w="992" w:type="dxa"/>
                <w:shd w:val="clear" w:color="auto" w:fill="auto"/>
              </w:tcPr>
              <w:p w14:paraId="7D13074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063A5D" w:rsidRPr="00E607E5" w14:paraId="7183C2B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B5446C2" w14:textId="76A837F9" w:rsidR="00063A5D" w:rsidRPr="00E607E5" w:rsidRDefault="00063A5D"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-6-1-</w:t>
                </w:r>
                <w:r w:rsidR="00920EA8">
                  <w:rPr>
                    <w:rFonts w:asciiTheme="minorEastAsia" w:hAnsiTheme="minorEastAsia"/>
                    <w:sz w:val="18"/>
                    <w:szCs w:val="18"/>
                  </w:rPr>
                  <w:t>2</w:t>
                </w:r>
                <w:r w:rsidRPr="00063A5D">
                  <w:rPr>
                    <w:rFonts w:asciiTheme="minorEastAsia" w:hAnsiTheme="minorEastAsia"/>
                    <w:sz w:val="18"/>
                    <w:szCs w:val="18"/>
                  </w:rPr>
                  <w:br/>
                </w:r>
              </w:p>
            </w:tc>
            <w:tc>
              <w:tcPr>
                <w:tcW w:w="2352" w:type="dxa"/>
                <w:shd w:val="clear" w:color="auto" w:fill="00B0F0"/>
              </w:tcPr>
              <w:p w14:paraId="2B2B61CF" w14:textId="1618B955"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00B0F0"/>
              </w:tcPr>
              <w:p w14:paraId="07C0B192" w14:textId="77777777"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商品名一覧画面に「☆」枠</w:t>
                </w:r>
                <w:r>
                  <w:rPr>
                    <w:rFonts w:asciiTheme="minorEastAsia" w:hAnsiTheme="minorEastAsia" w:hint="eastAsia"/>
                    <w:sz w:val="18"/>
                    <w:szCs w:val="18"/>
                  </w:rPr>
                  <w:t>(ボタン</w:t>
                </w:r>
                <w:r>
                  <w:rPr>
                    <w:rFonts w:asciiTheme="minorEastAsia" w:hAnsiTheme="minorEastAsia"/>
                    <w:sz w:val="18"/>
                    <w:szCs w:val="18"/>
                  </w:rPr>
                  <w:t>)</w:t>
                </w:r>
              </w:p>
              <w:p w14:paraId="3A541A2A" w14:textId="0668E68A"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追加</w:t>
                </w:r>
              </w:p>
            </w:tc>
            <w:tc>
              <w:tcPr>
                <w:tcW w:w="2694" w:type="dxa"/>
                <w:shd w:val="clear" w:color="auto" w:fill="00B0F0"/>
              </w:tcPr>
              <w:p w14:paraId="477CA08A" w14:textId="532DC0C4"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/addition</w:t>
                </w:r>
              </w:p>
            </w:tc>
            <w:tc>
              <w:tcPr>
                <w:tcW w:w="992" w:type="dxa"/>
                <w:shd w:val="clear" w:color="auto" w:fill="00B0F0"/>
              </w:tcPr>
              <w:p w14:paraId="13279B76" w14:textId="48713A83"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495693" w:rsidRPr="00E607E5" w14:paraId="589197E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A6DF7F8"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37CE99F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0BF6884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w:t>
                </w: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694" w:type="dxa"/>
                <w:shd w:val="clear" w:color="auto" w:fill="auto"/>
              </w:tcPr>
              <w:p w14:paraId="0BD5FD6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/item/list/1</w:t>
                </w:r>
              </w:p>
            </w:tc>
            <w:tc>
              <w:tcPr>
                <w:tcW w:w="992" w:type="dxa"/>
                <w:shd w:val="clear" w:color="auto" w:fill="auto"/>
              </w:tcPr>
              <w:p w14:paraId="2B683A4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8B7CF94"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7D6364"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2-6-1-3</w:t>
                </w:r>
              </w:p>
            </w:tc>
            <w:tc>
              <w:tcPr>
                <w:tcW w:w="2352" w:type="dxa"/>
                <w:shd w:val="clear" w:color="auto" w:fill="EEECE1" w:themeFill="background2"/>
              </w:tcPr>
              <w:p w14:paraId="395AD1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6C2194E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694" w:type="dxa"/>
                <w:shd w:val="clear" w:color="auto" w:fill="EEECE1" w:themeFill="background2"/>
              </w:tcPr>
              <w:p w14:paraId="5F5AF6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FABB12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2B76DA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A33342"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55F26A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4FF2764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23B0C4C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79121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82A22B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1F72240"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00E99EB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1D7B4F98"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1EA934A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5C55F1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A545F8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82DBE3"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3E3A74A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6399CE5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1E8D7E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/item/regist/check</w:t>
                </w:r>
              </w:p>
            </w:tc>
            <w:tc>
              <w:tcPr>
                <w:tcW w:w="992" w:type="dxa"/>
                <w:shd w:val="clear" w:color="auto" w:fill="EEECE1" w:themeFill="background2"/>
              </w:tcPr>
              <w:p w14:paraId="353701F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2533C6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1E20B0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47CEA40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5D76694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2B14AA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068A4A5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3CB13E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E422AB7"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5B6D97C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1663BFD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0BC2CD0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/item/regist/complete</w:t>
                </w:r>
              </w:p>
            </w:tc>
            <w:tc>
              <w:tcPr>
                <w:tcW w:w="992" w:type="dxa"/>
                <w:shd w:val="clear" w:color="auto" w:fill="EEECE1" w:themeFill="background2"/>
              </w:tcPr>
              <w:p w14:paraId="4B407B6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F8DDFAF" w14:textId="77777777" w:rsidTr="001E172C">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0C77DE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2036D45A"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727D3FB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A01F9B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/item/regist/input</w:t>
                </w:r>
              </w:p>
            </w:tc>
            <w:tc>
              <w:tcPr>
                <w:tcW w:w="992" w:type="dxa"/>
                <w:shd w:val="clear" w:color="auto" w:fill="EEECE1" w:themeFill="background2"/>
              </w:tcPr>
              <w:p w14:paraId="48D6B2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F8C6B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CB297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2-7-3-3</w:t>
                </w:r>
              </w:p>
            </w:tc>
            <w:tc>
              <w:tcPr>
                <w:tcW w:w="2352" w:type="dxa"/>
                <w:shd w:val="clear" w:color="auto" w:fill="EEECE1" w:themeFill="background2"/>
              </w:tcPr>
              <w:p w14:paraId="7D01D1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2835" w:type="dxa"/>
                <w:shd w:val="clear" w:color="auto" w:fill="EEECE1" w:themeFill="background2"/>
              </w:tcPr>
              <w:p w14:paraId="49CB583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1903791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548412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E22267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ED42B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2-8-1-3</w:t>
                </w:r>
              </w:p>
            </w:tc>
            <w:tc>
              <w:tcPr>
                <w:tcW w:w="2352" w:type="dxa"/>
                <w:shd w:val="clear" w:color="auto" w:fill="EEECE1" w:themeFill="background2"/>
              </w:tcPr>
              <w:p w14:paraId="2A260CB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商品変更入力画面</w:t>
                </w:r>
              </w:p>
            </w:tc>
            <w:tc>
              <w:tcPr>
                <w:tcW w:w="2835" w:type="dxa"/>
                <w:shd w:val="clear" w:color="auto" w:fill="EEECE1" w:themeFill="background2"/>
              </w:tcPr>
              <w:p w14:paraId="10C2FAB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2319DCD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/item/update/check</w:t>
                </w:r>
              </w:p>
            </w:tc>
            <w:tc>
              <w:tcPr>
                <w:tcW w:w="992" w:type="dxa"/>
                <w:shd w:val="clear" w:color="auto" w:fill="EEECE1" w:themeFill="background2"/>
              </w:tcPr>
              <w:p w14:paraId="323AA03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B0C7B3"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F2A890F"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w:t>
                </w:r>
                <w:r>
                  <w:rPr>
                    <w:rFonts w:asciiTheme="minorEastAsia" w:hAnsiTheme="minorEastAsia" w:hint="eastAsia"/>
                    <w:sz w:val="18"/>
                    <w:szCs w:val="18"/>
                  </w:rPr>
                  <w:t>8</w:t>
                </w:r>
                <w:r w:rsidRPr="00F44A2A">
                  <w:rPr>
                    <w:rFonts w:asciiTheme="minorEastAsia" w:hAnsiTheme="minorEastAsia" w:hint="eastAsia"/>
                    <w:sz w:val="18"/>
                    <w:szCs w:val="18"/>
                  </w:rPr>
                  <w:t>-1-3</w:t>
                </w:r>
              </w:p>
            </w:tc>
            <w:tc>
              <w:tcPr>
                <w:tcW w:w="2352" w:type="dxa"/>
                <w:shd w:val="clear" w:color="auto" w:fill="EEECE1" w:themeFill="background2"/>
              </w:tcPr>
              <w:p w14:paraId="2DD8D8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w:t>
                </w:r>
                <w:r>
                  <w:rPr>
                    <w:rFonts w:asciiTheme="minorEastAsia" w:hAnsiTheme="minorEastAsia" w:hint="eastAsia"/>
                    <w:sz w:val="18"/>
                    <w:szCs w:val="18"/>
                  </w:rPr>
                  <w:t>変更</w:t>
                </w:r>
                <w:r w:rsidRPr="00F44A2A">
                  <w:rPr>
                    <w:rFonts w:asciiTheme="minorEastAsia" w:hAnsiTheme="minorEastAsia" w:hint="eastAsia"/>
                    <w:sz w:val="18"/>
                    <w:szCs w:val="18"/>
                  </w:rPr>
                  <w:t>入力画面</w:t>
                </w:r>
              </w:p>
            </w:tc>
            <w:tc>
              <w:tcPr>
                <w:tcW w:w="2835" w:type="dxa"/>
                <w:shd w:val="clear" w:color="auto" w:fill="EEECE1" w:themeFill="background2"/>
              </w:tcPr>
              <w:p w14:paraId="72F7388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13FDD6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5A1D436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D1AAF7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BE9F7B8"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49D1119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749C3C6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28C5E28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/item/update/complete</w:t>
                </w:r>
              </w:p>
            </w:tc>
            <w:tc>
              <w:tcPr>
                <w:tcW w:w="992" w:type="dxa"/>
                <w:shd w:val="clear" w:color="auto" w:fill="EEECE1" w:themeFill="background2"/>
              </w:tcPr>
              <w:p w14:paraId="4A904E5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3EF377A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C9F066"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15184B2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6008DA2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EA718F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r>
                  <w:rPr>
                    <w:rFonts w:asciiTheme="minorEastAsia" w:hAnsiTheme="minorEastAsia"/>
                    <w:sz w:val="18"/>
                    <w:szCs w:val="18"/>
                  </w:rPr>
                  <w:t>update/input</w:t>
                </w:r>
              </w:p>
            </w:tc>
            <w:tc>
              <w:tcPr>
                <w:tcW w:w="992" w:type="dxa"/>
                <w:shd w:val="clear" w:color="auto" w:fill="EEECE1" w:themeFill="background2"/>
              </w:tcPr>
              <w:p w14:paraId="7B747D2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B49DE" w:rsidRPr="00E607E5" w14:paraId="3F9BF12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41F3A6" w14:textId="77777777" w:rsidR="00BB49DE" w:rsidRPr="00E607E5" w:rsidRDefault="00BB49DE" w:rsidP="00BB49DE">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2-8-3-3</w:t>
                </w:r>
              </w:p>
            </w:tc>
            <w:tc>
              <w:tcPr>
                <w:tcW w:w="2352" w:type="dxa"/>
                <w:shd w:val="clear" w:color="auto" w:fill="EEECE1" w:themeFill="background2"/>
              </w:tcPr>
              <w:p w14:paraId="062CE0B4" w14:textId="77777777"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商品変更完了画面</w:t>
                </w:r>
              </w:p>
            </w:tc>
            <w:tc>
              <w:tcPr>
                <w:tcW w:w="2835" w:type="dxa"/>
                <w:shd w:val="clear" w:color="auto" w:fill="EEECE1" w:themeFill="background2"/>
              </w:tcPr>
              <w:p w14:paraId="02B5121E" w14:textId="21692CFB"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商品詳細へ戻る</w:t>
                </w:r>
                <w:r>
                  <w:rPr>
                    <w:rFonts w:asciiTheme="minorEastAsia" w:hAnsiTheme="minorEastAsia" w:hint="eastAsia"/>
                    <w:sz w:val="18"/>
                    <w:szCs w:val="18"/>
                  </w:rPr>
                  <w:t>」リンク</w:t>
                </w:r>
              </w:p>
            </w:tc>
            <w:tc>
              <w:tcPr>
                <w:tcW w:w="2694" w:type="dxa"/>
                <w:shd w:val="clear" w:color="auto" w:fill="EEECE1" w:themeFill="background2"/>
              </w:tcPr>
              <w:p w14:paraId="7784A944" w14:textId="5FFC2631"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75E8187" w14:textId="52586AC3"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66BC998D"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C7E7E11"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7BB72E6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3D7C62F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67EE4CA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BFFFD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25D607A"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C5BA21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12674852"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1F4E292A"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48DEC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3BC85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6F86F9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4AD667"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090FFC1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4546F3EB"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4E0857F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12441A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7671D1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3DE340D" w14:textId="77777777" w:rsidR="00495693" w:rsidRPr="000E70D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4E7F86A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0D5E7E4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7D1F45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3A90D11"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10CB9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9D2F17D" w14:textId="77777777" w:rsidR="00495693" w:rsidRPr="002F4681" w:rsidRDefault="00495693" w:rsidP="00EA428C">
                <w:pPr>
                  <w:widowControl/>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3C8719D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25F7D169"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F295D5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60EFD02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5AA255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6064BB"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53054F5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0DC1D517" w14:textId="77777777" w:rsidR="00495693" w:rsidRPr="002F4681"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601878F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5E5A2F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C70F2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67504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57E72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カテゴリ一覧画面</w:t>
                </w:r>
              </w:p>
            </w:tc>
            <w:tc>
              <w:tcPr>
                <w:tcW w:w="2835" w:type="dxa"/>
                <w:shd w:val="clear" w:color="auto" w:fill="EEECE1" w:themeFill="background2"/>
              </w:tcPr>
              <w:p w14:paraId="3EF7BA60"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「カテゴリ新規登録」ボタン</w:t>
                </w:r>
              </w:p>
            </w:tc>
            <w:tc>
              <w:tcPr>
                <w:tcW w:w="2694" w:type="dxa"/>
                <w:shd w:val="clear" w:color="auto" w:fill="EEECE1" w:themeFill="background2"/>
              </w:tcPr>
              <w:p w14:paraId="40B5D05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/category/regist/input</w:t>
                </w:r>
              </w:p>
            </w:tc>
            <w:tc>
              <w:tcPr>
                <w:tcW w:w="992" w:type="dxa"/>
                <w:shd w:val="clear" w:color="auto" w:fill="EEECE1" w:themeFill="background2"/>
              </w:tcPr>
              <w:p w14:paraId="1A07514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69CCF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09D21A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072035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9A6785C"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カテゴリ名</w:t>
                </w: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リンク</w:t>
                </w:r>
              </w:p>
            </w:tc>
            <w:tc>
              <w:tcPr>
                <w:tcW w:w="2694" w:type="dxa"/>
                <w:shd w:val="clear" w:color="auto" w:fill="EEECE1" w:themeFill="background2"/>
              </w:tcPr>
              <w:p w14:paraId="02646B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/category/detail</w:t>
                </w:r>
                <w:r>
                  <w:rPr>
                    <w:rFonts w:asciiTheme="minorEastAsia" w:hAnsiTheme="minorEastAsia"/>
                    <w:sz w:val="18"/>
                    <w:szCs w:val="18"/>
                  </w:rPr>
                  <w:t>/{id}</w:t>
                </w:r>
              </w:p>
            </w:tc>
            <w:tc>
              <w:tcPr>
                <w:tcW w:w="992" w:type="dxa"/>
                <w:shd w:val="clear" w:color="auto" w:fill="EEECE1" w:themeFill="background2"/>
              </w:tcPr>
              <w:p w14:paraId="617D77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C50645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E7FF6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D3D378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60882995"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62B0169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85E7F9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406DE8A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26642E"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2DDF4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808301B"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6D2A69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0F2CB02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6C37C5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82785A"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4F4FE4F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470EDFFF"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0B409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35DAD25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A83AB3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484F1D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6B3D8FD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33C48F7D"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16C17A7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783E8B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0BF1DC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84D3F8A"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lastRenderedPageBreak/>
                  <w:t>3-2-1-3</w:t>
                </w:r>
              </w:p>
            </w:tc>
            <w:tc>
              <w:tcPr>
                <w:tcW w:w="2352" w:type="dxa"/>
                <w:shd w:val="clear" w:color="auto" w:fill="EEECE1" w:themeFill="background2"/>
              </w:tcPr>
              <w:p w14:paraId="768B7F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60960178"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75C33A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5D9D908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3EE74499" w14:textId="77777777" w:rsidR="00F05D70" w:rsidRDefault="00F05D70">
          <w:pPr>
            <w:widowControl/>
            <w:spacing w:line="240" w:lineRule="auto"/>
            <w:ind w:leftChars="0" w:left="0"/>
            <w:jc w:val="left"/>
          </w:pPr>
          <w:r>
            <w:br w:type="page"/>
          </w:r>
        </w:p>
        <w:p w14:paraId="493F767A" w14:textId="77777777" w:rsidR="007F5493" w:rsidRDefault="007F5493" w:rsidP="007F5493">
          <w:pPr>
            <w:adjustRightInd w:val="0"/>
            <w:snapToGrid w:val="0"/>
            <w:spacing w:line="160" w:lineRule="atLeast"/>
            <w:ind w:leftChars="200" w:left="382"/>
            <w:jc w:val="right"/>
            <w:rPr>
              <w:sz w:val="16"/>
            </w:rPr>
          </w:pPr>
          <w:r>
            <w:rPr>
              <w:rFonts w:hint="eastAsia"/>
              <w:sz w:val="16"/>
            </w:rPr>
            <w:lastRenderedPageBreak/>
            <w:t>1-5 URL一覧</w:t>
          </w:r>
        </w:p>
        <w:p w14:paraId="22B103E8" w14:textId="77777777" w:rsidR="007F5493" w:rsidRDefault="007F5493" w:rsidP="007F5493">
          <w:pPr>
            <w:widowControl/>
            <w:adjustRightInd w:val="0"/>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1E172C" w:rsidRPr="00E607E5" w14:paraId="2DE9F3EB" w14:textId="77777777" w:rsidTr="00BB7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BEFB019" w14:textId="77777777" w:rsidR="001E172C" w:rsidRPr="00E607E5" w:rsidRDefault="001E172C" w:rsidP="006F5223">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3543A099"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7E74EE9C"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66F2DF7D"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E74B254"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2C3C83D4"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33F4914"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2DE33B6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016B1F5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059EF2B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/category/regist/check</w:t>
                </w:r>
              </w:p>
            </w:tc>
            <w:tc>
              <w:tcPr>
                <w:tcW w:w="992" w:type="dxa"/>
                <w:shd w:val="clear" w:color="auto" w:fill="EEECE1" w:themeFill="background2"/>
              </w:tcPr>
              <w:p w14:paraId="3DD1948C"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540348">
                  <w:rPr>
                    <w:rFonts w:asciiTheme="minorEastAsia" w:hAnsiTheme="minorEastAsia"/>
                    <w:sz w:val="18"/>
                    <w:szCs w:val="18"/>
                  </w:rPr>
                  <w:t>POST</w:t>
                </w:r>
              </w:p>
            </w:tc>
          </w:tr>
          <w:tr w:rsidR="0045654A" w:rsidRPr="00E607E5" w14:paraId="4BA9FF9C"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89A22C0"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3C33E53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2DED0AB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79C07D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688EDC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1B1A935"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BFD33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117EDF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E1184B6"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11CF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5FE4A59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B82827"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7B55328"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2441DD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A3A9CB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835" w:type="dxa"/>
                <w:shd w:val="clear" w:color="auto" w:fill="EEECE1" w:themeFill="background2"/>
              </w:tcPr>
              <w:p w14:paraId="059A4A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/category/regist/input</w:t>
                </w:r>
              </w:p>
            </w:tc>
            <w:tc>
              <w:tcPr>
                <w:tcW w:w="992" w:type="dxa"/>
                <w:shd w:val="clear" w:color="auto" w:fill="EEECE1" w:themeFill="background2"/>
              </w:tcPr>
              <w:p w14:paraId="0B30DDC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B8B90D6"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FE960C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6733D17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49F7D4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43A28EB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4E4942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8F74F4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404B9D" w14:textId="77777777" w:rsidR="0045654A" w:rsidRPr="00E607E5" w:rsidRDefault="0045654A" w:rsidP="0045654A">
                <w:pPr>
                  <w:ind w:leftChars="0" w:left="0"/>
                  <w:rPr>
                    <w:rFonts w:asciiTheme="minorEastAsia" w:hAnsiTheme="minorEastAsia"/>
                    <w:b w:val="0"/>
                    <w:sz w:val="18"/>
                    <w:szCs w:val="18"/>
                  </w:rPr>
                </w:pPr>
                <w:r w:rsidRPr="003232C6">
                  <w:rPr>
                    <w:rFonts w:asciiTheme="minorEastAsia" w:hAnsiTheme="minorEastAsia" w:hint="eastAsia"/>
                    <w:sz w:val="18"/>
                    <w:szCs w:val="18"/>
                  </w:rPr>
                  <w:t>3-3-3-3</w:t>
                </w:r>
              </w:p>
            </w:tc>
            <w:tc>
              <w:tcPr>
                <w:tcW w:w="2211" w:type="dxa"/>
                <w:shd w:val="clear" w:color="auto" w:fill="EEECE1" w:themeFill="background2"/>
              </w:tcPr>
              <w:p w14:paraId="11A1B93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2835" w:type="dxa"/>
                <w:shd w:val="clear" w:color="auto" w:fill="EEECE1" w:themeFill="background2"/>
              </w:tcPr>
              <w:p w14:paraId="044ABA5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41DB42C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39E3F8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FEBFE3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2A9CDC3"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3-4-1-3</w:t>
                </w:r>
              </w:p>
            </w:tc>
            <w:tc>
              <w:tcPr>
                <w:tcW w:w="2211" w:type="dxa"/>
                <w:shd w:val="clear" w:color="auto" w:fill="EEECE1" w:themeFill="background2"/>
              </w:tcPr>
              <w:p w14:paraId="4747595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カテゴリ変更入力画面</w:t>
                </w:r>
              </w:p>
            </w:tc>
            <w:tc>
              <w:tcPr>
                <w:tcW w:w="2835" w:type="dxa"/>
                <w:shd w:val="clear" w:color="auto" w:fill="EEECE1" w:themeFill="background2"/>
              </w:tcPr>
              <w:p w14:paraId="173ABAC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431CCEF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/category/update/check</w:t>
                </w:r>
              </w:p>
            </w:tc>
            <w:tc>
              <w:tcPr>
                <w:tcW w:w="992" w:type="dxa"/>
                <w:shd w:val="clear" w:color="auto" w:fill="EEECE1" w:themeFill="background2"/>
              </w:tcPr>
              <w:p w14:paraId="433CD60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47FAF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849A36" w14:textId="77777777" w:rsidR="0045654A"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3-4</w:t>
                </w:r>
                <w:r w:rsidRPr="00E607E5">
                  <w:rPr>
                    <w:rFonts w:asciiTheme="minorEastAsia" w:hAnsiTheme="minorEastAsia" w:hint="eastAsia"/>
                    <w:sz w:val="18"/>
                    <w:szCs w:val="18"/>
                  </w:rPr>
                  <w:t>-1-3</w:t>
                </w:r>
              </w:p>
            </w:tc>
            <w:tc>
              <w:tcPr>
                <w:tcW w:w="2211" w:type="dxa"/>
                <w:shd w:val="clear" w:color="auto" w:fill="EEECE1" w:themeFill="background2"/>
              </w:tcPr>
              <w:p w14:paraId="591CEAB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w:t>
                </w:r>
                <w:r w:rsidRPr="00E607E5">
                  <w:rPr>
                    <w:rFonts w:asciiTheme="minorEastAsia" w:hAnsiTheme="minorEastAsia" w:hint="eastAsia"/>
                    <w:sz w:val="18"/>
                    <w:szCs w:val="18"/>
                  </w:rPr>
                  <w:t>入力画面</w:t>
                </w:r>
              </w:p>
            </w:tc>
            <w:tc>
              <w:tcPr>
                <w:tcW w:w="2835" w:type="dxa"/>
                <w:shd w:val="clear" w:color="auto" w:fill="EEECE1" w:themeFill="background2"/>
              </w:tcPr>
              <w:p w14:paraId="4565A4A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6769A42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ACA788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0515E6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169CE3F"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631A1DA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7BF0768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3009B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/category/update/complete</w:t>
                </w:r>
              </w:p>
            </w:tc>
            <w:tc>
              <w:tcPr>
                <w:tcW w:w="992" w:type="dxa"/>
                <w:shd w:val="clear" w:color="auto" w:fill="EEECE1" w:themeFill="background2"/>
              </w:tcPr>
              <w:p w14:paraId="595656E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A203D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CA0220A"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1646941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2CAB90D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「戻る」ボタン</w:t>
                </w:r>
              </w:p>
            </w:tc>
            <w:tc>
              <w:tcPr>
                <w:tcW w:w="2835" w:type="dxa"/>
                <w:shd w:val="clear" w:color="auto" w:fill="EEECE1" w:themeFill="background2"/>
              </w:tcPr>
              <w:p w14:paraId="4CDF7BB0"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349900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A24B87A"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E7B763A"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3-4</w:t>
                </w:r>
                <w:r w:rsidRPr="003232C6">
                  <w:rPr>
                    <w:rFonts w:asciiTheme="minorEastAsia" w:hAnsiTheme="minorEastAsia" w:hint="eastAsia"/>
                    <w:sz w:val="18"/>
                    <w:szCs w:val="18"/>
                  </w:rPr>
                  <w:t>-3-3</w:t>
                </w:r>
              </w:p>
            </w:tc>
            <w:tc>
              <w:tcPr>
                <w:tcW w:w="2211" w:type="dxa"/>
                <w:shd w:val="clear" w:color="auto" w:fill="EEECE1" w:themeFill="background2"/>
              </w:tcPr>
              <w:p w14:paraId="01735E6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2835" w:type="dxa"/>
                <w:shd w:val="clear" w:color="auto" w:fill="EEECE1" w:themeFill="background2"/>
              </w:tcPr>
              <w:p w14:paraId="41FA166C" w14:textId="38BA8CD3"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カテゴリ詳細へ戻る</w:t>
                </w:r>
                <w:r>
                  <w:rPr>
                    <w:rFonts w:asciiTheme="minorEastAsia" w:hAnsiTheme="minorEastAsia" w:hint="eastAsia"/>
                    <w:sz w:val="18"/>
                    <w:szCs w:val="18"/>
                  </w:rPr>
                  <w:t>」リンク</w:t>
                </w:r>
              </w:p>
            </w:tc>
            <w:tc>
              <w:tcPr>
                <w:tcW w:w="2835" w:type="dxa"/>
                <w:shd w:val="clear" w:color="auto" w:fill="EEECE1" w:themeFill="background2"/>
              </w:tcPr>
              <w:p w14:paraId="323B082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DB37F3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357693A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C5E31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BA5706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44D5D5B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「削除</w:t>
                </w:r>
                <w:r w:rsidRPr="00E607E5">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5A75A80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/category/delete/complete</w:t>
                </w:r>
              </w:p>
            </w:tc>
            <w:tc>
              <w:tcPr>
                <w:tcW w:w="992" w:type="dxa"/>
                <w:shd w:val="clear" w:color="auto" w:fill="EEECE1" w:themeFill="background2"/>
              </w:tcPr>
              <w:p w14:paraId="6EBBCB6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B8C94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10BE6F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0A804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28C8E3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3DC3E0A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E8D3F0E"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E1EA24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0DECA0" w14:textId="77777777" w:rsidR="0045654A" w:rsidRPr="00E607E5" w:rsidRDefault="0045654A" w:rsidP="0045654A">
                <w:pPr>
                  <w:ind w:leftChars="0" w:left="0"/>
                  <w:rPr>
                    <w:rFonts w:asciiTheme="minorEastAsia" w:hAnsiTheme="minorEastAsia"/>
                    <w:b w:val="0"/>
                    <w:sz w:val="18"/>
                    <w:szCs w:val="18"/>
                  </w:rPr>
                </w:pPr>
                <w:r w:rsidRPr="00A25C56">
                  <w:rPr>
                    <w:rFonts w:asciiTheme="minorEastAsia" w:hAnsiTheme="minorEastAsia" w:hint="eastAsia"/>
                    <w:sz w:val="18"/>
                    <w:szCs w:val="18"/>
                  </w:rPr>
                  <w:t>3-5-2-3</w:t>
                </w:r>
              </w:p>
            </w:tc>
            <w:tc>
              <w:tcPr>
                <w:tcW w:w="2211" w:type="dxa"/>
                <w:shd w:val="clear" w:color="auto" w:fill="EEECE1" w:themeFill="background2"/>
              </w:tcPr>
              <w:p w14:paraId="103B95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2835" w:type="dxa"/>
                <w:shd w:val="clear" w:color="auto" w:fill="EEECE1" w:themeFill="background2"/>
              </w:tcPr>
              <w:p w14:paraId="58E09EF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3C3F22D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D27E23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805449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44B4D7"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5EDA92A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023885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835" w:type="dxa"/>
                <w:shd w:val="clear" w:color="auto" w:fill="auto"/>
              </w:tcPr>
              <w:p w14:paraId="4D553E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/basket/delete</w:t>
                </w:r>
              </w:p>
            </w:tc>
            <w:tc>
              <w:tcPr>
                <w:tcW w:w="992" w:type="dxa"/>
                <w:shd w:val="clear" w:color="auto" w:fill="auto"/>
              </w:tcPr>
              <w:p w14:paraId="5A3896F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423CDA5"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D256F83" w14:textId="77777777" w:rsidR="0045654A"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4-1-1-2</w:t>
                </w:r>
              </w:p>
            </w:tc>
            <w:tc>
              <w:tcPr>
                <w:tcW w:w="2211" w:type="dxa"/>
                <w:shd w:val="clear" w:color="auto" w:fill="auto"/>
              </w:tcPr>
              <w:p w14:paraId="7033A47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買い物かご画面</w:t>
                </w:r>
              </w:p>
            </w:tc>
            <w:tc>
              <w:tcPr>
                <w:tcW w:w="2835" w:type="dxa"/>
                <w:shd w:val="clear" w:color="auto" w:fill="auto"/>
              </w:tcPr>
              <w:p w14:paraId="08396C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ご</w:t>
                </w:r>
                <w:r w:rsidRPr="00F44A2A">
                  <w:rPr>
                    <w:rFonts w:asciiTheme="minorEastAsia" w:hAnsiTheme="minorEastAsia" w:hint="eastAsia"/>
                    <w:sz w:val="18"/>
                    <w:szCs w:val="18"/>
                  </w:rPr>
                  <w:t>注文</w:t>
                </w:r>
                <w:r>
                  <w:rPr>
                    <w:rFonts w:asciiTheme="minorEastAsia" w:hAnsiTheme="minorEastAsia" w:hint="eastAsia"/>
                    <w:sz w:val="18"/>
                    <w:szCs w:val="18"/>
                  </w:rPr>
                  <w:t>のお</w:t>
                </w:r>
                <w:r w:rsidRPr="00F44A2A">
                  <w:rPr>
                    <w:rFonts w:asciiTheme="minorEastAsia" w:hAnsiTheme="minorEastAsia" w:hint="eastAsia"/>
                    <w:sz w:val="18"/>
                    <w:szCs w:val="18"/>
                  </w:rPr>
                  <w:t>手続き」ボタン</w:t>
                </w:r>
              </w:p>
            </w:tc>
            <w:tc>
              <w:tcPr>
                <w:tcW w:w="2835" w:type="dxa"/>
                <w:shd w:val="clear" w:color="auto" w:fill="auto"/>
              </w:tcPr>
              <w:p w14:paraId="1DF3349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/address/input</w:t>
                </w:r>
              </w:p>
            </w:tc>
            <w:tc>
              <w:tcPr>
                <w:tcW w:w="992" w:type="dxa"/>
                <w:shd w:val="clear" w:color="auto" w:fill="auto"/>
              </w:tcPr>
              <w:p w14:paraId="163681F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F194C0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C951DA4" w14:textId="77777777" w:rsidR="0045654A" w:rsidRPr="00E607E5"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6F9EE93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3E664F4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「買い物かごを空にする」ボタン</w:t>
                </w:r>
              </w:p>
            </w:tc>
            <w:tc>
              <w:tcPr>
                <w:tcW w:w="2835" w:type="dxa"/>
                <w:shd w:val="clear" w:color="auto" w:fill="auto"/>
              </w:tcPr>
              <w:p w14:paraId="75FD39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/basket/allDelete</w:t>
                </w:r>
              </w:p>
            </w:tc>
            <w:tc>
              <w:tcPr>
                <w:tcW w:w="992" w:type="dxa"/>
                <w:shd w:val="clear" w:color="auto" w:fill="auto"/>
              </w:tcPr>
              <w:p w14:paraId="0E8B3FB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8DC088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870AAD"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5-1-1-2</w:t>
                </w:r>
              </w:p>
            </w:tc>
            <w:tc>
              <w:tcPr>
                <w:tcW w:w="2211" w:type="dxa"/>
                <w:shd w:val="clear" w:color="auto" w:fill="auto"/>
              </w:tcPr>
              <w:p w14:paraId="4FB1700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auto"/>
              </w:tcPr>
              <w:p w14:paraId="6523ACE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注文</w:t>
                </w:r>
                <w:r>
                  <w:rPr>
                    <w:rFonts w:asciiTheme="minorEastAsia" w:hAnsiTheme="minorEastAsia" w:hint="eastAsia"/>
                    <w:sz w:val="18"/>
                    <w:szCs w:val="18"/>
                  </w:rPr>
                  <w:t>日時}</w:t>
                </w:r>
                <w:r w:rsidRPr="00F44A2A">
                  <w:rPr>
                    <w:rFonts w:asciiTheme="minorEastAsia" w:hAnsiTheme="minorEastAsia" w:hint="eastAsia"/>
                    <w:sz w:val="18"/>
                    <w:szCs w:val="18"/>
                  </w:rPr>
                  <w:t>リンク</w:t>
                </w:r>
              </w:p>
            </w:tc>
            <w:tc>
              <w:tcPr>
                <w:tcW w:w="2835" w:type="dxa"/>
                <w:shd w:val="clear" w:color="auto" w:fill="auto"/>
              </w:tcPr>
              <w:p w14:paraId="24AE385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w:t>
                </w:r>
                <w:r>
                  <w:rPr>
                    <w:rFonts w:asciiTheme="minorEastAsia" w:hAnsiTheme="minorEastAsia"/>
                    <w:sz w:val="18"/>
                    <w:szCs w:val="18"/>
                  </w:rPr>
                  <w:t>{id}</w:t>
                </w:r>
              </w:p>
            </w:tc>
            <w:tc>
              <w:tcPr>
                <w:tcW w:w="992" w:type="dxa"/>
                <w:shd w:val="clear" w:color="auto" w:fill="auto"/>
              </w:tcPr>
              <w:p w14:paraId="4AB47AE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03AADD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C40BCC5"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5-1-1-3</w:t>
                </w:r>
              </w:p>
            </w:tc>
            <w:tc>
              <w:tcPr>
                <w:tcW w:w="2211" w:type="dxa"/>
                <w:shd w:val="clear" w:color="auto" w:fill="EEECE1" w:themeFill="background2"/>
              </w:tcPr>
              <w:p w14:paraId="5A96D092"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EEECE1" w:themeFill="background2"/>
              </w:tcPr>
              <w:p w14:paraId="66CC46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{会員氏名}</w:t>
                </w:r>
                <w:r w:rsidRPr="00F44A2A">
                  <w:rPr>
                    <w:rFonts w:asciiTheme="minorEastAsia" w:hAnsiTheme="minorEastAsia" w:hint="eastAsia"/>
                    <w:sz w:val="18"/>
                    <w:szCs w:val="18"/>
                  </w:rPr>
                  <w:t>リンク</w:t>
                </w:r>
              </w:p>
            </w:tc>
            <w:tc>
              <w:tcPr>
                <w:tcW w:w="2835" w:type="dxa"/>
                <w:shd w:val="clear" w:color="auto" w:fill="EEECE1" w:themeFill="background2"/>
              </w:tcPr>
              <w:p w14:paraId="45B4F3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/admin</w:t>
                </w:r>
                <w:r>
                  <w:rPr>
                    <w:rFonts w:asciiTheme="minorEastAsia" w:hAnsiTheme="minorEastAsia"/>
                    <w:sz w:val="18"/>
                    <w:szCs w:val="18"/>
                  </w:rPr>
                  <w:t>/{id}</w:t>
                </w:r>
              </w:p>
            </w:tc>
            <w:tc>
              <w:tcPr>
                <w:tcW w:w="992" w:type="dxa"/>
                <w:shd w:val="clear" w:color="auto" w:fill="EEECE1" w:themeFill="background2"/>
              </w:tcPr>
              <w:p w14:paraId="49E1A31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4DC6762" w14:textId="77777777" w:rsidTr="00BB745F">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162B7D41"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5-2-1-2</w:t>
                </w:r>
              </w:p>
            </w:tc>
            <w:tc>
              <w:tcPr>
                <w:tcW w:w="2211" w:type="dxa"/>
                <w:shd w:val="clear" w:color="auto" w:fill="auto"/>
              </w:tcPr>
              <w:p w14:paraId="1D70D4FF"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auto"/>
              </w:tcPr>
              <w:p w14:paraId="0CA7FED3"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auto"/>
              </w:tcPr>
              <w:p w14:paraId="23E7A35F" w14:textId="30657F6F"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sidR="00946847">
                  <w:rPr>
                    <w:rFonts w:asciiTheme="minorEastAsia" w:hAnsiTheme="minorEastAsia"/>
                    <w:sz w:val="18"/>
                    <w:szCs w:val="18"/>
                  </w:rPr>
                  <w:t>/?</w:t>
                </w:r>
              </w:p>
            </w:tc>
            <w:tc>
              <w:tcPr>
                <w:tcW w:w="992" w:type="dxa"/>
                <w:shd w:val="clear" w:color="auto" w:fill="auto"/>
              </w:tcPr>
              <w:p w14:paraId="0873284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F4EED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676FAA9"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5-2-1-3</w:t>
                </w:r>
              </w:p>
            </w:tc>
            <w:tc>
              <w:tcPr>
                <w:tcW w:w="2211" w:type="dxa"/>
                <w:shd w:val="clear" w:color="auto" w:fill="EEECE1" w:themeFill="background2"/>
              </w:tcPr>
              <w:p w14:paraId="2D7AF9FD"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EEECE1" w:themeFill="background2"/>
              </w:tcPr>
              <w:p w14:paraId="61D53B8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EEECE1" w:themeFill="background2"/>
              </w:tcPr>
              <w:p w14:paraId="4C594AA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Pr>
                    <w:rFonts w:asciiTheme="minorEastAsia" w:hAnsiTheme="minorEastAsia"/>
                    <w:sz w:val="18"/>
                    <w:szCs w:val="18"/>
                  </w:rPr>
                  <w:t>/admin</w:t>
                </w:r>
              </w:p>
            </w:tc>
            <w:tc>
              <w:tcPr>
                <w:tcW w:w="992" w:type="dxa"/>
                <w:shd w:val="clear" w:color="auto" w:fill="EEECE1" w:themeFill="background2"/>
              </w:tcPr>
              <w:p w14:paraId="1891299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BF198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67C041A"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5-3-1-2</w:t>
                </w:r>
              </w:p>
            </w:tc>
            <w:tc>
              <w:tcPr>
                <w:tcW w:w="2211" w:type="dxa"/>
                <w:shd w:val="clear" w:color="auto" w:fill="auto"/>
              </w:tcPr>
              <w:p w14:paraId="4EB62A4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3D8158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2635135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/payment/input</w:t>
                </w:r>
              </w:p>
            </w:tc>
            <w:tc>
              <w:tcPr>
                <w:tcW w:w="992" w:type="dxa"/>
                <w:shd w:val="clear" w:color="auto" w:fill="auto"/>
              </w:tcPr>
              <w:p w14:paraId="5D32AB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AE0E4F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E61AECF"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5-3-1-2</w:t>
                </w:r>
              </w:p>
            </w:tc>
            <w:tc>
              <w:tcPr>
                <w:tcW w:w="2211" w:type="dxa"/>
                <w:shd w:val="clear" w:color="auto" w:fill="auto"/>
              </w:tcPr>
              <w:p w14:paraId="047C47F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2EE29A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464B993F" w14:textId="11529A75"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/basket/</w:t>
                </w:r>
                <w:r>
                  <w:rPr>
                    <w:rFonts w:asciiTheme="minorEastAsia" w:hAnsiTheme="minorEastAsia"/>
                    <w:sz w:val="18"/>
                    <w:szCs w:val="18"/>
                  </w:rPr>
                  <w:t>list</w:t>
                </w:r>
              </w:p>
            </w:tc>
            <w:tc>
              <w:tcPr>
                <w:tcW w:w="992" w:type="dxa"/>
                <w:shd w:val="clear" w:color="auto" w:fill="auto"/>
              </w:tcPr>
              <w:p w14:paraId="5D42E8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A5459D4"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0BD5703"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5-3-2-2</w:t>
                </w:r>
              </w:p>
            </w:tc>
            <w:tc>
              <w:tcPr>
                <w:tcW w:w="2211" w:type="dxa"/>
                <w:shd w:val="clear" w:color="auto" w:fill="auto"/>
              </w:tcPr>
              <w:p w14:paraId="0ABFE23D"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7E56F0F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6866ED0C"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/order/check</w:t>
                </w:r>
              </w:p>
            </w:tc>
            <w:tc>
              <w:tcPr>
                <w:tcW w:w="992" w:type="dxa"/>
                <w:shd w:val="clear" w:color="auto" w:fill="auto"/>
              </w:tcPr>
              <w:p w14:paraId="4FA0E3EA"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DA195E8"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1070158"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5-3-2-2</w:t>
                </w:r>
              </w:p>
            </w:tc>
            <w:tc>
              <w:tcPr>
                <w:tcW w:w="2211" w:type="dxa"/>
                <w:shd w:val="clear" w:color="auto" w:fill="auto"/>
              </w:tcPr>
              <w:p w14:paraId="44CB52F4"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473A272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1CFC7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/address/input</w:t>
                </w:r>
              </w:p>
            </w:tc>
            <w:tc>
              <w:tcPr>
                <w:tcW w:w="992" w:type="dxa"/>
                <w:shd w:val="clear" w:color="auto" w:fill="auto"/>
              </w:tcPr>
              <w:p w14:paraId="1D15EFE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054F7A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00E46F"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1C48599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EA25CB6"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「ご注文の確定」ボタン</w:t>
                </w:r>
              </w:p>
            </w:tc>
            <w:tc>
              <w:tcPr>
                <w:tcW w:w="2835" w:type="dxa"/>
                <w:shd w:val="clear" w:color="auto" w:fill="auto"/>
              </w:tcPr>
              <w:p w14:paraId="55CB7D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/order/complete</w:t>
                </w:r>
              </w:p>
            </w:tc>
            <w:tc>
              <w:tcPr>
                <w:tcW w:w="992" w:type="dxa"/>
                <w:shd w:val="clear" w:color="auto" w:fill="auto"/>
              </w:tcPr>
              <w:p w14:paraId="7AAB7FD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FDACB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6AEC99D"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2A799275"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4F46740"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F29C66E"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w:t>
                </w:r>
                <w:r>
                  <w:rPr>
                    <w:rFonts w:asciiTheme="minorEastAsia" w:hAnsiTheme="minorEastAsia"/>
                    <w:sz w:val="18"/>
                    <w:szCs w:val="18"/>
                  </w:rPr>
                  <w:t>ut</w:t>
                </w:r>
              </w:p>
            </w:tc>
            <w:tc>
              <w:tcPr>
                <w:tcW w:w="992" w:type="dxa"/>
                <w:shd w:val="clear" w:color="auto" w:fill="auto"/>
              </w:tcPr>
              <w:p w14:paraId="00AE756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AD0CD1"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7C1D552" w14:textId="77777777" w:rsidR="0045654A" w:rsidRPr="000E70D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5-3-4-2</w:t>
                </w:r>
              </w:p>
            </w:tc>
            <w:tc>
              <w:tcPr>
                <w:tcW w:w="2211" w:type="dxa"/>
                <w:shd w:val="clear" w:color="auto" w:fill="auto"/>
              </w:tcPr>
              <w:p w14:paraId="72219230"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注文登録完了画面</w:t>
                </w:r>
              </w:p>
            </w:tc>
            <w:tc>
              <w:tcPr>
                <w:tcW w:w="2835" w:type="dxa"/>
                <w:shd w:val="clear" w:color="auto" w:fill="auto"/>
              </w:tcPr>
              <w:p w14:paraId="0CF22EC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「トップ画面へ」リンク</w:t>
                </w:r>
              </w:p>
            </w:tc>
            <w:tc>
              <w:tcPr>
                <w:tcW w:w="2835" w:type="dxa"/>
                <w:shd w:val="clear" w:color="auto" w:fill="auto"/>
              </w:tcPr>
              <w:p w14:paraId="41F86A9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721D2F5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4F800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DD19866"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4CD05F2A" w14:textId="77777777" w:rsidR="0045654A" w:rsidRPr="002F4681"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70DFAD7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会員一覧表示画面</w:t>
                </w:r>
              </w:p>
            </w:tc>
            <w:tc>
              <w:tcPr>
                <w:tcW w:w="2835" w:type="dxa"/>
                <w:shd w:val="clear" w:color="auto" w:fill="EEECE1" w:themeFill="background2"/>
              </w:tcPr>
              <w:p w14:paraId="500F8F71"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「新規会員登録」ボタン</w:t>
                </w:r>
              </w:p>
            </w:tc>
            <w:tc>
              <w:tcPr>
                <w:tcW w:w="2835" w:type="dxa"/>
                <w:shd w:val="clear" w:color="auto" w:fill="EEECE1" w:themeFill="background2"/>
              </w:tcPr>
              <w:p w14:paraId="7FFEC5C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6BF65A6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64E42" w:rsidRPr="00E607E5" w14:paraId="1175CF7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5E635F0" w14:textId="77AC1C80" w:rsidR="00564E42" w:rsidRPr="00F44A2A" w:rsidRDefault="00564E42"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BB027E8" w14:textId="7A3E379B"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4FF7C287" w14:textId="3BCDF0A9" w:rsidR="00564E42" w:rsidRPr="00F44A2A" w:rsidRDefault="00564E42"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6EEE8750" w14:textId="069E6FC2" w:rsidR="00564E42"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470564" w:rsidRPr="00470564">
                  <w:rPr>
                    <w:rFonts w:asciiTheme="minorEastAsia" w:hAnsiTheme="minorEastAsia"/>
                    <w:sz w:val="18"/>
                    <w:szCs w:val="18"/>
                  </w:rPr>
                  <w:t>search</w:t>
                </w:r>
              </w:p>
            </w:tc>
            <w:tc>
              <w:tcPr>
                <w:tcW w:w="992" w:type="dxa"/>
                <w:shd w:val="clear" w:color="auto" w:fill="00B0F0"/>
              </w:tcPr>
              <w:p w14:paraId="4FC9F2D6" w14:textId="7545F883" w:rsidR="00564E42"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E3B2D36"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89126DA" w14:textId="4D4A1DA2"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038C4613" w14:textId="2F5FAE7D"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37690851" w14:textId="104493FE"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70D4DB" w14:textId="58185E59"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2AA2AFB3" w14:textId="5B47C5C0"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462B203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9B0F3CB" w14:textId="027B9D46"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485B739" w14:textId="5B4D489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3EE6B19C"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ユーザ、住所、電話番号</w:t>
                </w:r>
                <w:r w:rsidRPr="00E607E5">
                  <w:rPr>
                    <w:rFonts w:asciiTheme="minorEastAsia" w:hAnsiTheme="minorEastAsia" w:hint="eastAsia"/>
                    <w:sz w:val="18"/>
                    <w:szCs w:val="18"/>
                  </w:rPr>
                  <w:t>別検索</w:t>
                </w:r>
              </w:p>
              <w:p w14:paraId="68D2BE93" w14:textId="3338759B"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「検索」ボタン</w:t>
                </w:r>
              </w:p>
            </w:tc>
            <w:tc>
              <w:tcPr>
                <w:tcW w:w="2835" w:type="dxa"/>
                <w:shd w:val="clear" w:color="auto" w:fill="00B0F0"/>
              </w:tcPr>
              <w:p w14:paraId="77E6086E" w14:textId="18047D2C"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Pr="00470564">
                  <w:rPr>
                    <w:sz w:val="18"/>
                    <w:szCs w:val="18"/>
                  </w:rPr>
                  <w:t>search</w:t>
                </w:r>
              </w:p>
            </w:tc>
            <w:tc>
              <w:tcPr>
                <w:tcW w:w="992" w:type="dxa"/>
                <w:shd w:val="clear" w:color="auto" w:fill="00B0F0"/>
              </w:tcPr>
              <w:p w14:paraId="4EDE6DE7" w14:textId="5778526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8A73062"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2A7BE77" w14:textId="12844C49"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3842BAC4" w14:textId="786F51FA"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03BB61" w14:textId="050657EB"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713871B2" w14:textId="2C00CDAF"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1D6EA470" w14:textId="550030C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54618E92"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93C21A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E33033" w14:textId="77777777" w:rsidR="0060620A" w:rsidRPr="00E607E5" w:rsidRDefault="0060620A" w:rsidP="0060620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0BCE107"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7911B4D6" w14:textId="77777777" w:rsidR="0060620A" w:rsidRPr="00F44A2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会員</w:t>
                </w:r>
                <w:r>
                  <w:rPr>
                    <w:rFonts w:asciiTheme="minorEastAsia" w:hAnsiTheme="minorEastAsia" w:hint="eastAsia"/>
                    <w:sz w:val="18"/>
                    <w:szCs w:val="18"/>
                  </w:rPr>
                  <w:t>氏</w:t>
                </w:r>
                <w:r w:rsidRPr="00F44A2A">
                  <w:rPr>
                    <w:rFonts w:asciiTheme="minorEastAsia" w:hAnsiTheme="minorEastAsia" w:hint="eastAsia"/>
                    <w:sz w:val="18"/>
                    <w:szCs w:val="18"/>
                  </w:rPr>
                  <w:t>名</w:t>
                </w:r>
                <w:r>
                  <w:rPr>
                    <w:rFonts w:asciiTheme="minorEastAsia" w:hAnsiTheme="minorEastAsia" w:hint="eastAsia"/>
                    <w:sz w:val="18"/>
                    <w:szCs w:val="18"/>
                  </w:rPr>
                  <w:t>}</w:t>
                </w:r>
                <w:r w:rsidRPr="00F44A2A">
                  <w:rPr>
                    <w:rFonts w:asciiTheme="minorEastAsia" w:hAnsiTheme="minorEastAsia" w:hint="eastAsia"/>
                    <w:sz w:val="18"/>
                    <w:szCs w:val="18"/>
                  </w:rPr>
                  <w:t>リンク</w:t>
                </w:r>
              </w:p>
              <w:p w14:paraId="37537A24" w14:textId="77777777" w:rsidR="0060620A" w:rsidRPr="002F4681"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EEECE1" w:themeFill="background2"/>
              </w:tcPr>
              <w:p w14:paraId="18818F6C"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/user/detail/admin</w:t>
                </w:r>
                <w:r>
                  <w:rPr>
                    <w:rFonts w:asciiTheme="minorEastAsia" w:hAnsiTheme="minorEastAsia"/>
                    <w:sz w:val="18"/>
                    <w:szCs w:val="18"/>
                  </w:rPr>
                  <w:t>/</w:t>
                </w:r>
                <w:r w:rsidRPr="00F44A2A">
                  <w:rPr>
                    <w:rFonts w:asciiTheme="minorEastAsia" w:hAnsiTheme="minorEastAsia"/>
                    <w:sz w:val="18"/>
                    <w:szCs w:val="18"/>
                  </w:rPr>
                  <w:t>{id}</w:t>
                </w:r>
              </w:p>
            </w:tc>
            <w:tc>
              <w:tcPr>
                <w:tcW w:w="992" w:type="dxa"/>
                <w:shd w:val="clear" w:color="auto" w:fill="EEECE1" w:themeFill="background2"/>
              </w:tcPr>
              <w:p w14:paraId="3D67DBA1"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60620A" w:rsidRPr="00E607E5" w14:paraId="039AA5E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A7642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59B9582C"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lastRenderedPageBreak/>
                  <w:t>6-1-1-4</w:t>
                </w:r>
              </w:p>
            </w:tc>
            <w:tc>
              <w:tcPr>
                <w:tcW w:w="2211" w:type="dxa"/>
                <w:shd w:val="clear" w:color="auto" w:fill="EEECE1" w:themeFill="background2"/>
              </w:tcPr>
              <w:p w14:paraId="3678786F"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lastRenderedPageBreak/>
                  <w:t>会員一覧</w:t>
                </w:r>
                <w:r w:rsidRPr="00F44A2A">
                  <w:rPr>
                    <w:rFonts w:asciiTheme="minorEastAsia" w:hAnsiTheme="minorEastAsia" w:hint="eastAsia"/>
                    <w:sz w:val="18"/>
                    <w:szCs w:val="18"/>
                  </w:rPr>
                  <w:t>画面</w:t>
                </w:r>
              </w:p>
            </w:tc>
            <w:tc>
              <w:tcPr>
                <w:tcW w:w="2835" w:type="dxa"/>
                <w:shd w:val="clear" w:color="auto" w:fill="EEECE1" w:themeFill="background2"/>
              </w:tcPr>
              <w:p w14:paraId="46B11C1B"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13901339"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93E3C43"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60620A" w:rsidRPr="00E607E5" w14:paraId="2B9B48B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EDBD819"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lastRenderedPageBreak/>
                  <w:t>6-1-1-3</w:t>
                </w:r>
              </w:p>
              <w:p w14:paraId="32FE2BF9"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BE9B0B8"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2F2D64B4"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B7D0968"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06DEC795"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34241F" w:rsidRPr="00E607E5" w14:paraId="2ED52EE7"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AEC620B" w14:textId="42E40385"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197A1544" w14:textId="4067D291"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7B8EA04D" w14:textId="6A05E8ED"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29A89892" w14:textId="7FC5CDA5"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sidRPr="00470564">
                  <w:rPr>
                    <w:rFonts w:asciiTheme="minorEastAsia" w:hAnsiTheme="minorEastAsia"/>
                    <w:sz w:val="18"/>
                    <w:szCs w:val="18"/>
                  </w:rPr>
                  <w:t>search</w:t>
                </w:r>
              </w:p>
            </w:tc>
            <w:tc>
              <w:tcPr>
                <w:tcW w:w="992" w:type="dxa"/>
                <w:shd w:val="clear" w:color="auto" w:fill="00B0F0"/>
              </w:tcPr>
              <w:p w14:paraId="43F1D069" w14:textId="7D8C9610"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34241F" w:rsidRPr="00E607E5" w14:paraId="06163E9C"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E5B1A00" w14:textId="626F3551"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28012B06" w14:textId="5F5D405C"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4FDC416C" w14:textId="177B04C2"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4FC6A792" w14:textId="65723933"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Pr>
                    <w:rFonts w:asciiTheme="minorEastAsia" w:hAnsiTheme="minorEastAsia" w:hint="eastAsia"/>
                    <w:sz w:val="18"/>
                    <w:szCs w:val="18"/>
                  </w:rPr>
                  <w:t>r</w:t>
                </w:r>
                <w:r>
                  <w:rPr>
                    <w:rFonts w:asciiTheme="minorEastAsia" w:hAnsiTheme="minorEastAsia"/>
                    <w:sz w:val="18"/>
                    <w:szCs w:val="18"/>
                  </w:rPr>
                  <w:t>eturn</w:t>
                </w:r>
              </w:p>
            </w:tc>
            <w:tc>
              <w:tcPr>
                <w:tcW w:w="992" w:type="dxa"/>
                <w:shd w:val="clear" w:color="auto" w:fill="00B0F0"/>
              </w:tcPr>
              <w:p w14:paraId="131775FE" w14:textId="4234EBCE"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bl>
        <w:p w14:paraId="7F41670C" w14:textId="77777777" w:rsidR="00C37892" w:rsidRDefault="00C37892">
          <w:pPr>
            <w:widowControl/>
            <w:spacing w:line="240" w:lineRule="auto"/>
            <w:ind w:leftChars="0" w:left="0"/>
            <w:jc w:val="left"/>
          </w:pPr>
          <w:r>
            <w:br w:type="page"/>
          </w:r>
        </w:p>
        <w:p w14:paraId="0B1B3E02"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2F2695F0"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6F5223" w:rsidRPr="00E607E5" w14:paraId="36F653F7" w14:textId="77777777" w:rsidTr="006F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652EF67" w14:textId="77777777" w:rsidR="006F5223" w:rsidRPr="00E607E5" w:rsidRDefault="006F5223" w:rsidP="00EA428C">
                <w:pPr>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66B72CBD"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1C3C4546"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4F3A5683"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C15AF64"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16BCD1BC"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22FFECE5"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4F2FCF94"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83B38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12E26261"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w:t>
                </w:r>
              </w:p>
            </w:tc>
            <w:tc>
              <w:tcPr>
                <w:tcW w:w="992" w:type="dxa"/>
              </w:tcPr>
              <w:p w14:paraId="11E4EF4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68DD23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64C6E9B1"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0027A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26FF2C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「変更</w:t>
                </w:r>
                <w:r w:rsidRPr="00F44A2A">
                  <w:rPr>
                    <w:rFonts w:asciiTheme="minorEastAsia" w:hAnsiTheme="minorEastAsia" w:cs="ＭＳ Ｐゴシック" w:hint="eastAsia"/>
                    <w:color w:val="000000"/>
                    <w:kern w:val="0"/>
                    <w:sz w:val="18"/>
                    <w:szCs w:val="18"/>
                  </w:rPr>
                  <w:t>」ボタン</w:t>
                </w:r>
              </w:p>
            </w:tc>
            <w:tc>
              <w:tcPr>
                <w:tcW w:w="2835" w:type="dxa"/>
              </w:tcPr>
              <w:p w14:paraId="264CD9BD"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/user/update/input</w:t>
                </w:r>
              </w:p>
            </w:tc>
            <w:tc>
              <w:tcPr>
                <w:tcW w:w="992" w:type="dxa"/>
              </w:tcPr>
              <w:p w14:paraId="6D49E2C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05DDA8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49C5A334"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12CFF7"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2C11AE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753230D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w:t>
                </w:r>
              </w:p>
            </w:tc>
            <w:tc>
              <w:tcPr>
                <w:tcW w:w="992" w:type="dxa"/>
              </w:tcPr>
              <w:p w14:paraId="21896E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D9115E0" w14:textId="77777777" w:rsidTr="00EA428C">
            <w:trPr>
              <w:trHeight w:val="62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948CB0"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r>
                  <w:rPr>
                    <w:rFonts w:asciiTheme="minorEastAsia" w:hAnsiTheme="minorEastAsia"/>
                    <w:sz w:val="18"/>
                    <w:szCs w:val="18"/>
                  </w:rPr>
                  <w:br/>
                  <w:t>6-2-1-4</w:t>
                </w:r>
              </w:p>
            </w:tc>
            <w:tc>
              <w:tcPr>
                <w:tcW w:w="2211" w:type="dxa"/>
                <w:shd w:val="clear" w:color="auto" w:fill="EEECE1" w:themeFill="background2"/>
              </w:tcPr>
              <w:p w14:paraId="2CE5FF2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0E7A2C0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7FF7A623"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5AAD83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6193A25" w14:textId="77777777" w:rsidTr="00EA428C">
            <w:trPr>
              <w:trHeight w:val="48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201143B"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0E71FDD1" w14:textId="77777777" w:rsidR="0045654A" w:rsidRPr="00E607E5" w:rsidRDefault="0045654A" w:rsidP="0045654A">
                <w:pPr>
                  <w:snapToGrid w:val="0"/>
                  <w:spacing w:line="180" w:lineRule="atLeast"/>
                  <w:ind w:leftChars="0" w:left="0"/>
                  <w:rPr>
                    <w:rFonts w:asciiTheme="minorEastAsia" w:hAnsiTheme="minorEastAsia"/>
                    <w:sz w:val="18"/>
                    <w:szCs w:val="18"/>
                  </w:rPr>
                </w:pPr>
                <w:r>
                  <w:rPr>
                    <w:rFonts w:asciiTheme="minorEastAsia" w:hAnsiTheme="minorEastAsia"/>
                    <w:sz w:val="18"/>
                    <w:szCs w:val="18"/>
                  </w:rPr>
                  <w:t>6-2-1-4</w:t>
                </w:r>
              </w:p>
            </w:tc>
            <w:tc>
              <w:tcPr>
                <w:tcW w:w="2211" w:type="dxa"/>
                <w:shd w:val="clear" w:color="auto" w:fill="EEECE1" w:themeFill="background2"/>
              </w:tcPr>
              <w:p w14:paraId="4623015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47F7F65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0EB36D1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46C9EE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3356A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D86DB1" w14:textId="77777777" w:rsidR="0045654A"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79F4E761" w14:textId="77777777" w:rsidR="0045654A" w:rsidRPr="00E607E5"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6-2-1-4</w:t>
                </w:r>
              </w:p>
            </w:tc>
            <w:tc>
              <w:tcPr>
                <w:tcW w:w="2211" w:type="dxa"/>
                <w:shd w:val="clear" w:color="auto" w:fill="EEECE1" w:themeFill="background2"/>
              </w:tcPr>
              <w:p w14:paraId="435D6A6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71C7B620"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15A2D91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2370388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C9285D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34B8F8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4CDE57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9E9D6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auto"/>
              </w:tcPr>
              <w:p w14:paraId="5AC8BB8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w:t>
                </w:r>
              </w:p>
            </w:tc>
            <w:tc>
              <w:tcPr>
                <w:tcW w:w="992" w:type="dxa"/>
                <w:shd w:val="clear" w:color="auto" w:fill="auto"/>
              </w:tcPr>
              <w:p w14:paraId="61CE25F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9BF76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C25432C"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C8EE6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12A853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4746645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w:t>
                </w:r>
              </w:p>
            </w:tc>
            <w:tc>
              <w:tcPr>
                <w:tcW w:w="992" w:type="dxa"/>
                <w:shd w:val="clear" w:color="auto" w:fill="auto"/>
              </w:tcPr>
              <w:p w14:paraId="7284BFD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1BB6E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13A108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5B99519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23DC68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auto"/>
              </w:tcPr>
              <w:p w14:paraId="59990B6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w:t>
                </w:r>
              </w:p>
            </w:tc>
            <w:tc>
              <w:tcPr>
                <w:tcW w:w="992" w:type="dxa"/>
                <w:shd w:val="clear" w:color="auto" w:fill="auto"/>
              </w:tcPr>
              <w:p w14:paraId="5F57AE0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B8CC664"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E78BA37"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088CA8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171F51A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278D3D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/user/regist/</w:t>
                </w:r>
                <w:r>
                  <w:rPr>
                    <w:rFonts w:asciiTheme="minorEastAsia" w:hAnsiTheme="minorEastAsia" w:hint="eastAsia"/>
                    <w:sz w:val="18"/>
                    <w:szCs w:val="18"/>
                  </w:rPr>
                  <w:t>input</w:t>
                </w:r>
              </w:p>
            </w:tc>
            <w:tc>
              <w:tcPr>
                <w:tcW w:w="992" w:type="dxa"/>
                <w:shd w:val="clear" w:color="auto" w:fill="auto"/>
              </w:tcPr>
              <w:p w14:paraId="706C08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66E58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2A3E788"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B65F7B">
                  <w:rPr>
                    <w:rFonts w:asciiTheme="minorEastAsia" w:hAnsiTheme="minorEastAsia" w:hint="eastAsia"/>
                    <w:sz w:val="18"/>
                    <w:szCs w:val="18"/>
                  </w:rPr>
                  <w:t>6-3-3-2</w:t>
                </w:r>
              </w:p>
            </w:tc>
            <w:tc>
              <w:tcPr>
                <w:tcW w:w="2211" w:type="dxa"/>
                <w:shd w:val="clear" w:color="auto" w:fill="auto"/>
              </w:tcPr>
              <w:p w14:paraId="44F63A5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会員登録完了画面</w:t>
                </w:r>
              </w:p>
            </w:tc>
            <w:tc>
              <w:tcPr>
                <w:tcW w:w="2835" w:type="dxa"/>
                <w:shd w:val="clear" w:color="auto" w:fill="auto"/>
              </w:tcPr>
              <w:p w14:paraId="35286DE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shd w:val="clear" w:color="auto" w:fill="auto"/>
              </w:tcPr>
              <w:p w14:paraId="6B0CF2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6AAE292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40FF57A" w14:textId="77777777" w:rsidTr="00EA428C">
            <w:trPr>
              <w:trHeight w:val="514"/>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233AC41"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53641DC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42D7C8F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6B458BD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/user/regist/check/admin</w:t>
                </w:r>
              </w:p>
            </w:tc>
            <w:tc>
              <w:tcPr>
                <w:tcW w:w="992" w:type="dxa"/>
                <w:shd w:val="clear" w:color="auto" w:fill="EEECE1" w:themeFill="background2"/>
              </w:tcPr>
              <w:p w14:paraId="661378D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FDDDC93"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348F83A"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616797A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5E3269B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4F0E6F3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77CD73B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7A1B496"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63AED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143689B4"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0B4D88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388B7B7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5A0D408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/user/regist/complete/admin</w:t>
                </w:r>
              </w:p>
            </w:tc>
            <w:tc>
              <w:tcPr>
                <w:tcW w:w="992" w:type="dxa"/>
                <w:shd w:val="clear" w:color="auto" w:fill="EEECE1" w:themeFill="background2"/>
              </w:tcPr>
              <w:p w14:paraId="4970636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03A7DB"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199E6B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5834B6A6"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794FD2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0651FE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129F60F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07585D6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E95B389"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B4B774A"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w:t>
                </w:r>
                <w:r>
                  <w:rPr>
                    <w:rFonts w:asciiTheme="minorEastAsia" w:hAnsiTheme="minorEastAsia"/>
                    <w:sz w:val="18"/>
                    <w:szCs w:val="18"/>
                  </w:rPr>
                  <w:t>3</w:t>
                </w:r>
                <w:r w:rsidRPr="00F44A2A">
                  <w:rPr>
                    <w:rFonts w:asciiTheme="minorEastAsia" w:hAnsiTheme="minorEastAsia"/>
                    <w:sz w:val="18"/>
                    <w:szCs w:val="18"/>
                  </w:rPr>
                  <w:t>-3</w:t>
                </w:r>
              </w:p>
              <w:p w14:paraId="192C3FF5"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6-3-3</w:t>
                </w:r>
                <w:r w:rsidRPr="00F44A2A">
                  <w:rPr>
                    <w:rFonts w:asciiTheme="minorEastAsia" w:hAnsiTheme="minorEastAsia"/>
                    <w:sz w:val="18"/>
                    <w:szCs w:val="18"/>
                  </w:rPr>
                  <w:t>-4</w:t>
                </w:r>
              </w:p>
            </w:tc>
            <w:tc>
              <w:tcPr>
                <w:tcW w:w="2211" w:type="dxa"/>
                <w:shd w:val="clear" w:color="auto" w:fill="EEECE1" w:themeFill="background2"/>
              </w:tcPr>
              <w:p w14:paraId="519E47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w:t>
                </w:r>
                <w:r w:rsidRPr="00F44A2A">
                  <w:rPr>
                    <w:rFonts w:asciiTheme="minorEastAsia" w:hAnsiTheme="minorEastAsia" w:hint="eastAsia"/>
                    <w:sz w:val="18"/>
                    <w:szCs w:val="18"/>
                  </w:rPr>
                  <w:t>画面</w:t>
                </w:r>
              </w:p>
            </w:tc>
            <w:tc>
              <w:tcPr>
                <w:tcW w:w="2835" w:type="dxa"/>
                <w:shd w:val="clear" w:color="auto" w:fill="EEECE1" w:themeFill="background2"/>
              </w:tcPr>
              <w:p w14:paraId="4018047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74709ED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1F8AE59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30E6D11"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01549AA"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0BB7CFC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25AA068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「確認」ボタン</w:t>
                </w:r>
              </w:p>
            </w:tc>
            <w:tc>
              <w:tcPr>
                <w:tcW w:w="2835" w:type="dxa"/>
                <w:shd w:val="clear" w:color="auto" w:fill="auto"/>
              </w:tcPr>
              <w:p w14:paraId="06C8C2E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/user/update/check</w:t>
                </w:r>
              </w:p>
            </w:tc>
            <w:tc>
              <w:tcPr>
                <w:tcW w:w="992" w:type="dxa"/>
                <w:shd w:val="clear" w:color="auto" w:fill="auto"/>
              </w:tcPr>
              <w:p w14:paraId="5EEA06A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91DA61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7AFFB0"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68AFECF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4022741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04CD086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shd w:val="clear" w:color="auto" w:fill="auto"/>
              </w:tcPr>
              <w:p w14:paraId="48C7192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9ACA34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178C86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1ACAB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484D5A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「登録」ボタン</w:t>
                </w:r>
              </w:p>
            </w:tc>
            <w:tc>
              <w:tcPr>
                <w:tcW w:w="2835" w:type="dxa"/>
                <w:shd w:val="clear" w:color="auto" w:fill="auto"/>
              </w:tcPr>
              <w:p w14:paraId="5A8D16D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/user/update/complete</w:t>
                </w:r>
              </w:p>
            </w:tc>
            <w:tc>
              <w:tcPr>
                <w:tcW w:w="992" w:type="dxa"/>
                <w:shd w:val="clear" w:color="auto" w:fill="auto"/>
              </w:tcPr>
              <w:p w14:paraId="71B1B65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A07085"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F0006CB"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F11A8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237C57E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4443C1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p>
            </w:tc>
            <w:tc>
              <w:tcPr>
                <w:tcW w:w="992" w:type="dxa"/>
                <w:shd w:val="clear" w:color="auto" w:fill="auto"/>
              </w:tcPr>
              <w:p w14:paraId="78C200A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64F2CCB"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709746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6-4-3-2</w:t>
                </w:r>
              </w:p>
            </w:tc>
            <w:tc>
              <w:tcPr>
                <w:tcW w:w="2211" w:type="dxa"/>
                <w:shd w:val="clear" w:color="auto" w:fill="auto"/>
              </w:tcPr>
              <w:p w14:paraId="00C3AE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会員変更完了画面</w:t>
                </w:r>
              </w:p>
            </w:tc>
            <w:tc>
              <w:tcPr>
                <w:tcW w:w="2835" w:type="dxa"/>
                <w:shd w:val="clear" w:color="auto" w:fill="auto"/>
              </w:tcPr>
              <w:p w14:paraId="6E10BDB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「会員詳細へ戻る」リンク</w:t>
                </w:r>
              </w:p>
            </w:tc>
            <w:tc>
              <w:tcPr>
                <w:tcW w:w="2835" w:type="dxa"/>
                <w:shd w:val="clear" w:color="auto" w:fill="auto"/>
              </w:tcPr>
              <w:p w14:paraId="134C2A3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user/detail</w:t>
                </w:r>
              </w:p>
            </w:tc>
            <w:tc>
              <w:tcPr>
                <w:tcW w:w="992" w:type="dxa"/>
                <w:shd w:val="clear" w:color="auto" w:fill="auto"/>
              </w:tcPr>
              <w:p w14:paraId="6BFD7A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56766FBD" w14:textId="77777777" w:rsidR="00D14234" w:rsidRDefault="00D14234">
          <w:pPr>
            <w:widowControl/>
            <w:spacing w:line="240" w:lineRule="auto"/>
            <w:ind w:leftChars="0" w:left="0"/>
            <w:jc w:val="left"/>
          </w:pPr>
          <w:r>
            <w:br w:type="page"/>
          </w:r>
        </w:p>
        <w:p w14:paraId="18A99994"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3D75762B"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D14234" w:rsidRPr="00E607E5" w14:paraId="777F3425" w14:textId="77777777" w:rsidTr="00D0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5E431A53" w14:textId="77777777" w:rsidR="00D14234" w:rsidRPr="00E607E5" w:rsidRDefault="00D14234" w:rsidP="0045654A">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4F55BFAA"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7A6AA9C"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3FEBF1F2"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9ADB17F"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717E0C83"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005591"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35DF8BB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BFEF45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5EF0B52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5362633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/user/update/check/admin</w:t>
                </w:r>
              </w:p>
            </w:tc>
            <w:tc>
              <w:tcPr>
                <w:tcW w:w="992" w:type="dxa"/>
                <w:shd w:val="clear" w:color="auto" w:fill="EEECE1" w:themeFill="background2"/>
              </w:tcPr>
              <w:p w14:paraId="008460B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D0A6D7"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BB2EFD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6AA88A16"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EC64C8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78739FE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06CA433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1881C78A"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F9B7720"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09D584D"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5F5165C7"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50BA5B09"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184336A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659431A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/user/update/complete/admin</w:t>
                </w:r>
              </w:p>
            </w:tc>
            <w:tc>
              <w:tcPr>
                <w:tcW w:w="992" w:type="dxa"/>
                <w:shd w:val="clear" w:color="auto" w:fill="EEECE1" w:themeFill="background2"/>
              </w:tcPr>
              <w:p w14:paraId="0140D79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5787BC6"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A35D41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7E16C7BD"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4AF9A19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65B9B2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「戻る」ボタン</w:t>
                </w:r>
              </w:p>
            </w:tc>
            <w:tc>
              <w:tcPr>
                <w:tcW w:w="2835" w:type="dxa"/>
                <w:shd w:val="clear" w:color="auto" w:fill="EEECE1" w:themeFill="background2"/>
              </w:tcPr>
              <w:p w14:paraId="200436C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r w:rsidRPr="00F44A2A">
                  <w:rPr>
                    <w:rFonts w:asciiTheme="minorEastAsia" w:hAnsiTheme="minorEastAsia"/>
                    <w:sz w:val="18"/>
                    <w:szCs w:val="18"/>
                  </w:rPr>
                  <w:t>admin</w:t>
                </w:r>
              </w:p>
            </w:tc>
            <w:tc>
              <w:tcPr>
                <w:tcW w:w="992" w:type="dxa"/>
                <w:shd w:val="clear" w:color="auto" w:fill="EEECE1" w:themeFill="background2"/>
              </w:tcPr>
              <w:p w14:paraId="5CB70C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33CB5" w:rsidRPr="00E607E5" w14:paraId="1538A31D"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314F4C" w14:textId="77777777" w:rsidR="00B33CB5" w:rsidRPr="00F44A2A" w:rsidRDefault="00B33CB5" w:rsidP="00B33CB5">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6-4-3</w:t>
                </w:r>
                <w:r w:rsidRPr="00F44A2A">
                  <w:rPr>
                    <w:rFonts w:asciiTheme="minorEastAsia" w:hAnsiTheme="minorEastAsia" w:hint="eastAsia"/>
                    <w:sz w:val="18"/>
                    <w:szCs w:val="18"/>
                  </w:rPr>
                  <w:t>-3</w:t>
                </w:r>
              </w:p>
              <w:p w14:paraId="40BBCD88" w14:textId="77777777" w:rsidR="00B33CB5" w:rsidRPr="00E607E5" w:rsidRDefault="00B33CB5" w:rsidP="00B33CB5">
                <w:pPr>
                  <w:adjustRightInd w:val="0"/>
                  <w:snapToGrid w:val="0"/>
                  <w:spacing w:line="180" w:lineRule="atLeast"/>
                  <w:ind w:leftChars="0" w:left="0"/>
                  <w:rPr>
                    <w:rFonts w:asciiTheme="minorEastAsia" w:hAnsiTheme="minorEastAsia"/>
                    <w:sz w:val="18"/>
                    <w:szCs w:val="18"/>
                  </w:rPr>
                </w:pPr>
                <w:r>
                  <w:rPr>
                    <w:rFonts w:asciiTheme="minorEastAsia" w:hAnsiTheme="minorEastAsia"/>
                    <w:sz w:val="18"/>
                    <w:szCs w:val="18"/>
                  </w:rPr>
                  <w:t>6-4-3</w:t>
                </w:r>
                <w:r w:rsidRPr="00F44A2A">
                  <w:rPr>
                    <w:rFonts w:asciiTheme="minorEastAsia" w:hAnsiTheme="minorEastAsia"/>
                    <w:sz w:val="18"/>
                    <w:szCs w:val="18"/>
                  </w:rPr>
                  <w:t>-4</w:t>
                </w:r>
              </w:p>
            </w:tc>
            <w:tc>
              <w:tcPr>
                <w:tcW w:w="2211" w:type="dxa"/>
                <w:shd w:val="clear" w:color="auto" w:fill="EEECE1" w:themeFill="background2"/>
              </w:tcPr>
              <w:p w14:paraId="7FC8B9B6" w14:textId="77777777"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w:t>
                </w:r>
                <w:r>
                  <w:rPr>
                    <w:rFonts w:asciiTheme="minorEastAsia" w:hAnsiTheme="minorEastAsia" w:hint="eastAsia"/>
                    <w:sz w:val="18"/>
                    <w:szCs w:val="18"/>
                  </w:rPr>
                  <w:t>完了</w:t>
                </w:r>
                <w:r w:rsidRPr="00F44A2A">
                  <w:rPr>
                    <w:rFonts w:asciiTheme="minorEastAsia" w:hAnsiTheme="minorEastAsia" w:hint="eastAsia"/>
                    <w:sz w:val="18"/>
                    <w:szCs w:val="18"/>
                  </w:rPr>
                  <w:t>画面</w:t>
                </w:r>
              </w:p>
            </w:tc>
            <w:tc>
              <w:tcPr>
                <w:tcW w:w="2835" w:type="dxa"/>
                <w:shd w:val="clear" w:color="auto" w:fill="EEECE1" w:themeFill="background2"/>
              </w:tcPr>
              <w:p w14:paraId="52897D1E" w14:textId="493500D5"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会員詳細へ戻る</w:t>
                </w:r>
                <w:r>
                  <w:rPr>
                    <w:rFonts w:asciiTheme="minorEastAsia" w:hAnsiTheme="minorEastAsia" w:hint="eastAsia"/>
                    <w:sz w:val="18"/>
                    <w:szCs w:val="18"/>
                  </w:rPr>
                  <w:t>」リンク</w:t>
                </w:r>
              </w:p>
            </w:tc>
            <w:tc>
              <w:tcPr>
                <w:tcW w:w="2835" w:type="dxa"/>
                <w:shd w:val="clear" w:color="auto" w:fill="EEECE1" w:themeFill="background2"/>
              </w:tcPr>
              <w:p w14:paraId="7F91C76E" w14:textId="49BFC250"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169CB782" w14:textId="77777777"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9FCD3C"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38D63B7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DB348D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31FD9A4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69143E2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w:t>
                </w:r>
              </w:p>
            </w:tc>
            <w:tc>
              <w:tcPr>
                <w:tcW w:w="992" w:type="dxa"/>
              </w:tcPr>
              <w:p w14:paraId="48A240E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ECAC20"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749133EF"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18260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01B9C7C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4F3308F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tcPr>
              <w:p w14:paraId="73ECF7D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2172B21"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66942A4E"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6-5-2-1</w:t>
                </w:r>
              </w:p>
            </w:tc>
            <w:tc>
              <w:tcPr>
                <w:tcW w:w="2211" w:type="dxa"/>
              </w:tcPr>
              <w:p w14:paraId="5D27D4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会員削除完了画面</w:t>
                </w:r>
              </w:p>
            </w:tc>
            <w:tc>
              <w:tcPr>
                <w:tcW w:w="2835" w:type="dxa"/>
              </w:tcPr>
              <w:p w14:paraId="5C157D6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tcPr>
              <w:p w14:paraId="3F78D2D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193DC76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FBE1BFC" w14:textId="77777777" w:rsidTr="00D03CF1">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DDE8F1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5E245A2B"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33A4045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3647DD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E0EBA76"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/user/delete/complete/admin</w:t>
                </w:r>
              </w:p>
            </w:tc>
            <w:tc>
              <w:tcPr>
                <w:tcW w:w="992" w:type="dxa"/>
                <w:shd w:val="clear" w:color="auto" w:fill="EEECE1" w:themeFill="background2"/>
              </w:tcPr>
              <w:p w14:paraId="161431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1D8D057"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B444EA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6689B6F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4C3D870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6F71510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693EA30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23013EF4"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6FC826A"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BD47D5"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6-5-2</w:t>
                </w:r>
                <w:r w:rsidRPr="00F44A2A">
                  <w:rPr>
                    <w:rFonts w:asciiTheme="minorEastAsia" w:hAnsiTheme="minorEastAsia" w:hint="eastAsia"/>
                    <w:sz w:val="18"/>
                    <w:szCs w:val="18"/>
                  </w:rPr>
                  <w:t>-3</w:t>
                </w:r>
              </w:p>
              <w:p w14:paraId="7979B95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6-5-2</w:t>
                </w:r>
                <w:r w:rsidRPr="00F44A2A">
                  <w:rPr>
                    <w:rFonts w:asciiTheme="minorEastAsia" w:hAnsiTheme="minorEastAsia"/>
                    <w:sz w:val="18"/>
                    <w:szCs w:val="18"/>
                  </w:rPr>
                  <w:t>-4</w:t>
                </w:r>
              </w:p>
            </w:tc>
            <w:tc>
              <w:tcPr>
                <w:tcW w:w="2211" w:type="dxa"/>
                <w:shd w:val="clear" w:color="auto" w:fill="EEECE1" w:themeFill="background2"/>
              </w:tcPr>
              <w:p w14:paraId="4DC8B61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w:t>
                </w:r>
                <w:r w:rsidRPr="00F44A2A">
                  <w:rPr>
                    <w:rFonts w:asciiTheme="minorEastAsia" w:hAnsiTheme="minorEastAsia" w:hint="eastAsia"/>
                    <w:sz w:val="18"/>
                    <w:szCs w:val="18"/>
                  </w:rPr>
                  <w:t>画面</w:t>
                </w:r>
              </w:p>
            </w:tc>
            <w:tc>
              <w:tcPr>
                <w:tcW w:w="2835" w:type="dxa"/>
                <w:shd w:val="clear" w:color="auto" w:fill="EEECE1" w:themeFill="background2"/>
              </w:tcPr>
              <w:p w14:paraId="27FE8F1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6BC3123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359E5A5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20EA8" w:rsidRPr="00E607E5" w14:paraId="5445559A" w14:textId="77777777" w:rsidTr="00920EA8">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76A2AD7" w14:textId="23F5BEEC" w:rsidR="00920EA8" w:rsidRDefault="00920EA8" w:rsidP="0045654A">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3EFA6507" w14:textId="0C122438" w:rsidR="00920EA8" w:rsidRDefault="00920EA8"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27029F2D" w14:textId="673CED86" w:rsidR="00920EA8" w:rsidRDefault="00BE0827"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「詳細」リンク</w:t>
                </w:r>
              </w:p>
            </w:tc>
            <w:tc>
              <w:tcPr>
                <w:tcW w:w="2835" w:type="dxa"/>
                <w:shd w:val="clear" w:color="auto" w:fill="00B0F0"/>
              </w:tcPr>
              <w:p w14:paraId="2AA14ED3" w14:textId="2348F8A0" w:rsidR="00920EA8"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w:t>
                </w:r>
                <w:r w:rsidR="00470564">
                  <w:rPr>
                    <w:rFonts w:asciiTheme="minorEastAsia" w:hAnsiTheme="minorEastAsia"/>
                    <w:sz w:val="18"/>
                    <w:szCs w:val="18"/>
                  </w:rPr>
                  <w:t>details</w:t>
                </w:r>
              </w:p>
            </w:tc>
            <w:tc>
              <w:tcPr>
                <w:tcW w:w="992" w:type="dxa"/>
                <w:shd w:val="clear" w:color="auto" w:fill="00B0F0"/>
              </w:tcPr>
              <w:p w14:paraId="0959C774" w14:textId="4BE8EC3B" w:rsidR="00920EA8"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063A5D" w:rsidRPr="00E607E5" w14:paraId="039A817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11AB557" w14:textId="2BC411D4"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68AB989B" w14:textId="3B133155"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1A0A4F86" w14:textId="78BAAAC9"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「☆」で解除ボタン</w:t>
                </w:r>
              </w:p>
            </w:tc>
            <w:tc>
              <w:tcPr>
                <w:tcW w:w="2835" w:type="dxa"/>
                <w:shd w:val="clear" w:color="auto" w:fill="00B0F0"/>
              </w:tcPr>
              <w:p w14:paraId="189979A9" w14:textId="3CD88E9E"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delete</w:t>
                </w:r>
              </w:p>
            </w:tc>
            <w:tc>
              <w:tcPr>
                <w:tcW w:w="992" w:type="dxa"/>
                <w:shd w:val="clear" w:color="auto" w:fill="00B0F0"/>
              </w:tcPr>
              <w:p w14:paraId="52DD01CA" w14:textId="7B7290C0"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4E7B2ECC"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82104A0" w14:textId="54271F73"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5BB3DB4" w14:textId="632700A0"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4B3AD21F" w14:textId="2C36CAD2"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「買い物かごに入れる」ボタン</w:t>
                </w:r>
              </w:p>
            </w:tc>
            <w:tc>
              <w:tcPr>
                <w:tcW w:w="2835" w:type="dxa"/>
                <w:shd w:val="clear" w:color="auto" w:fill="00B0F0"/>
              </w:tcPr>
              <w:p w14:paraId="2A9BBDCA" w14:textId="5AE40D47"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sidRPr="00E607E5">
                  <w:rPr>
                    <w:rFonts w:asciiTheme="minorEastAsia" w:hAnsiTheme="minorEastAsia"/>
                    <w:sz w:val="18"/>
                    <w:szCs w:val="18"/>
                  </w:rPr>
                  <w:t>/basket/add</w:t>
                </w:r>
              </w:p>
            </w:tc>
            <w:tc>
              <w:tcPr>
                <w:tcW w:w="992" w:type="dxa"/>
                <w:shd w:val="clear" w:color="auto" w:fill="00B0F0"/>
              </w:tcPr>
              <w:p w14:paraId="33CCAFA5" w14:textId="5D23388D"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920EA8" w:rsidRPr="00E607E5" w14:paraId="791C9EC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62EAD0F" w14:textId="656AB5F0" w:rsidR="00920EA8" w:rsidRDefault="00920EA8"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07B2010E" w14:textId="52D84A54"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52DF1914" w14:textId="2F62F109"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D1E76F" w14:textId="34D1A32F" w:rsidR="00920EA8" w:rsidRDefault="008F4F1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detail</w:t>
                </w:r>
              </w:p>
            </w:tc>
            <w:tc>
              <w:tcPr>
                <w:tcW w:w="992" w:type="dxa"/>
                <w:shd w:val="clear" w:color="auto" w:fill="00B0F0"/>
              </w:tcPr>
              <w:p w14:paraId="36A87EFE" w14:textId="0D5ED71B" w:rsidR="00920EA8"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66D73830"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F0CC203" w14:textId="06FC2596" w:rsidR="00564E42" w:rsidRDefault="00564E42"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677BCAD3" w14:textId="227B01D5" w:rsid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r w:rsidR="00806AF7">
                  <w:rPr>
                    <w:rFonts w:asciiTheme="minorEastAsia" w:hAnsiTheme="minorEastAsia" w:hint="eastAsia"/>
                    <w:sz w:val="18"/>
                    <w:szCs w:val="18"/>
                  </w:rPr>
                  <w:t>非</w:t>
                </w:r>
                <w:r>
                  <w:rPr>
                    <w:rFonts w:asciiTheme="minorEastAsia" w:hAnsiTheme="minorEastAsia" w:hint="eastAsia"/>
                    <w:sz w:val="18"/>
                    <w:szCs w:val="18"/>
                  </w:rPr>
                  <w:t>会員</w:t>
                </w:r>
                <w:r>
                  <w:rPr>
                    <w:rFonts w:asciiTheme="minorEastAsia" w:hAnsiTheme="minorEastAsia"/>
                    <w:sz w:val="18"/>
                    <w:szCs w:val="18"/>
                  </w:rPr>
                  <w:t>)</w:t>
                </w:r>
              </w:p>
            </w:tc>
            <w:tc>
              <w:tcPr>
                <w:tcW w:w="2835" w:type="dxa"/>
                <w:shd w:val="clear" w:color="auto" w:fill="00B0F0"/>
              </w:tcPr>
              <w:p w14:paraId="1320E369" w14:textId="69ABCDE1" w:rsidR="00564E42" w:rsidRP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C0F60E" w14:textId="3CCDBD90" w:rsidR="00564E42" w:rsidRDefault="003B045A"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58AC58CB" w14:textId="58BF7174" w:rsidR="00564E42"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161C277E"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F5C47B8" w14:textId="33C156E3"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02382FE5" w14:textId="5796831A"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r w:rsidR="00806AF7">
                  <w:rPr>
                    <w:rFonts w:asciiTheme="minorEastAsia" w:hAnsiTheme="minorEastAsia" w:hint="eastAsia"/>
                    <w:sz w:val="18"/>
                    <w:szCs w:val="18"/>
                  </w:rPr>
                  <w:t>非</w:t>
                </w:r>
                <w:r>
                  <w:rPr>
                    <w:rFonts w:asciiTheme="minorEastAsia" w:hAnsiTheme="minorEastAsia" w:hint="eastAsia"/>
                    <w:sz w:val="18"/>
                    <w:szCs w:val="18"/>
                  </w:rPr>
                  <w:t>会員</w:t>
                </w:r>
                <w:r>
                  <w:rPr>
                    <w:rFonts w:asciiTheme="minorEastAsia" w:hAnsiTheme="minorEastAsia"/>
                    <w:sz w:val="18"/>
                    <w:szCs w:val="18"/>
                  </w:rPr>
                  <w:t>)</w:t>
                </w:r>
              </w:p>
            </w:tc>
            <w:tc>
              <w:tcPr>
                <w:tcW w:w="2835" w:type="dxa"/>
                <w:shd w:val="clear" w:color="auto" w:fill="00B0F0"/>
              </w:tcPr>
              <w:p w14:paraId="409213B2" w14:textId="60C9BF0F"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3F0A73A6" w14:textId="5B08F9C8"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0F038BF0" w14:textId="598CF5B4"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0CE8AE5D" w14:textId="77777777" w:rsidTr="00BE0827">
            <w:trPr>
              <w:trHeight w:val="45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6494AD0" w14:textId="30038174"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211" w:type="dxa"/>
                <w:shd w:val="clear" w:color="auto" w:fill="00B0F0"/>
              </w:tcPr>
              <w:p w14:paraId="14C7DC8A" w14:textId="0FFE462E"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52645ED7" w14:textId="1D9C5893"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974D99" w14:textId="36697C65" w:rsidR="00564E42" w:rsidRPr="00F44A2A"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1A88CB37" w14:textId="09C133F2"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2CC9F6F4"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776DE09" w14:textId="4CD8F627"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-1-1-2</w:t>
                </w:r>
              </w:p>
            </w:tc>
            <w:tc>
              <w:tcPr>
                <w:tcW w:w="2211" w:type="dxa"/>
                <w:shd w:val="clear" w:color="auto" w:fill="00B0F0"/>
              </w:tcPr>
              <w:p w14:paraId="3630D5BD" w14:textId="673A3384"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847EAB" w14:textId="00486A25" w:rsidR="00564E42" w:rsidRDefault="00806AF7"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「お問い合わせID</w:t>
                </w:r>
                <w:r w:rsidR="00564E42">
                  <w:rPr>
                    <w:rFonts w:asciiTheme="minorEastAsia" w:hAnsiTheme="minorEastAsia" w:hint="eastAsia"/>
                    <w:sz w:val="18"/>
                    <w:szCs w:val="18"/>
                  </w:rPr>
                  <w:t>」リンク</w:t>
                </w:r>
              </w:p>
            </w:tc>
            <w:tc>
              <w:tcPr>
                <w:tcW w:w="2835" w:type="dxa"/>
                <w:shd w:val="clear" w:color="auto" w:fill="00B0F0"/>
              </w:tcPr>
              <w:p w14:paraId="17FC12C8" w14:textId="59BE4F8C"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type</w:t>
                </w:r>
              </w:p>
            </w:tc>
            <w:tc>
              <w:tcPr>
                <w:tcW w:w="992" w:type="dxa"/>
                <w:shd w:val="clear" w:color="auto" w:fill="00B0F0"/>
              </w:tcPr>
              <w:p w14:paraId="3C694006" w14:textId="306C92E8"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089E098A"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D63A3" w14:textId="1EA7B99F"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-1-1-2</w:t>
                </w:r>
              </w:p>
            </w:tc>
            <w:tc>
              <w:tcPr>
                <w:tcW w:w="2211" w:type="dxa"/>
                <w:shd w:val="clear" w:color="auto" w:fill="00B0F0"/>
              </w:tcPr>
              <w:p w14:paraId="08B45E6D" w14:textId="16461047"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9738E5" w14:textId="1FC8F3BE"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666E4CA1" w14:textId="6D3B6672"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07EB978" w14:textId="0E051EC0"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bl>
        <w:p w14:paraId="136F6C8C" w14:textId="34A3E95D" w:rsidR="009E6F91" w:rsidRDefault="009E6F91">
          <w:pPr>
            <w:widowControl/>
            <w:spacing w:line="240" w:lineRule="auto"/>
            <w:ind w:leftChars="0" w:left="0"/>
            <w:jc w:val="left"/>
          </w:pPr>
          <w:r>
            <w:rPr>
              <w:rFonts w:hint="eastAsia"/>
            </w:rPr>
            <w:t>※▲オリジナル機能の追記すること</w:t>
          </w:r>
        </w:p>
        <w:p w14:paraId="7548B3D5" w14:textId="4AEA23E2" w:rsidR="00C63EA4" w:rsidRDefault="008B6D2B">
          <w:pPr>
            <w:widowControl/>
            <w:spacing w:line="240" w:lineRule="auto"/>
            <w:ind w:leftChars="0" w:left="0"/>
            <w:jc w:val="left"/>
          </w:pPr>
          <w:r>
            <w:br w:type="page"/>
          </w:r>
        </w:p>
        <w:p w14:paraId="2CABFD28" w14:textId="77777777" w:rsidR="001F1835" w:rsidRDefault="00937FC1" w:rsidP="00937FC1">
          <w:pPr>
            <w:pStyle w:val="1"/>
            <w:spacing w:after="145"/>
          </w:pPr>
          <w:bookmarkStart w:id="8" w:name="_Toc64295488"/>
          <w:r>
            <w:rPr>
              <w:rFonts w:hint="eastAsia"/>
            </w:rPr>
            <w:lastRenderedPageBreak/>
            <w:t>ユーザインターフェース設計</w:t>
          </w:r>
          <w:bookmarkEnd w:id="8"/>
        </w:p>
        <w:p w14:paraId="5D1BA366" w14:textId="77777777" w:rsidR="001F1835" w:rsidRDefault="004D0109" w:rsidP="00C65B05">
          <w:pPr>
            <w:pStyle w:val="2"/>
            <w:spacing w:after="145"/>
          </w:pPr>
          <w:bookmarkStart w:id="9" w:name="_Toc64295489"/>
          <w:r>
            <w:rPr>
              <w:rFonts w:hint="eastAsia"/>
            </w:rPr>
            <w:t>共通部品とレイアウトパターン</w:t>
          </w:r>
          <w:bookmarkEnd w:id="9"/>
        </w:p>
        <w:p w14:paraId="08585EEB" w14:textId="77777777" w:rsidR="00230037" w:rsidRDefault="00230037" w:rsidP="007B1FD8">
          <w:pPr>
            <w:ind w:leftChars="200" w:left="382"/>
          </w:pPr>
          <w:r>
            <w:rPr>
              <w:rFonts w:hint="eastAsia"/>
            </w:rPr>
            <w:t>Thymeleafのレイアウト機能を利用し、</w:t>
          </w:r>
          <w:r w:rsidR="00DA3396">
            <w:rPr>
              <w:rFonts w:hint="eastAsia"/>
            </w:rPr>
            <w:t>別ファイルで作成した共通部品を埋め込む</w:t>
          </w:r>
          <w:r w:rsidR="007B1FD8">
            <w:rPr>
              <w:rFonts w:hint="eastAsia"/>
            </w:rPr>
            <w:t>形式とする。</w:t>
          </w:r>
        </w:p>
        <w:p w14:paraId="413E0F33" w14:textId="77777777" w:rsidR="00DA3396" w:rsidRPr="00DA3396" w:rsidRDefault="00DA3396" w:rsidP="007B1FD8">
          <w:pPr>
            <w:ind w:leftChars="200" w:left="382"/>
          </w:pPr>
        </w:p>
        <w:p w14:paraId="04D9E95A" w14:textId="77777777" w:rsidR="00DA3396" w:rsidRDefault="00E07C1B" w:rsidP="00E07C1B">
          <w:pPr>
            <w:ind w:leftChars="200" w:left="382"/>
          </w:pPr>
          <w:r>
            <w:rPr>
              <w:rFonts w:hint="eastAsia"/>
            </w:rPr>
            <w:t>(1) 共通部品</w:t>
          </w:r>
        </w:p>
        <w:p w14:paraId="36D9E2A9" w14:textId="77777777" w:rsidR="00DA3396" w:rsidRDefault="00DA3396" w:rsidP="007B1FD8">
          <w:pPr>
            <w:ind w:leftChars="200" w:left="382"/>
          </w:pPr>
          <w:r>
            <w:tab/>
          </w:r>
          <w:r>
            <w:rPr>
              <w:rFonts w:hint="eastAsia"/>
            </w:rPr>
            <w:t xml:space="preserve">ヘッダ </w:t>
          </w:r>
          <w:r>
            <w:tab/>
          </w:r>
          <w:r>
            <w:tab/>
          </w:r>
          <w:r>
            <w:tab/>
          </w:r>
          <w:r>
            <w:rPr>
              <w:rFonts w:hint="eastAsia"/>
            </w:rPr>
            <w:t>ファイル名：/common/header.html</w:t>
          </w:r>
        </w:p>
        <w:p w14:paraId="5FD93360" w14:textId="77777777" w:rsidR="00DA3396" w:rsidRDefault="00DA3396" w:rsidP="007B1FD8">
          <w:pPr>
            <w:ind w:leftChars="200" w:left="382"/>
          </w:pPr>
          <w:r>
            <w:tab/>
          </w:r>
          <w:r>
            <w:rPr>
              <w:rFonts w:hint="eastAsia"/>
            </w:rPr>
            <w:t xml:space="preserve">ナビゲーションバー </w:t>
          </w:r>
          <w:r>
            <w:tab/>
          </w:r>
          <w:r>
            <w:rPr>
              <w:rFonts w:hint="eastAsia"/>
            </w:rPr>
            <w:t>ファイル名：/common/menu.html</w:t>
          </w:r>
        </w:p>
        <w:p w14:paraId="2A94DCBE" w14:textId="2C99CE90" w:rsidR="00DA3396" w:rsidRDefault="00DA3396" w:rsidP="007B1FD8">
          <w:pPr>
            <w:ind w:leftChars="200" w:left="382"/>
          </w:pPr>
          <w:r>
            <w:tab/>
          </w:r>
          <w:r>
            <w:rPr>
              <w:rFonts w:hint="eastAsia"/>
            </w:rPr>
            <w:t>サイドバー</w:t>
          </w:r>
          <w:r>
            <w:tab/>
          </w:r>
          <w:r>
            <w:tab/>
          </w:r>
          <w:r>
            <w:rPr>
              <w:rFonts w:hint="eastAsia"/>
            </w:rPr>
            <w:t>ファイル名：/common/sidebar.html</w:t>
          </w:r>
        </w:p>
        <w:p w14:paraId="2BE529F6" w14:textId="77777777" w:rsidR="00E07C1B" w:rsidRDefault="00E07C1B" w:rsidP="007B1FD8">
          <w:pPr>
            <w:ind w:leftChars="200" w:left="382"/>
          </w:pPr>
          <w:r>
            <w:tab/>
          </w:r>
          <w:r>
            <w:rPr>
              <w:rFonts w:hint="eastAsia"/>
            </w:rPr>
            <w:t>フッタ</w:t>
          </w:r>
          <w:r>
            <w:tab/>
          </w:r>
          <w:r>
            <w:tab/>
          </w:r>
          <w:r>
            <w:tab/>
          </w:r>
          <w:r>
            <w:rPr>
              <w:rFonts w:hint="eastAsia"/>
            </w:rPr>
            <w:t>ファイル名：/common/footer.html</w:t>
          </w:r>
        </w:p>
        <w:p w14:paraId="11877A0B" w14:textId="77777777" w:rsidR="00E07C1B" w:rsidRDefault="00E07C1B" w:rsidP="007B1FD8">
          <w:pPr>
            <w:ind w:leftChars="200" w:left="382"/>
          </w:pPr>
        </w:p>
        <w:p w14:paraId="1561A9E7" w14:textId="02B4D74E" w:rsidR="00E07C1B" w:rsidRPr="00DA3396" w:rsidRDefault="00E07C1B" w:rsidP="007B1FD8">
          <w:pPr>
            <w:ind w:leftChars="200" w:left="382"/>
          </w:pPr>
          <w:r>
            <w:rPr>
              <w:rFonts w:hint="eastAsia"/>
            </w:rPr>
            <w:t>(2)レイアウト</w:t>
          </w:r>
        </w:p>
        <w:p w14:paraId="5EBFB558" w14:textId="22984681" w:rsidR="00230037" w:rsidRDefault="007B1FD8" w:rsidP="00081DB7">
          <w:pPr>
            <w:ind w:leftChars="190" w:left="363"/>
          </w:pPr>
          <w:r>
            <w:rPr>
              <w:rFonts w:hint="eastAsia"/>
            </w:rPr>
            <w:t>レイアウトは、３つのパターンを用いる。</w:t>
          </w:r>
        </w:p>
        <w:p w14:paraId="7B9CD42C" w14:textId="77777777" w:rsidR="007B1FD8" w:rsidRPr="00081DB7" w:rsidRDefault="007B1FD8" w:rsidP="007B1FD8">
          <w:pPr>
            <w:ind w:leftChars="200" w:left="382"/>
          </w:pPr>
        </w:p>
        <w:p w14:paraId="4A8488B4" w14:textId="2AAFA6E8" w:rsidR="00081DB7" w:rsidRPr="007A5527" w:rsidRDefault="00081DB7" w:rsidP="00081DB7">
          <w:pPr>
            <w:ind w:leftChars="190" w:left="363" w:firstLineChars="100" w:firstLine="191"/>
            <w:rPr>
              <w:u w:val="single"/>
            </w:rPr>
          </w:pPr>
          <w:r w:rsidRPr="007A5527">
            <w:rPr>
              <w:rFonts w:hint="eastAsia"/>
              <w:u w:val="single"/>
            </w:rPr>
            <w:t>&lt;</w:t>
          </w:r>
          <w:r w:rsidR="00DA3396" w:rsidRPr="007A5527">
            <w:rPr>
              <w:rFonts w:hint="eastAsia"/>
              <w:u w:val="single"/>
            </w:rPr>
            <w:t>レイアウトパターン１</w:t>
          </w:r>
          <w:r w:rsidRPr="007A5527">
            <w:rPr>
              <w:rFonts w:hint="eastAsia"/>
              <w:u w:val="single"/>
            </w:rPr>
            <w:t>&gt;</w:t>
          </w:r>
        </w:p>
        <w:p w14:paraId="597D50CF" w14:textId="78A951B3" w:rsidR="00081DB7" w:rsidRDefault="00081DB7" w:rsidP="00081DB7">
          <w:pPr>
            <w:ind w:leftChars="190" w:left="363" w:firstLineChars="200" w:firstLine="382"/>
          </w:pPr>
          <w:r>
            <w:rPr>
              <w:rFonts w:hint="eastAsia"/>
            </w:rPr>
            <w:t>構成要素：</w:t>
          </w:r>
          <w:r w:rsidR="00DA5157">
            <w:rPr>
              <w:rFonts w:hint="eastAsia"/>
            </w:rPr>
            <w:t>ヘッダ、メインコンテンツ、フッタの3ブロック構成</w:t>
          </w:r>
        </w:p>
        <w:p w14:paraId="3791F2DC" w14:textId="58FA2833" w:rsidR="00DA5157" w:rsidRDefault="00DA5157" w:rsidP="00081DB7">
          <w:pPr>
            <w:ind w:leftChars="200" w:left="382" w:firstLine="420"/>
          </w:pPr>
          <w:r>
            <w:rPr>
              <w:rFonts w:hint="eastAsia"/>
            </w:rPr>
            <w:t>レイアウトファイル名：</w:t>
          </w:r>
          <w:r>
            <w:t>/common/</w:t>
          </w:r>
          <w:r w:rsidRPr="007B1FD8">
            <w:rPr>
              <w:rFonts w:asciiTheme="minorEastAsia" w:hAnsiTheme="minorEastAsia"/>
            </w:rPr>
            <w:t>layout_3block.html</w:t>
          </w:r>
        </w:p>
        <w:p w14:paraId="751EBDB5" w14:textId="77AFC49C" w:rsidR="007B1FD8" w:rsidRDefault="007B1FD8" w:rsidP="00ED5688">
          <w:pPr>
            <w:ind w:left="765"/>
          </w:pPr>
          <w:r>
            <w:rPr>
              <w:rFonts w:hint="eastAsia"/>
            </w:rPr>
            <w:t xml:space="preserve">使用画面 ： </w:t>
          </w:r>
        </w:p>
        <w:p w14:paraId="3760B626" w14:textId="4C321D8E" w:rsidR="00230037" w:rsidRDefault="007B1FD8" w:rsidP="007B1FD8">
          <w:pPr>
            <w:ind w:left="765" w:firstLine="840"/>
          </w:pPr>
          <w:r>
            <w:rPr>
              <w:rFonts w:hint="eastAsia"/>
            </w:rPr>
            <w:t>1-1-1-1 ログイン画面</w:t>
          </w:r>
        </w:p>
        <w:p w14:paraId="1438B124" w14:textId="4A073737" w:rsidR="007B1FD8" w:rsidRDefault="007B1FD8" w:rsidP="007B1FD8">
          <w:pPr>
            <w:ind w:left="765" w:firstLine="840"/>
          </w:pPr>
          <w:r>
            <w:rPr>
              <w:rFonts w:hint="eastAsia"/>
            </w:rPr>
            <w:t>1-3-1-3</w:t>
          </w:r>
          <w:r>
            <w:t>,1-3-1-4</w:t>
          </w:r>
          <w:r>
            <w:rPr>
              <w:rFonts w:hint="eastAsia"/>
            </w:rPr>
            <w:t xml:space="preserve"> 管理者用メニュー画面</w:t>
          </w:r>
        </w:p>
        <w:p w14:paraId="5DF063AE" w14:textId="3D8A4B11" w:rsidR="00F27214" w:rsidRPr="00F27214" w:rsidRDefault="00F27214" w:rsidP="007B1FD8">
          <w:pPr>
            <w:ind w:left="765" w:firstLine="840"/>
          </w:pPr>
          <w:r>
            <w:rPr>
              <w:rFonts w:hint="eastAsia"/>
            </w:rPr>
            <w:t>エラー画面</w:t>
          </w:r>
        </w:p>
        <w:p w14:paraId="6A2CED7D" w14:textId="6D8A18BE" w:rsidR="00F27214" w:rsidRDefault="0009185A" w:rsidP="007B1FD8">
          <w:pPr>
            <w:ind w:left="765" w:firstLine="840"/>
          </w:pPr>
          <w:r>
            <w:rPr>
              <w:noProof/>
            </w:rPr>
            <w:drawing>
              <wp:anchor distT="0" distB="0" distL="114300" distR="114300" simplePos="0" relativeHeight="251658240" behindDoc="0" locked="0" layoutInCell="1" allowOverlap="1" wp14:anchorId="0FC680BF" wp14:editId="65E4357F">
                <wp:simplePos x="0" y="0"/>
                <wp:positionH relativeFrom="margin">
                  <wp:align>center</wp:align>
                </wp:positionH>
                <wp:positionV relativeFrom="paragraph">
                  <wp:posOffset>229870</wp:posOffset>
                </wp:positionV>
                <wp:extent cx="4678680" cy="267462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7CDC" w14:textId="6045B6FE" w:rsidR="0009185A" w:rsidRDefault="0009185A" w:rsidP="007B1FD8">
          <w:pPr>
            <w:ind w:left="765" w:firstLine="840"/>
          </w:pPr>
        </w:p>
        <w:p w14:paraId="589FC819" w14:textId="0A9BE3D3" w:rsidR="00AC2255" w:rsidRDefault="00AC2255" w:rsidP="005E2107">
          <w:pPr>
            <w:ind w:left="765"/>
          </w:pPr>
          <w:r>
            <w:br w:type="page"/>
          </w:r>
        </w:p>
        <w:p w14:paraId="04CC524F" w14:textId="060D70F6" w:rsidR="00081DB7" w:rsidRPr="007A5527" w:rsidRDefault="00081DB7" w:rsidP="00DA5157">
          <w:pPr>
            <w:ind w:leftChars="200" w:left="764" w:hangingChars="200" w:hanging="382"/>
            <w:rPr>
              <w:u w:val="single"/>
            </w:rPr>
          </w:pPr>
          <w:r w:rsidRPr="007A5527">
            <w:rPr>
              <w:rFonts w:hint="eastAsia"/>
              <w:u w:val="single"/>
            </w:rPr>
            <w:lastRenderedPageBreak/>
            <w:t>&lt;</w:t>
          </w:r>
          <w:r w:rsidR="00DA3396" w:rsidRPr="007A5527">
            <w:rPr>
              <w:rFonts w:hint="eastAsia"/>
              <w:u w:val="single"/>
            </w:rPr>
            <w:t>レイアウトパターン2</w:t>
          </w:r>
          <w:r w:rsidRPr="007A5527">
            <w:rPr>
              <w:u w:val="single"/>
            </w:rPr>
            <w:t>&gt;</w:t>
          </w:r>
        </w:p>
        <w:p w14:paraId="2D7E5167" w14:textId="61D1742D" w:rsidR="007B1FD8" w:rsidRDefault="00081DB7" w:rsidP="00081DB7">
          <w:pPr>
            <w:ind w:left="765"/>
          </w:pPr>
          <w:r>
            <w:rPr>
              <w:rFonts w:hint="eastAsia"/>
            </w:rPr>
            <w:t>構成要素</w:t>
          </w:r>
          <w:r w:rsidR="00DA3396">
            <w:rPr>
              <w:rFonts w:hint="eastAsia"/>
            </w:rPr>
            <w:t>：</w:t>
          </w:r>
          <w:r w:rsidR="00DA5157">
            <w:rPr>
              <w:rFonts w:hint="eastAsia"/>
            </w:rPr>
            <w:t xml:space="preserve"> </w:t>
          </w:r>
          <w:r>
            <w:rPr>
              <w:rFonts w:hint="eastAsia"/>
            </w:rPr>
            <w:t>ヘッダ、サイドバー、メインコンテンツ、フッタ</w:t>
          </w:r>
        </w:p>
        <w:p w14:paraId="6205B8CE" w14:textId="75DCEF06" w:rsidR="00AC2255" w:rsidRDefault="00AC2255" w:rsidP="00AC2255">
          <w:pPr>
            <w:ind w:left="765"/>
          </w:pPr>
          <w:r>
            <w:rPr>
              <w:rFonts w:hint="eastAsia"/>
            </w:rPr>
            <w:t>レイアウトファイル名：</w:t>
          </w:r>
          <w:r>
            <w:t>/common/</w:t>
          </w:r>
          <w:r w:rsidRPr="007B1FD8">
            <w:rPr>
              <w:rFonts w:asciiTheme="minorEastAsia" w:hAnsiTheme="minorEastAsia"/>
            </w:rPr>
            <w:t>layout_</w:t>
          </w:r>
          <w:r w:rsidR="00DA3396">
            <w:rPr>
              <w:rFonts w:asciiTheme="minorEastAsia" w:hAnsiTheme="minorEastAsia" w:hint="eastAsia"/>
            </w:rPr>
            <w:t>4</w:t>
          </w:r>
          <w:r w:rsidRPr="007B1FD8">
            <w:rPr>
              <w:rFonts w:asciiTheme="minorEastAsia" w:hAnsiTheme="minorEastAsia"/>
            </w:rPr>
            <w:t>block.html</w:t>
          </w:r>
        </w:p>
        <w:p w14:paraId="108F8F41" w14:textId="592CCB49" w:rsidR="00AC2255" w:rsidRDefault="0009185A" w:rsidP="00AC2255">
          <w:pPr>
            <w:ind w:left="765"/>
          </w:pPr>
          <w:r>
            <w:rPr>
              <w:noProof/>
            </w:rPr>
            <w:drawing>
              <wp:anchor distT="0" distB="0" distL="114300" distR="114300" simplePos="0" relativeHeight="251661312" behindDoc="0" locked="0" layoutInCell="1" allowOverlap="1" wp14:anchorId="668DE7DF" wp14:editId="081E2511">
                <wp:simplePos x="0" y="0"/>
                <wp:positionH relativeFrom="margin">
                  <wp:align>center</wp:align>
                </wp:positionH>
                <wp:positionV relativeFrom="paragraph">
                  <wp:posOffset>344170</wp:posOffset>
                </wp:positionV>
                <wp:extent cx="5615940" cy="305562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255">
            <w:rPr>
              <w:rFonts w:hint="eastAsia"/>
            </w:rPr>
            <w:t>使用画面 ： 運用管理者、システム管理者用画面</w:t>
          </w:r>
        </w:p>
        <w:p w14:paraId="34403018" w14:textId="369F1283" w:rsidR="00DA3396" w:rsidRDefault="00DA3396" w:rsidP="00ED5688">
          <w:pPr>
            <w:ind w:left="765"/>
          </w:pPr>
        </w:p>
        <w:p w14:paraId="1D81E735" w14:textId="093766D7" w:rsidR="004D0109" w:rsidRDefault="004D0109" w:rsidP="0009185A">
          <w:pPr>
            <w:ind w:left="765"/>
          </w:pPr>
        </w:p>
        <w:p w14:paraId="1B8F919B" w14:textId="01097BD8" w:rsidR="00081DB7" w:rsidRPr="007A5527" w:rsidRDefault="00081DB7" w:rsidP="00E15AB7">
          <w:pPr>
            <w:ind w:leftChars="200" w:left="764" w:hangingChars="200" w:hanging="382"/>
            <w:rPr>
              <w:u w:val="single"/>
            </w:rPr>
          </w:pPr>
          <w:r w:rsidRPr="007A5527">
            <w:rPr>
              <w:rFonts w:hint="eastAsia"/>
              <w:u w:val="single"/>
            </w:rPr>
            <w:t>&lt;</w:t>
          </w:r>
          <w:r w:rsidR="00E15AB7" w:rsidRPr="007A5527">
            <w:rPr>
              <w:rFonts w:hint="eastAsia"/>
              <w:u w:val="single"/>
            </w:rPr>
            <w:t>レイアウトパターン３</w:t>
          </w:r>
          <w:r w:rsidRPr="007A5527">
            <w:rPr>
              <w:rFonts w:hint="eastAsia"/>
              <w:u w:val="single"/>
            </w:rPr>
            <w:t>&gt;</w:t>
          </w:r>
        </w:p>
        <w:p w14:paraId="6DD1A75F" w14:textId="4BB7EC8F" w:rsidR="00E15AB7" w:rsidRDefault="00081DB7" w:rsidP="00081DB7">
          <w:pPr>
            <w:ind w:leftChars="200" w:left="764" w:hangingChars="200" w:hanging="382"/>
          </w:pPr>
          <w:r>
            <w:rPr>
              <w:rFonts w:hint="eastAsia"/>
            </w:rPr>
            <w:t xml:space="preserve">    構成要素</w:t>
          </w:r>
          <w:r w:rsidR="00E15AB7">
            <w:rPr>
              <w:rFonts w:hint="eastAsia"/>
            </w:rPr>
            <w:t>：ヘッダ、</w:t>
          </w:r>
          <w:r w:rsidR="00517EE4">
            <w:rPr>
              <w:rFonts w:hint="eastAsia"/>
            </w:rPr>
            <w:t>ナビゲーションバー、</w:t>
          </w:r>
          <w:r w:rsidR="00E15AB7">
            <w:rPr>
              <w:rFonts w:hint="eastAsia"/>
            </w:rPr>
            <w:t>サイドバー、メインコンテンツ、フッタ</w:t>
          </w:r>
        </w:p>
        <w:p w14:paraId="1F0ECCF8" w14:textId="6777F7F7" w:rsidR="00E15AB7" w:rsidRDefault="00E15AB7" w:rsidP="00E15AB7">
          <w:pPr>
            <w:ind w:left="765"/>
          </w:pPr>
          <w:r>
            <w:rPr>
              <w:rFonts w:hint="eastAsia"/>
            </w:rPr>
            <w:t>レイアウトファイル名：</w:t>
          </w:r>
          <w:r>
            <w:t>/common/</w:t>
          </w:r>
          <w:r w:rsidRPr="007B1FD8">
            <w:rPr>
              <w:rFonts w:asciiTheme="minorEastAsia" w:hAnsiTheme="minorEastAsia"/>
            </w:rPr>
            <w:t>layout_</w:t>
          </w:r>
          <w:r w:rsidR="00517EE4">
            <w:rPr>
              <w:rFonts w:asciiTheme="minorEastAsia" w:hAnsiTheme="minorEastAsia" w:hint="eastAsia"/>
            </w:rPr>
            <w:t>5</w:t>
          </w:r>
          <w:r w:rsidRPr="007B1FD8">
            <w:rPr>
              <w:rFonts w:asciiTheme="minorEastAsia" w:hAnsiTheme="minorEastAsia"/>
            </w:rPr>
            <w:t>block.html</w:t>
          </w:r>
        </w:p>
        <w:p w14:paraId="15D9F779" w14:textId="2B35D027" w:rsidR="00E15AB7" w:rsidRDefault="0009185A" w:rsidP="00E15AB7">
          <w:pPr>
            <w:ind w:left="765"/>
          </w:pPr>
          <w:r>
            <w:rPr>
              <w:noProof/>
            </w:rPr>
            <w:drawing>
              <wp:anchor distT="0" distB="0" distL="114300" distR="114300" simplePos="0" relativeHeight="251663360" behindDoc="0" locked="0" layoutInCell="1" allowOverlap="1" wp14:anchorId="105D5ECD" wp14:editId="3425BC95">
                <wp:simplePos x="0" y="0"/>
                <wp:positionH relativeFrom="margin">
                  <wp:align>center</wp:align>
                </wp:positionH>
                <wp:positionV relativeFrom="paragraph">
                  <wp:posOffset>354330</wp:posOffset>
                </wp:positionV>
                <wp:extent cx="5234305" cy="3078480"/>
                <wp:effectExtent l="0" t="0" r="4445" b="762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4939"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B7">
            <w:rPr>
              <w:rFonts w:hint="eastAsia"/>
            </w:rPr>
            <w:t xml:space="preserve">使用画面 ： </w:t>
          </w:r>
          <w:r w:rsidR="00517EE4">
            <w:rPr>
              <w:rFonts w:hint="eastAsia"/>
            </w:rPr>
            <w:t>非会員</w:t>
          </w:r>
          <w:r w:rsidR="00E15AB7">
            <w:rPr>
              <w:rFonts w:hint="eastAsia"/>
            </w:rPr>
            <w:t>、</w:t>
          </w:r>
          <w:r w:rsidR="00517EE4">
            <w:rPr>
              <w:rFonts w:hint="eastAsia"/>
            </w:rPr>
            <w:t>一般会員</w:t>
          </w:r>
          <w:r w:rsidR="00E15AB7">
            <w:rPr>
              <w:rFonts w:hint="eastAsia"/>
            </w:rPr>
            <w:t>用画面</w:t>
          </w:r>
        </w:p>
        <w:p w14:paraId="600B49A6" w14:textId="77777777" w:rsidR="00081DB7" w:rsidRDefault="00A0025E" w:rsidP="004D0109">
          <w:pPr>
            <w:widowControl/>
            <w:spacing w:line="240" w:lineRule="auto"/>
            <w:ind w:leftChars="0" w:left="0"/>
            <w:jc w:val="left"/>
          </w:pPr>
          <w:r>
            <w:br w:type="page"/>
          </w:r>
        </w:p>
        <w:p w14:paraId="2C154810" w14:textId="77777777" w:rsidR="0093360C" w:rsidRPr="00ED5688" w:rsidRDefault="0093360C" w:rsidP="00ED5688">
          <w:pPr>
            <w:ind w:left="765"/>
          </w:pPr>
        </w:p>
        <w:p w14:paraId="477A50B9" w14:textId="77777777" w:rsidR="00ED5688" w:rsidRDefault="00ED5688" w:rsidP="00ED5688">
          <w:pPr>
            <w:pStyle w:val="2"/>
            <w:spacing w:after="145"/>
          </w:pPr>
          <w:bookmarkStart w:id="10" w:name="_Toc64295490"/>
          <w:r w:rsidRPr="008734C8">
            <w:rPr>
              <w:rFonts w:hint="eastAsia"/>
            </w:rPr>
            <w:t>入力値チェック</w:t>
          </w:r>
          <w:bookmarkEnd w:id="10"/>
        </w:p>
        <w:p w14:paraId="3A77AAEA" w14:textId="77777777" w:rsidR="00ED5688" w:rsidRDefault="008734C8" w:rsidP="000E3C51">
          <w:pPr>
            <w:ind w:leftChars="200" w:left="382"/>
          </w:pPr>
          <w:r>
            <w:rPr>
              <w:rFonts w:hint="eastAsia"/>
            </w:rPr>
            <w:t>・</w:t>
          </w:r>
          <w:r w:rsidR="000E3C51">
            <w:rPr>
              <w:rFonts w:hint="eastAsia"/>
            </w:rPr>
            <w:t>入力値の条件と入力チェック用のアノテーションを</w:t>
          </w:r>
          <w:r>
            <w:rPr>
              <w:rFonts w:hint="eastAsia"/>
            </w:rPr>
            <w:t>下記に</w:t>
          </w:r>
          <w:r w:rsidR="000E3C51">
            <w:rPr>
              <w:rFonts w:hint="eastAsia"/>
            </w:rPr>
            <w:t>記載する。</w:t>
          </w:r>
        </w:p>
        <w:p w14:paraId="1BE4A774" w14:textId="77777777" w:rsidR="00BF63CF" w:rsidRDefault="008734C8" w:rsidP="00BF63CF">
          <w:pPr>
            <w:ind w:leftChars="200" w:left="382"/>
          </w:pPr>
          <w:r>
            <w:rPr>
              <w:rFonts w:hint="eastAsia"/>
            </w:rPr>
            <w:t>・</w:t>
          </w:r>
          <w:r w:rsidR="00BF63CF">
            <w:rPr>
              <w:rFonts w:hint="eastAsia"/>
            </w:rPr>
            <w:t>アノテーションは、javax.validation</w:t>
          </w:r>
          <w:r w:rsidRPr="00C548ED">
            <w:rPr>
              <w:rFonts w:hint="eastAsia"/>
            </w:rPr>
            <w:t>.</w:t>
          </w:r>
          <w:r w:rsidR="000C10AD" w:rsidRPr="00C548ED">
            <w:rPr>
              <w:rFonts w:ascii="メイリオ" w:eastAsia="メイリオ" w:cs="メイリオ"/>
              <w:color w:val="000000"/>
              <w:kern w:val="0"/>
              <w:szCs w:val="18"/>
            </w:rPr>
            <w:t>constraints</w:t>
          </w:r>
          <w:r w:rsidR="00BF63CF">
            <w:rPr>
              <w:rFonts w:hint="eastAsia"/>
            </w:rPr>
            <w:t>パッケージのアノテーションを利用する。</w:t>
          </w:r>
        </w:p>
        <w:p w14:paraId="2DF8DBD1" w14:textId="77777777" w:rsidR="000E3C51" w:rsidRDefault="008734C8" w:rsidP="000E3C51">
          <w:pPr>
            <w:ind w:leftChars="200" w:left="382"/>
          </w:pPr>
          <w:r>
            <w:rPr>
              <w:rFonts w:hint="eastAsia"/>
            </w:rPr>
            <w:t>・以下</w:t>
          </w:r>
          <w:r w:rsidR="00452814">
            <w:rPr>
              <w:rFonts w:hint="eastAsia"/>
            </w:rPr>
            <w:t>3点</w:t>
          </w:r>
          <w:r>
            <w:rPr>
              <w:rFonts w:hint="eastAsia"/>
            </w:rPr>
            <w:t>については、独自アノテーションを利用する</w:t>
          </w:r>
        </w:p>
        <w:p w14:paraId="3F15B020" w14:textId="77777777" w:rsidR="008734C8" w:rsidRDefault="00452814" w:rsidP="000E3C51">
          <w:pPr>
            <w:ind w:leftChars="200" w:left="382"/>
          </w:pPr>
          <w:r>
            <w:rPr>
              <w:rFonts w:hint="eastAsia"/>
            </w:rPr>
            <w:t xml:space="preserve">     －ログイン認証  @LoginCheck</w:t>
          </w:r>
        </w:p>
        <w:p w14:paraId="3E12953D" w14:textId="77777777" w:rsidR="00452814" w:rsidRDefault="00452814" w:rsidP="000E3C51">
          <w:pPr>
            <w:ind w:leftChars="200" w:left="382"/>
          </w:pPr>
          <w:r>
            <w:rPr>
              <w:rFonts w:hint="eastAsia"/>
            </w:rPr>
            <w:t xml:space="preserve">     －メールアドレス重複チェック  ＠EmailCheck</w:t>
          </w:r>
        </w:p>
        <w:p w14:paraId="69F4284A" w14:textId="77777777" w:rsidR="00452814" w:rsidRDefault="00452814" w:rsidP="000E3C51">
          <w:pPr>
            <w:ind w:leftChars="200" w:left="382"/>
          </w:pPr>
          <w:r>
            <w:rPr>
              <w:rFonts w:hint="eastAsia"/>
            </w:rPr>
            <w:t xml:space="preserve">     －カテゴリ名重複チェック @CategoryCheck</w:t>
          </w:r>
        </w:p>
        <w:p w14:paraId="56BA84A2" w14:textId="77777777" w:rsidR="00452814" w:rsidRPr="008734C8" w:rsidRDefault="00452814" w:rsidP="000E3C51">
          <w:pPr>
            <w:ind w:leftChars="200" w:left="382"/>
          </w:pPr>
        </w:p>
        <w:p w14:paraId="4C7F2E51" w14:textId="77777777" w:rsidR="00780B5D" w:rsidRDefault="000E3C51" w:rsidP="00780B5D">
          <w:pPr>
            <w:ind w:leftChars="200" w:left="382"/>
          </w:pPr>
          <w:r>
            <w:rPr>
              <w:rFonts w:hint="eastAsia"/>
            </w:rPr>
            <w:t xml:space="preserve">(1) </w:t>
          </w:r>
          <w:r w:rsidR="00780B5D">
            <w:rPr>
              <w:rFonts w:hint="eastAsia"/>
            </w:rPr>
            <w:t>ログイン情報</w:t>
          </w:r>
        </w:p>
        <w:p w14:paraId="4620AFBE" w14:textId="77777777" w:rsidR="000E3C51" w:rsidRDefault="00780B5D" w:rsidP="00780B5D">
          <w:pPr>
            <w:ind w:leftChars="200" w:left="382"/>
          </w:pPr>
          <w:r>
            <w:rPr>
              <w:rFonts w:hint="eastAsia"/>
            </w:rPr>
            <w:t>入力画面：</w:t>
          </w:r>
          <w:r w:rsidR="000E3C51">
            <w:rPr>
              <w:rFonts w:hint="eastAsia"/>
            </w:rPr>
            <w:t>1-1-1-1 ログイン画面</w:t>
          </w:r>
        </w:p>
        <w:p w14:paraId="6F02EF73" w14:textId="77777777" w:rsidR="000E3C51" w:rsidRDefault="000E3C51" w:rsidP="000E3C51">
          <w:pPr>
            <w:ind w:leftChars="200" w:left="382"/>
          </w:pPr>
        </w:p>
        <w:tbl>
          <w:tblPr>
            <w:tblStyle w:val="1-51"/>
            <w:tblW w:w="9721" w:type="dxa"/>
            <w:tblLayout w:type="fixed"/>
            <w:tblLook w:val="0620" w:firstRow="1" w:lastRow="0" w:firstColumn="0" w:lastColumn="0" w:noHBand="1" w:noVBand="1"/>
          </w:tblPr>
          <w:tblGrid>
            <w:gridCol w:w="1780"/>
            <w:gridCol w:w="2205"/>
            <w:gridCol w:w="1575"/>
            <w:gridCol w:w="1470"/>
            <w:gridCol w:w="2691"/>
          </w:tblGrid>
          <w:tr w:rsidR="00C16544" w:rsidRPr="000E3C51" w14:paraId="463F3781"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5EA91067"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tcPr>
              <w:p w14:paraId="16E7228D" w14:textId="77777777" w:rsidR="00BF63CF"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3C253A9D"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7B466622" w14:textId="77777777" w:rsidR="00BF63CF" w:rsidRP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56C92308"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691" w:type="dxa"/>
                <w:vAlign w:val="center"/>
                <w:hideMark/>
              </w:tcPr>
              <w:p w14:paraId="7D51CD55"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0E3C51" w14:paraId="21A12DEC" w14:textId="77777777" w:rsidTr="00C16544">
            <w:trPr>
              <w:trHeight w:val="660"/>
            </w:trPr>
            <w:tc>
              <w:tcPr>
                <w:tcW w:w="1780" w:type="dxa"/>
                <w:noWrap/>
                <w:hideMark/>
              </w:tcPr>
              <w:p w14:paraId="024132FF"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メールアドレス</w:t>
                </w:r>
              </w:p>
            </w:tc>
            <w:tc>
              <w:tcPr>
                <w:tcW w:w="2205" w:type="dxa"/>
              </w:tcPr>
              <w:p w14:paraId="1A4E200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メールアドレス形式</w:t>
                </w:r>
                <w:r w:rsidR="00C16544">
                  <w:rPr>
                    <w:rFonts w:ascii="メイリオ" w:eastAsia="メイリオ" w:hAnsi="メイリオ" w:cs="ＭＳ Ｐゴシック"/>
                    <w:kern w:val="0"/>
                    <w:sz w:val="18"/>
                    <w:szCs w:val="18"/>
                  </w:rPr>
                  <w:br/>
                </w:r>
                <w:r w:rsidR="00C16544">
                  <w:rPr>
                    <w:rFonts w:ascii="メイリオ" w:eastAsia="メイリオ" w:hAnsi="メイリオ" w:cs="ＭＳ Ｐゴシック" w:hint="eastAsia"/>
                    <w:kern w:val="0"/>
                    <w:sz w:val="18"/>
                    <w:szCs w:val="18"/>
                  </w:rPr>
                  <w:t>（RFC2822準拠）</w:t>
                </w:r>
              </w:p>
            </w:tc>
            <w:tc>
              <w:tcPr>
                <w:tcW w:w="1575" w:type="dxa"/>
                <w:noWrap/>
                <w:hideMark/>
              </w:tcPr>
              <w:p w14:paraId="422F79A6"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w:t>
                </w:r>
              </w:p>
            </w:tc>
            <w:tc>
              <w:tcPr>
                <w:tcW w:w="1470" w:type="dxa"/>
                <w:noWrap/>
                <w:hideMark/>
              </w:tcPr>
              <w:p w14:paraId="325A9C43" w14:textId="77777777" w:rsid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592990B4" w14:textId="77777777" w:rsidR="00C16544"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＠前後64文字</w:t>
                </w:r>
              </w:p>
            </w:tc>
            <w:tc>
              <w:tcPr>
                <w:tcW w:w="2691" w:type="dxa"/>
                <w:hideMark/>
              </w:tcPr>
              <w:p w14:paraId="2AA1257B"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03279C3B"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@Email</w:t>
                </w:r>
              </w:p>
            </w:tc>
          </w:tr>
          <w:tr w:rsidR="00C16544" w:rsidRPr="000E3C51" w14:paraId="44E4C306" w14:textId="77777777" w:rsidTr="00081DB7">
            <w:trPr>
              <w:trHeight w:val="904"/>
            </w:trPr>
            <w:tc>
              <w:tcPr>
                <w:tcW w:w="1780" w:type="dxa"/>
                <w:noWrap/>
                <w:hideMark/>
              </w:tcPr>
              <w:p w14:paraId="3F6B69D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パスワード</w:t>
                </w:r>
              </w:p>
            </w:tc>
            <w:tc>
              <w:tcPr>
                <w:tcW w:w="2205" w:type="dxa"/>
                <w:noWrap/>
              </w:tcPr>
              <w:p w14:paraId="16C822F1"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半角英数字</w:t>
                </w:r>
              </w:p>
            </w:tc>
            <w:tc>
              <w:tcPr>
                <w:tcW w:w="1575" w:type="dxa"/>
                <w:noWrap/>
                <w:hideMark/>
              </w:tcPr>
              <w:p w14:paraId="16F1361E"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8</w:t>
                </w:r>
              </w:p>
            </w:tc>
            <w:tc>
              <w:tcPr>
                <w:tcW w:w="1470" w:type="dxa"/>
                <w:noWrap/>
                <w:hideMark/>
              </w:tcPr>
              <w:p w14:paraId="3EB5EA13"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16</w:t>
                </w:r>
              </w:p>
            </w:tc>
            <w:tc>
              <w:tcPr>
                <w:tcW w:w="2691" w:type="dxa"/>
                <w:hideMark/>
              </w:tcPr>
              <w:p w14:paraId="63E1B830"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6563E8BF" w14:textId="77777777" w:rsidR="00BF63CF" w:rsidRPr="000E3C51"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r>
                  <w:rPr>
                    <w:rFonts w:ascii="メイリオ" w:eastAsia="メイリオ" w:hAnsi="メイリオ" w:cs="ＭＳ Ｐゴシック"/>
                    <w:kern w:val="0"/>
                    <w:sz w:val="18"/>
                    <w:szCs w:val="18"/>
                  </w:rPr>
                  <w:br/>
                </w:r>
                <w:r w:rsidR="00BF63CF" w:rsidRPr="00BF63CF">
                  <w:rPr>
                    <w:rFonts w:ascii="メイリオ" w:eastAsia="メイリオ" w:hAnsi="メイリオ" w:cs="ＭＳ Ｐゴシック"/>
                    <w:kern w:val="0"/>
                    <w:sz w:val="18"/>
                    <w:szCs w:val="18"/>
                  </w:rPr>
                  <w:t>@Pattern</w:t>
                </w:r>
              </w:p>
            </w:tc>
          </w:tr>
        </w:tbl>
        <w:p w14:paraId="171A9CA4" w14:textId="77777777" w:rsidR="005744EF" w:rsidRDefault="005744EF" w:rsidP="000E3C51">
          <w:pPr>
            <w:ind w:leftChars="200" w:left="382"/>
          </w:pPr>
        </w:p>
        <w:p w14:paraId="72F802C9" w14:textId="77777777" w:rsidR="00780B5D" w:rsidRDefault="00C16544" w:rsidP="000E3C51">
          <w:pPr>
            <w:ind w:leftChars="200" w:left="382"/>
          </w:pPr>
          <w:r>
            <w:rPr>
              <w:rFonts w:hint="eastAsia"/>
            </w:rPr>
            <w:t>（2）</w:t>
          </w:r>
          <w:r w:rsidR="00780B5D">
            <w:rPr>
              <w:rFonts w:hint="eastAsia"/>
            </w:rPr>
            <w:t>商品情報</w:t>
          </w:r>
        </w:p>
        <w:p w14:paraId="2F8FD69A" w14:textId="77777777" w:rsidR="000E3C51" w:rsidRPr="00ED5688" w:rsidRDefault="00780B5D" w:rsidP="000E3C51">
          <w:pPr>
            <w:ind w:leftChars="200" w:left="382"/>
          </w:pPr>
          <w:r>
            <w:rPr>
              <w:rFonts w:hint="eastAsia"/>
            </w:rPr>
            <w:t>入力画面：</w:t>
          </w:r>
          <w:r w:rsidR="00C16544">
            <w:rPr>
              <w:rFonts w:hint="eastAsia"/>
            </w:rPr>
            <w:t>2-7-1-3 商品登録入力画面、2-8-1-3 商品変更入力画面</w:t>
          </w:r>
        </w:p>
        <w:p w14:paraId="3C2895E8" w14:textId="77777777" w:rsidR="00C16544" w:rsidRDefault="0011524E" w:rsidP="00C16544">
          <w:pPr>
            <w:ind w:leftChars="0" w:left="0"/>
          </w:pPr>
        </w:p>
      </w:sdtContent>
    </w:sdt>
    <w:tbl>
      <w:tblPr>
        <w:tblStyle w:val="1-51"/>
        <w:tblW w:w="9760" w:type="dxa"/>
        <w:tblLook w:val="0620" w:firstRow="1" w:lastRow="0" w:firstColumn="0" w:lastColumn="0" w:noHBand="1" w:noVBand="1"/>
      </w:tblPr>
      <w:tblGrid>
        <w:gridCol w:w="1780"/>
        <w:gridCol w:w="2205"/>
        <w:gridCol w:w="1575"/>
        <w:gridCol w:w="1470"/>
        <w:gridCol w:w="2730"/>
      </w:tblGrid>
      <w:tr w:rsidR="00C16544" w:rsidRPr="00C16544" w14:paraId="5488E5B7"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7C0BB574"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683D0A9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08CD2366"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40D3A4EB" w14:textId="77777777" w:rsidR="00C16544" w:rsidRPr="00BF63CF"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126AB34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226D41FA"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C16544" w14:paraId="5B85396B" w14:textId="77777777" w:rsidTr="00C16544">
        <w:trPr>
          <w:trHeight w:val="330"/>
        </w:trPr>
        <w:tc>
          <w:tcPr>
            <w:tcW w:w="1780" w:type="dxa"/>
            <w:noWrap/>
            <w:hideMark/>
          </w:tcPr>
          <w:p w14:paraId="22E18BC7"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商品名</w:t>
            </w:r>
          </w:p>
        </w:tc>
        <w:tc>
          <w:tcPr>
            <w:tcW w:w="2205" w:type="dxa"/>
            <w:noWrap/>
            <w:hideMark/>
          </w:tcPr>
          <w:p w14:paraId="41BC1328"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737B26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5EC4278E"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100</w:t>
            </w:r>
          </w:p>
        </w:tc>
        <w:tc>
          <w:tcPr>
            <w:tcW w:w="2730" w:type="dxa"/>
            <w:noWrap/>
            <w:hideMark/>
          </w:tcPr>
          <w:p w14:paraId="262E6261" w14:textId="77777777" w:rsidR="005744EF" w:rsidRPr="005744EF" w:rsidRDefault="00452814" w:rsidP="007A5527">
            <w:pPr>
              <w:widowControl/>
              <w:adjustRightInd w:val="0"/>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C80FD60"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C16544" w:rsidRPr="00C16544" w14:paraId="3D6C7523" w14:textId="77777777" w:rsidTr="00C16544">
        <w:trPr>
          <w:trHeight w:val="660"/>
        </w:trPr>
        <w:tc>
          <w:tcPr>
            <w:tcW w:w="1780" w:type="dxa"/>
            <w:noWrap/>
            <w:hideMark/>
          </w:tcPr>
          <w:p w14:paraId="20F8AD24"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価格</w:t>
            </w:r>
          </w:p>
        </w:tc>
        <w:tc>
          <w:tcPr>
            <w:tcW w:w="2205" w:type="dxa"/>
            <w:noWrap/>
            <w:hideMark/>
          </w:tcPr>
          <w:p w14:paraId="7F170DCC"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r w:rsidR="005744EF">
              <w:rPr>
                <w:rFonts w:ascii="メイリオ" w:eastAsia="メイリオ" w:hAnsi="メイリオ" w:cs="ＭＳ Ｐゴシック"/>
                <w:kern w:val="0"/>
                <w:sz w:val="18"/>
                <w:szCs w:val="18"/>
              </w:rPr>
              <w:br/>
            </w:r>
            <w:r w:rsidR="005744EF">
              <w:rPr>
                <w:rFonts w:ascii="メイリオ" w:eastAsia="メイリオ" w:hAnsi="メイリオ" w:cs="ＭＳ Ｐゴシック" w:hint="eastAsia"/>
                <w:kern w:val="0"/>
                <w:sz w:val="18"/>
                <w:szCs w:val="18"/>
              </w:rPr>
              <w:t>(桁区切り文字なし)</w:t>
            </w:r>
          </w:p>
        </w:tc>
        <w:tc>
          <w:tcPr>
            <w:tcW w:w="1575" w:type="dxa"/>
            <w:noWrap/>
            <w:hideMark/>
          </w:tcPr>
          <w:p w14:paraId="32795581"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hideMark/>
          </w:tcPr>
          <w:p w14:paraId="73D1FC3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9999</w:t>
            </w:r>
            <w:r w:rsidRPr="00C16544">
              <w:rPr>
                <w:rFonts w:ascii="メイリオ" w:eastAsia="メイリオ" w:hAnsi="メイリオ" w:cs="ＭＳ Ｐゴシック" w:hint="eastAsia"/>
                <w:kern w:val="0"/>
                <w:sz w:val="18"/>
                <w:szCs w:val="18"/>
              </w:rPr>
              <w:t>999</w:t>
            </w:r>
          </w:p>
        </w:tc>
        <w:tc>
          <w:tcPr>
            <w:tcW w:w="2730" w:type="dxa"/>
            <w:noWrap/>
            <w:hideMark/>
          </w:tcPr>
          <w:p w14:paraId="59C5DFB0" w14:textId="77777777" w:rsidR="005744EF" w:rsidRPr="005744EF" w:rsidRDefault="004528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172339C8"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2226FDAA" w14:textId="77777777" w:rsidTr="00C16544">
        <w:trPr>
          <w:trHeight w:val="660"/>
        </w:trPr>
        <w:tc>
          <w:tcPr>
            <w:tcW w:w="1780" w:type="dxa"/>
            <w:noWrap/>
          </w:tcPr>
          <w:p w14:paraId="04D6A47F"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在庫数</w:t>
            </w:r>
          </w:p>
        </w:tc>
        <w:tc>
          <w:tcPr>
            <w:tcW w:w="2205" w:type="dxa"/>
            <w:noWrap/>
          </w:tcPr>
          <w:p w14:paraId="39715B6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p>
        </w:tc>
        <w:tc>
          <w:tcPr>
            <w:tcW w:w="1575" w:type="dxa"/>
            <w:noWrap/>
          </w:tcPr>
          <w:p w14:paraId="4CCB5767"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tcPr>
          <w:p w14:paraId="2FE4E8FB" w14:textId="77777777" w:rsidR="005744EF"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9999</w:t>
            </w:r>
          </w:p>
        </w:tc>
        <w:tc>
          <w:tcPr>
            <w:tcW w:w="2730" w:type="dxa"/>
            <w:noWrap/>
          </w:tcPr>
          <w:p w14:paraId="7BCAA17F" w14:textId="77777777" w:rsidR="00D03CF1" w:rsidRDefault="00D03CF1"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r w:rsidRPr="005744EF">
              <w:rPr>
                <w:rFonts w:ascii="メイリオ" w:eastAsia="メイリオ" w:hAnsi="メイリオ" w:cs="ＭＳ Ｐゴシック"/>
                <w:kern w:val="0"/>
                <w:sz w:val="18"/>
                <w:szCs w:val="18"/>
              </w:rPr>
              <w:t xml:space="preserve"> </w:t>
            </w:r>
          </w:p>
          <w:p w14:paraId="27A28DCF"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7DD64ADA" w14:textId="77777777" w:rsidTr="00081DB7">
        <w:trPr>
          <w:trHeight w:val="497"/>
        </w:trPr>
        <w:tc>
          <w:tcPr>
            <w:tcW w:w="1780" w:type="dxa"/>
            <w:noWrap/>
          </w:tcPr>
          <w:p w14:paraId="4CDE36D4"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商品カテゴリ</w:t>
            </w:r>
          </w:p>
        </w:tc>
        <w:tc>
          <w:tcPr>
            <w:tcW w:w="2205" w:type="dxa"/>
            <w:noWrap/>
          </w:tcPr>
          <w:p w14:paraId="03EA3537" w14:textId="77777777" w:rsidR="005744EF" w:rsidRPr="00C16544" w:rsidRDefault="007D3AC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選択式(</w:t>
            </w:r>
            <w:r w:rsidR="005744EF" w:rsidRPr="00C16544">
              <w:rPr>
                <w:rFonts w:ascii="メイリオ" w:eastAsia="メイリオ" w:hAnsi="メイリオ" w:cs="ＭＳ Ｐゴシック" w:hint="eastAsia"/>
                <w:kern w:val="0"/>
                <w:sz w:val="18"/>
                <w:szCs w:val="18"/>
              </w:rPr>
              <w:t>半角数字</w:t>
            </w:r>
            <w:r>
              <w:rPr>
                <w:rFonts w:ascii="メイリオ" w:eastAsia="メイリオ" w:hAnsi="メイリオ" w:cs="ＭＳ Ｐゴシック" w:hint="eastAsia"/>
                <w:kern w:val="0"/>
                <w:sz w:val="18"/>
                <w:szCs w:val="18"/>
              </w:rPr>
              <w:t>)</w:t>
            </w:r>
          </w:p>
        </w:tc>
        <w:tc>
          <w:tcPr>
            <w:tcW w:w="1575" w:type="dxa"/>
            <w:noWrap/>
          </w:tcPr>
          <w:p w14:paraId="4B083C6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1</w:t>
            </w:r>
          </w:p>
        </w:tc>
        <w:tc>
          <w:tcPr>
            <w:tcW w:w="1470" w:type="dxa"/>
            <w:noWrap/>
          </w:tcPr>
          <w:p w14:paraId="1602D2FA"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w:t>
            </w:r>
          </w:p>
        </w:tc>
        <w:tc>
          <w:tcPr>
            <w:tcW w:w="2730" w:type="dxa"/>
            <w:noWrap/>
          </w:tcPr>
          <w:p w14:paraId="05648F33"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r w:rsidR="005744EF" w:rsidRPr="00C16544" w14:paraId="3C997EF7" w14:textId="77777777" w:rsidTr="00C16544">
        <w:trPr>
          <w:trHeight w:val="330"/>
        </w:trPr>
        <w:tc>
          <w:tcPr>
            <w:tcW w:w="1780" w:type="dxa"/>
            <w:noWrap/>
            <w:hideMark/>
          </w:tcPr>
          <w:p w14:paraId="2102774C"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76A759E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0D2FDA3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7FD342E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400</w:t>
            </w:r>
          </w:p>
        </w:tc>
        <w:tc>
          <w:tcPr>
            <w:tcW w:w="2730" w:type="dxa"/>
            <w:noWrap/>
            <w:hideMark/>
          </w:tcPr>
          <w:p w14:paraId="66BB5ADB"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5744EF" w:rsidRPr="00C16544" w14:paraId="64FE4C67" w14:textId="77777777" w:rsidTr="00C16544">
        <w:trPr>
          <w:trHeight w:val="660"/>
        </w:trPr>
        <w:tc>
          <w:tcPr>
            <w:tcW w:w="1780" w:type="dxa"/>
            <w:noWrap/>
            <w:hideMark/>
          </w:tcPr>
          <w:p w14:paraId="67A8A9C9"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商品画像</w:t>
            </w:r>
          </w:p>
        </w:tc>
        <w:tc>
          <w:tcPr>
            <w:tcW w:w="2205" w:type="dxa"/>
            <w:noWrap/>
            <w:hideMark/>
          </w:tcPr>
          <w:p w14:paraId="4C867EFA"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ファイル</w:t>
            </w:r>
            <w:r>
              <w:rPr>
                <w:rFonts w:ascii="メイリオ" w:eastAsia="メイリオ" w:hAnsi="メイリオ" w:cs="ＭＳ Ｐゴシック" w:hint="eastAsia"/>
                <w:kern w:val="0"/>
                <w:sz w:val="18"/>
                <w:szCs w:val="18"/>
              </w:rPr>
              <w:t>（jpgのみ）</w:t>
            </w:r>
          </w:p>
        </w:tc>
        <w:tc>
          <w:tcPr>
            <w:tcW w:w="1575" w:type="dxa"/>
            <w:noWrap/>
            <w:hideMark/>
          </w:tcPr>
          <w:p w14:paraId="5EC2196E"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57567E4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1MB</w:t>
            </w:r>
          </w:p>
        </w:tc>
        <w:tc>
          <w:tcPr>
            <w:tcW w:w="2730" w:type="dxa"/>
            <w:noWrap/>
            <w:hideMark/>
          </w:tcPr>
          <w:p w14:paraId="2C376A85"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bl>
    <w:p w14:paraId="0AC5EE54" w14:textId="77777777" w:rsidR="00740BF6" w:rsidRDefault="00740BF6">
      <w:pPr>
        <w:widowControl/>
        <w:spacing w:line="240" w:lineRule="auto"/>
        <w:ind w:leftChars="0" w:left="0"/>
        <w:jc w:val="left"/>
      </w:pPr>
      <w:r>
        <w:br w:type="page"/>
      </w:r>
    </w:p>
    <w:p w14:paraId="6654B6FF" w14:textId="77777777" w:rsidR="001F1835" w:rsidRDefault="001F1835" w:rsidP="00456D9F">
      <w:pPr>
        <w:ind w:left="765" w:firstLineChars="100" w:firstLine="191"/>
      </w:pPr>
    </w:p>
    <w:p w14:paraId="5AFD5477" w14:textId="77777777" w:rsidR="00780B5D" w:rsidRDefault="00740BF6" w:rsidP="00740BF6">
      <w:pPr>
        <w:ind w:leftChars="200" w:left="382"/>
      </w:pPr>
      <w:r>
        <w:rPr>
          <w:rFonts w:hint="eastAsia"/>
        </w:rPr>
        <w:t>(3)</w:t>
      </w:r>
      <w:r w:rsidR="00780B5D">
        <w:rPr>
          <w:rFonts w:hint="eastAsia"/>
        </w:rPr>
        <w:t>カテゴリ情報</w:t>
      </w:r>
    </w:p>
    <w:p w14:paraId="439E2E6D" w14:textId="77777777" w:rsidR="00740BF6" w:rsidRDefault="00780B5D" w:rsidP="00740BF6">
      <w:pPr>
        <w:ind w:leftChars="200" w:left="382"/>
      </w:pPr>
      <w:r>
        <w:rPr>
          <w:rFonts w:hint="eastAsia"/>
        </w:rPr>
        <w:t>入力画面：</w:t>
      </w:r>
      <w:r w:rsidR="00740BF6">
        <w:rPr>
          <w:rFonts w:hint="eastAsia"/>
        </w:rPr>
        <w:t>3-3-1-3 カテゴリ登録入力画面、3-4-1-3 カテゴリ変更入力画面</w:t>
      </w:r>
    </w:p>
    <w:p w14:paraId="2667D33B" w14:textId="77777777" w:rsidR="00740BF6" w:rsidRDefault="00780B5D" w:rsidP="00740BF6">
      <w:pPr>
        <w:ind w:leftChars="200" w:left="382"/>
      </w:pPr>
      <w:r>
        <w:rPr>
          <w:rFonts w:hint="eastAsia"/>
        </w:rPr>
        <w:t>制限事項：</w:t>
      </w:r>
      <w:r w:rsidR="00740BF6">
        <w:rPr>
          <w:rFonts w:hint="eastAsia"/>
        </w:rPr>
        <w:t>カテゴリ情報</w:t>
      </w:r>
      <w:r w:rsidR="00AD0F19">
        <w:rPr>
          <w:rFonts w:hint="eastAsia"/>
        </w:rPr>
        <w:t>の登録可能件数は、99件(</w:t>
      </w:r>
      <w:r w:rsidR="00740BF6">
        <w:rPr>
          <w:rFonts w:hint="eastAsia"/>
        </w:rPr>
        <w:t>削除済みも</w:t>
      </w:r>
      <w:r w:rsidR="00AD0F19">
        <w:rPr>
          <w:rFonts w:hint="eastAsia"/>
        </w:rPr>
        <w:t>含む)とする。</w:t>
      </w:r>
    </w:p>
    <w:p w14:paraId="781F4AC8" w14:textId="77777777" w:rsidR="00740BF6" w:rsidRDefault="00740BF6" w:rsidP="00740BF6">
      <w:pPr>
        <w:ind w:leftChars="200" w:left="382"/>
      </w:pPr>
    </w:p>
    <w:tbl>
      <w:tblPr>
        <w:tblStyle w:val="1-51"/>
        <w:tblW w:w="9760" w:type="dxa"/>
        <w:tblLook w:val="0620" w:firstRow="1" w:lastRow="0" w:firstColumn="0" w:lastColumn="0" w:noHBand="1" w:noVBand="1"/>
      </w:tblPr>
      <w:tblGrid>
        <w:gridCol w:w="1780"/>
        <w:gridCol w:w="2205"/>
        <w:gridCol w:w="1575"/>
        <w:gridCol w:w="1470"/>
        <w:gridCol w:w="2730"/>
      </w:tblGrid>
      <w:tr w:rsidR="00740BF6" w:rsidRPr="00C16544" w14:paraId="0A1F9549" w14:textId="77777777" w:rsidTr="00AD0F19">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6384DE61"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7B5415A9"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63D0003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3DA4EF5C" w14:textId="77777777" w:rsidR="00740BF6" w:rsidRPr="00BF63CF" w:rsidRDefault="00740BF6"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7B7F6ACB"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6230EDCC"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740BF6" w:rsidRPr="00C16544" w14:paraId="1B93FEBB" w14:textId="77777777" w:rsidTr="00AD0F19">
        <w:trPr>
          <w:trHeight w:val="330"/>
        </w:trPr>
        <w:tc>
          <w:tcPr>
            <w:tcW w:w="1780" w:type="dxa"/>
            <w:noWrap/>
            <w:hideMark/>
          </w:tcPr>
          <w:p w14:paraId="78AED3C1"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カテゴリ</w:t>
            </w:r>
            <w:r w:rsidRPr="00C16544">
              <w:rPr>
                <w:rFonts w:ascii="メイリオ" w:eastAsia="メイリオ" w:hAnsi="メイリオ" w:cs="ＭＳ Ｐゴシック" w:hint="eastAsia"/>
                <w:kern w:val="0"/>
                <w:sz w:val="18"/>
                <w:szCs w:val="18"/>
              </w:rPr>
              <w:t>名</w:t>
            </w:r>
            <w:r>
              <w:rPr>
                <w:rFonts w:ascii="メイリオ" w:eastAsia="メイリオ" w:hAnsi="メイリオ" w:cs="ＭＳ Ｐゴシック" w:hint="eastAsia"/>
                <w:kern w:val="0"/>
                <w:sz w:val="18"/>
                <w:szCs w:val="18"/>
              </w:rPr>
              <w:t>※</w:t>
            </w:r>
          </w:p>
        </w:tc>
        <w:tc>
          <w:tcPr>
            <w:tcW w:w="2205" w:type="dxa"/>
            <w:noWrap/>
            <w:hideMark/>
          </w:tcPr>
          <w:p w14:paraId="65FE82D4"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FEDF89F"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1767E466"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15</w:t>
            </w:r>
          </w:p>
        </w:tc>
        <w:tc>
          <w:tcPr>
            <w:tcW w:w="2730" w:type="dxa"/>
            <w:noWrap/>
            <w:hideMark/>
          </w:tcPr>
          <w:p w14:paraId="07B1E19E" w14:textId="77777777" w:rsidR="00740BF6" w:rsidRPr="005744EF" w:rsidRDefault="00081DB7" w:rsidP="007A5527">
            <w:pPr>
              <w:widowControl/>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4E292597"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740BF6" w:rsidRPr="00C16544" w14:paraId="536327A4" w14:textId="77777777" w:rsidTr="00AD0F19">
        <w:trPr>
          <w:trHeight w:val="330"/>
        </w:trPr>
        <w:tc>
          <w:tcPr>
            <w:tcW w:w="1780" w:type="dxa"/>
            <w:noWrap/>
            <w:hideMark/>
          </w:tcPr>
          <w:p w14:paraId="179FFC7D"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6FA615DC"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51A17994"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3AC208E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30</w:t>
            </w:r>
          </w:p>
        </w:tc>
        <w:tc>
          <w:tcPr>
            <w:tcW w:w="2730" w:type="dxa"/>
            <w:noWrap/>
            <w:hideMark/>
          </w:tcPr>
          <w:p w14:paraId="40DC02C5"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bl>
    <w:p w14:paraId="1DF4A3E2" w14:textId="77777777" w:rsidR="00740BF6" w:rsidRDefault="00740BF6" w:rsidP="00740BF6">
      <w:pPr>
        <w:ind w:leftChars="200" w:left="382"/>
      </w:pPr>
    </w:p>
    <w:p w14:paraId="4D3FDEC1" w14:textId="77777777" w:rsidR="00740BF6" w:rsidRDefault="00740BF6" w:rsidP="00740BF6">
      <w:pPr>
        <w:ind w:leftChars="200" w:left="382"/>
      </w:pPr>
      <w:r>
        <w:rPr>
          <w:rFonts w:hint="eastAsia"/>
        </w:rPr>
        <w:t>※カテゴリ名：すでに登録されているカテゴリ名は登録できない</w:t>
      </w:r>
      <w:r w:rsidR="00081DB7">
        <w:rPr>
          <w:rFonts w:hint="eastAsia"/>
        </w:rPr>
        <w:t xml:space="preserve"> 独自アノテーションを利用</w:t>
      </w:r>
    </w:p>
    <w:p w14:paraId="26518129" w14:textId="77777777" w:rsidR="00740BF6" w:rsidRDefault="00740BF6" w:rsidP="00740BF6">
      <w:pPr>
        <w:ind w:leftChars="200" w:left="382"/>
      </w:pPr>
    </w:p>
    <w:p w14:paraId="1FD4BCB7" w14:textId="77777777" w:rsidR="00780B5D" w:rsidRDefault="00AD0F19" w:rsidP="00740BF6">
      <w:pPr>
        <w:ind w:leftChars="200" w:left="382"/>
      </w:pPr>
      <w:r>
        <w:rPr>
          <w:rFonts w:hint="eastAsia"/>
        </w:rPr>
        <w:t>(4)</w:t>
      </w:r>
      <w:r w:rsidR="00780B5D">
        <w:rPr>
          <w:rFonts w:hint="eastAsia"/>
        </w:rPr>
        <w:t>注文情報</w:t>
      </w:r>
    </w:p>
    <w:p w14:paraId="3F588283" w14:textId="77777777" w:rsidR="00AD0F19" w:rsidRDefault="00780B5D" w:rsidP="00780B5D">
      <w:pPr>
        <w:ind w:leftChars="200" w:left="382"/>
      </w:pPr>
      <w:r>
        <w:rPr>
          <w:rFonts w:hint="eastAsia"/>
        </w:rPr>
        <w:t>入力画面：</w:t>
      </w:r>
      <w:r w:rsidR="00AD0F19">
        <w:rPr>
          <w:rFonts w:hint="eastAsia"/>
        </w:rPr>
        <w:t xml:space="preserve">5-3-1-2 </w:t>
      </w:r>
      <w:r>
        <w:rPr>
          <w:rFonts w:hint="eastAsia"/>
        </w:rPr>
        <w:t>届け先入力画</w:t>
      </w:r>
      <w:r w:rsidR="00AD0F19">
        <w:rPr>
          <w:rFonts w:hint="eastAsia"/>
        </w:rPr>
        <w:t xml:space="preserve">5-3-2-2 </w:t>
      </w:r>
      <w:r w:rsidR="00C548ED">
        <w:rPr>
          <w:rFonts w:hint="eastAsia"/>
        </w:rPr>
        <w:t>支払方法選択画面</w:t>
      </w:r>
    </w:p>
    <w:p w14:paraId="4193A0C0" w14:textId="77777777" w:rsidR="00780B5D" w:rsidRPr="00780B5D" w:rsidRDefault="00780B5D" w:rsidP="00780B5D">
      <w:pPr>
        <w:ind w:leftChars="200" w:left="382"/>
      </w:pPr>
    </w:p>
    <w:tbl>
      <w:tblPr>
        <w:tblStyle w:val="1-51"/>
        <w:tblW w:w="9655" w:type="dxa"/>
        <w:tblLook w:val="0620" w:firstRow="1" w:lastRow="0" w:firstColumn="0" w:lastColumn="0" w:noHBand="1" w:noVBand="1"/>
      </w:tblPr>
      <w:tblGrid>
        <w:gridCol w:w="2020"/>
        <w:gridCol w:w="2240"/>
        <w:gridCol w:w="1300"/>
        <w:gridCol w:w="1470"/>
        <w:gridCol w:w="2625"/>
      </w:tblGrid>
      <w:tr w:rsidR="007D3AC9" w:rsidRPr="007D3AC9" w14:paraId="382492A7" w14:textId="77777777" w:rsidTr="00FE7D37">
        <w:trPr>
          <w:cnfStyle w:val="100000000000" w:firstRow="1" w:lastRow="0" w:firstColumn="0" w:lastColumn="0" w:oddVBand="0" w:evenVBand="0" w:oddHBand="0" w:evenHBand="0" w:firstRowFirstColumn="0" w:firstRowLastColumn="0" w:lastRowFirstColumn="0" w:lastRowLastColumn="0"/>
          <w:trHeight w:val="660"/>
        </w:trPr>
        <w:tc>
          <w:tcPr>
            <w:tcW w:w="2020" w:type="dxa"/>
            <w:noWrap/>
            <w:vAlign w:val="center"/>
          </w:tcPr>
          <w:p w14:paraId="578AB25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項目名</w:t>
            </w:r>
          </w:p>
        </w:tc>
        <w:tc>
          <w:tcPr>
            <w:tcW w:w="2240" w:type="dxa"/>
            <w:noWrap/>
            <w:vAlign w:val="center"/>
          </w:tcPr>
          <w:p w14:paraId="7EE80C6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形式</w:t>
            </w:r>
          </w:p>
        </w:tc>
        <w:tc>
          <w:tcPr>
            <w:tcW w:w="1300" w:type="dxa"/>
            <w:noWrap/>
            <w:vAlign w:val="center"/>
          </w:tcPr>
          <w:p w14:paraId="27313EC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最小値／</w:t>
            </w:r>
            <w:r w:rsidRPr="007D3AC9">
              <w:rPr>
                <w:rFonts w:ascii="メイリオ" w:eastAsia="メイリオ" w:hAnsi="メイリオ" w:cs="ＭＳ Ｐゴシック"/>
                <w:kern w:val="0"/>
                <w:sz w:val="18"/>
                <w:szCs w:val="18"/>
              </w:rPr>
              <w:br/>
            </w:r>
            <w:r w:rsidRPr="007D3AC9">
              <w:rPr>
                <w:rFonts w:ascii="メイリオ" w:eastAsia="メイリオ" w:hAnsi="メイリオ" w:cs="ＭＳ Ｐゴシック" w:hint="eastAsia"/>
                <w:kern w:val="0"/>
                <w:sz w:val="18"/>
                <w:szCs w:val="18"/>
              </w:rPr>
              <w:t>最小文字数</w:t>
            </w:r>
          </w:p>
        </w:tc>
        <w:tc>
          <w:tcPr>
            <w:tcW w:w="1470" w:type="dxa"/>
            <w:noWrap/>
            <w:vAlign w:val="center"/>
          </w:tcPr>
          <w:p w14:paraId="27427DA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7D3AC9">
              <w:rPr>
                <w:rFonts w:ascii="メイリオ" w:eastAsia="メイリオ" w:hAnsi="メイリオ" w:cs="ＭＳ Ｐゴシック" w:hint="eastAsia"/>
                <w:kern w:val="0"/>
                <w:sz w:val="18"/>
                <w:szCs w:val="18"/>
              </w:rPr>
              <w:t>最大値／</w:t>
            </w:r>
          </w:p>
          <w:p w14:paraId="3CDB91A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最大文字数</w:t>
            </w:r>
          </w:p>
        </w:tc>
        <w:tc>
          <w:tcPr>
            <w:tcW w:w="2625" w:type="dxa"/>
            <w:noWrap/>
            <w:vAlign w:val="center"/>
          </w:tcPr>
          <w:p w14:paraId="4E6FF55B"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利用アノテーション</w:t>
            </w:r>
          </w:p>
        </w:tc>
      </w:tr>
      <w:tr w:rsidR="00AD0F19" w:rsidRPr="007D3AC9" w14:paraId="11101DFB" w14:textId="77777777" w:rsidTr="00FE7D37">
        <w:trPr>
          <w:trHeight w:val="20"/>
        </w:trPr>
        <w:tc>
          <w:tcPr>
            <w:tcW w:w="2020" w:type="dxa"/>
            <w:noWrap/>
            <w:hideMark/>
          </w:tcPr>
          <w:p w14:paraId="6E1AEE67"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送付先郵便番号</w:t>
            </w:r>
          </w:p>
        </w:tc>
        <w:tc>
          <w:tcPr>
            <w:tcW w:w="2240" w:type="dxa"/>
            <w:noWrap/>
          </w:tcPr>
          <w:p w14:paraId="1A38C82D"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0F642969"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10956A6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7</w:t>
            </w:r>
          </w:p>
        </w:tc>
        <w:tc>
          <w:tcPr>
            <w:tcW w:w="1470" w:type="dxa"/>
            <w:noWrap/>
            <w:hideMark/>
          </w:tcPr>
          <w:p w14:paraId="4F20A3C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8</w:t>
            </w:r>
          </w:p>
        </w:tc>
        <w:tc>
          <w:tcPr>
            <w:tcW w:w="2625" w:type="dxa"/>
          </w:tcPr>
          <w:p w14:paraId="3238BEE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460045B6"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137F2DE3" w14:textId="77777777" w:rsidR="00AD0F1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7D3AC9" w:rsidRPr="007D3AC9" w14:paraId="4BA378CC" w14:textId="77777777" w:rsidTr="00FE7D37">
        <w:trPr>
          <w:trHeight w:val="20"/>
        </w:trPr>
        <w:tc>
          <w:tcPr>
            <w:tcW w:w="2020" w:type="dxa"/>
            <w:noWrap/>
            <w:hideMark/>
          </w:tcPr>
          <w:p w14:paraId="325AE8B9"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送付先住所</w:t>
            </w:r>
          </w:p>
        </w:tc>
        <w:tc>
          <w:tcPr>
            <w:tcW w:w="2240" w:type="dxa"/>
            <w:noWrap/>
            <w:hideMark/>
          </w:tcPr>
          <w:p w14:paraId="649EC012"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393B5B97"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35357CA8"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150</w:t>
            </w:r>
          </w:p>
        </w:tc>
        <w:tc>
          <w:tcPr>
            <w:tcW w:w="2625" w:type="dxa"/>
          </w:tcPr>
          <w:p w14:paraId="5FFC19D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781AA7"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5C163BC6" w14:textId="77777777" w:rsidTr="00FE7D37">
        <w:trPr>
          <w:trHeight w:val="20"/>
        </w:trPr>
        <w:tc>
          <w:tcPr>
            <w:tcW w:w="2020" w:type="dxa"/>
            <w:noWrap/>
            <w:hideMark/>
          </w:tcPr>
          <w:p w14:paraId="595DF4D0"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送付先氏名</w:t>
            </w:r>
          </w:p>
        </w:tc>
        <w:tc>
          <w:tcPr>
            <w:tcW w:w="2240" w:type="dxa"/>
            <w:noWrap/>
            <w:hideMark/>
          </w:tcPr>
          <w:p w14:paraId="0485AD14"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174D7FC1"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32ADE64"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30</w:t>
            </w:r>
          </w:p>
        </w:tc>
        <w:tc>
          <w:tcPr>
            <w:tcW w:w="2625" w:type="dxa"/>
          </w:tcPr>
          <w:p w14:paraId="6EA25C8B"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C545DE"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4713BAAE" w14:textId="77777777" w:rsidTr="00FE7D37">
        <w:trPr>
          <w:trHeight w:val="20"/>
        </w:trPr>
        <w:tc>
          <w:tcPr>
            <w:tcW w:w="2020" w:type="dxa"/>
            <w:noWrap/>
            <w:hideMark/>
          </w:tcPr>
          <w:p w14:paraId="5C000ADF"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送付先電話番号</w:t>
            </w:r>
          </w:p>
        </w:tc>
        <w:tc>
          <w:tcPr>
            <w:tcW w:w="2240" w:type="dxa"/>
            <w:noWrap/>
            <w:hideMark/>
          </w:tcPr>
          <w:p w14:paraId="08ADF517" w14:textId="77777777" w:rsid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14A0324C"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60B6574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10</w:t>
            </w:r>
          </w:p>
        </w:tc>
        <w:tc>
          <w:tcPr>
            <w:tcW w:w="1470" w:type="dxa"/>
            <w:noWrap/>
            <w:hideMark/>
          </w:tcPr>
          <w:p w14:paraId="4E3E9462"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11</w:t>
            </w:r>
          </w:p>
        </w:tc>
        <w:tc>
          <w:tcPr>
            <w:tcW w:w="2625" w:type="dxa"/>
            <w:hideMark/>
          </w:tcPr>
          <w:p w14:paraId="51CF54C8"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19F46D0D"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510850E1"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FE7D37" w:rsidRPr="007D3AC9" w14:paraId="02174330" w14:textId="77777777" w:rsidTr="00FE7D37">
        <w:trPr>
          <w:trHeight w:val="20"/>
        </w:trPr>
        <w:tc>
          <w:tcPr>
            <w:tcW w:w="2020" w:type="dxa"/>
            <w:noWrap/>
            <w:hideMark/>
          </w:tcPr>
          <w:p w14:paraId="5AED711D"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支払い方法</w:t>
            </w:r>
          </w:p>
        </w:tc>
        <w:tc>
          <w:tcPr>
            <w:tcW w:w="2240" w:type="dxa"/>
            <w:noWrap/>
            <w:hideMark/>
          </w:tcPr>
          <w:p w14:paraId="62193F73"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選択入力(</w:t>
            </w:r>
            <w:r w:rsidRPr="007D3AC9">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300" w:type="dxa"/>
            <w:noWrap/>
            <w:hideMark/>
          </w:tcPr>
          <w:p w14:paraId="7DA3F76A"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6579924"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5</w:t>
            </w:r>
          </w:p>
        </w:tc>
        <w:tc>
          <w:tcPr>
            <w:tcW w:w="2625" w:type="dxa"/>
          </w:tcPr>
          <w:p w14:paraId="399AC8D4" w14:textId="77777777" w:rsidR="00FE7D37" w:rsidRPr="007D3AC9" w:rsidRDefault="00780B5D"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51793791" w14:textId="77777777" w:rsidR="00FE7D37" w:rsidRDefault="00FE7D37" w:rsidP="00740BF6">
      <w:pPr>
        <w:ind w:leftChars="200" w:left="382"/>
      </w:pPr>
    </w:p>
    <w:p w14:paraId="3255992F" w14:textId="77777777" w:rsidR="00FE7D37" w:rsidRDefault="00FE7D37">
      <w:pPr>
        <w:widowControl/>
        <w:spacing w:line="240" w:lineRule="auto"/>
        <w:ind w:leftChars="0" w:left="0"/>
        <w:jc w:val="left"/>
      </w:pPr>
      <w:r>
        <w:br w:type="page"/>
      </w:r>
    </w:p>
    <w:p w14:paraId="18E272F3" w14:textId="77777777" w:rsidR="00AD0F19" w:rsidRDefault="00AD0F19" w:rsidP="00740BF6">
      <w:pPr>
        <w:ind w:leftChars="200" w:left="382"/>
      </w:pPr>
    </w:p>
    <w:p w14:paraId="426083B5" w14:textId="77777777" w:rsidR="00780B5D" w:rsidRDefault="00780B5D" w:rsidP="00740BF6">
      <w:pPr>
        <w:ind w:leftChars="200" w:left="382"/>
      </w:pPr>
      <w:r>
        <w:rPr>
          <w:rFonts w:hint="eastAsia"/>
        </w:rPr>
        <w:t>(5)会員情報</w:t>
      </w:r>
    </w:p>
    <w:p w14:paraId="0BA98FC6" w14:textId="77777777" w:rsidR="00780B5D" w:rsidRDefault="00780B5D" w:rsidP="00740BF6">
      <w:pPr>
        <w:ind w:leftChars="200" w:left="382"/>
      </w:pPr>
      <w:r>
        <w:rPr>
          <w:rFonts w:hint="eastAsia"/>
        </w:rPr>
        <w:t>入力画面：6-3-1-1、6-3-1-3、6-3-1-4 会員登録入力画面</w:t>
      </w:r>
    </w:p>
    <w:p w14:paraId="02FD4A51" w14:textId="77777777" w:rsidR="00780B5D" w:rsidRDefault="00780B5D" w:rsidP="00740BF6">
      <w:pPr>
        <w:ind w:leftChars="200" w:left="382"/>
      </w:pPr>
      <w:r>
        <w:tab/>
      </w:r>
      <w:r w:rsidR="000C10AD">
        <w:rPr>
          <w:rFonts w:hint="eastAsia"/>
        </w:rPr>
        <w:t xml:space="preserve">     </w:t>
      </w:r>
      <w:r>
        <w:rPr>
          <w:rFonts w:hint="eastAsia"/>
        </w:rPr>
        <w:t>6-4-1-2、6-4-1-3、6-4-1-4 会員変更入力画面</w:t>
      </w:r>
    </w:p>
    <w:p w14:paraId="4A18BF6C" w14:textId="77777777" w:rsidR="00780B5D" w:rsidRPr="000C10AD" w:rsidRDefault="00780B5D" w:rsidP="00740BF6">
      <w:pPr>
        <w:ind w:leftChars="200" w:left="382"/>
      </w:pPr>
    </w:p>
    <w:tbl>
      <w:tblPr>
        <w:tblStyle w:val="1-51"/>
        <w:tblW w:w="9778" w:type="dxa"/>
        <w:tblLook w:val="0620" w:firstRow="1" w:lastRow="0" w:firstColumn="0" w:lastColumn="0" w:noHBand="1" w:noVBand="1"/>
      </w:tblPr>
      <w:tblGrid>
        <w:gridCol w:w="2045"/>
        <w:gridCol w:w="2267"/>
        <w:gridCol w:w="1427"/>
        <w:gridCol w:w="1650"/>
        <w:gridCol w:w="2389"/>
      </w:tblGrid>
      <w:tr w:rsidR="007F2EA9" w:rsidRPr="007F2EA9" w14:paraId="44C30BD6" w14:textId="77777777" w:rsidTr="007F2EA9">
        <w:trPr>
          <w:cnfStyle w:val="100000000000" w:firstRow="1" w:lastRow="0" w:firstColumn="0" w:lastColumn="0" w:oddVBand="0" w:evenVBand="0" w:oddHBand="0" w:evenHBand="0" w:firstRowFirstColumn="0" w:firstRowLastColumn="0" w:lastRowFirstColumn="0" w:lastRowLastColumn="0"/>
          <w:trHeight w:val="154"/>
        </w:trPr>
        <w:tc>
          <w:tcPr>
            <w:tcW w:w="2045" w:type="dxa"/>
            <w:noWrap/>
            <w:vAlign w:val="center"/>
          </w:tcPr>
          <w:p w14:paraId="32745C58"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項目名</w:t>
            </w:r>
          </w:p>
        </w:tc>
        <w:tc>
          <w:tcPr>
            <w:tcW w:w="2267" w:type="dxa"/>
            <w:noWrap/>
            <w:vAlign w:val="center"/>
          </w:tcPr>
          <w:p w14:paraId="350758BD"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形式</w:t>
            </w:r>
          </w:p>
        </w:tc>
        <w:tc>
          <w:tcPr>
            <w:tcW w:w="1427" w:type="dxa"/>
            <w:noWrap/>
            <w:vAlign w:val="center"/>
          </w:tcPr>
          <w:p w14:paraId="75E40A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最小値／</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最小文字数</w:t>
            </w:r>
          </w:p>
        </w:tc>
        <w:tc>
          <w:tcPr>
            <w:tcW w:w="1650" w:type="dxa"/>
            <w:vAlign w:val="center"/>
          </w:tcPr>
          <w:p w14:paraId="486261D3"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kern w:val="0"/>
                <w:sz w:val="18"/>
                <w:szCs w:val="18"/>
              </w:rPr>
            </w:pPr>
            <w:r w:rsidRPr="007F2EA9">
              <w:rPr>
                <w:rFonts w:ascii="メイリオ" w:eastAsia="メイリオ" w:hAnsi="メイリオ" w:cs="ＭＳ Ｐゴシック" w:hint="eastAsia"/>
                <w:kern w:val="0"/>
                <w:sz w:val="18"/>
                <w:szCs w:val="18"/>
              </w:rPr>
              <w:t>最大値／</w:t>
            </w:r>
          </w:p>
          <w:p w14:paraId="014FB2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最大文字数</w:t>
            </w:r>
          </w:p>
        </w:tc>
        <w:tc>
          <w:tcPr>
            <w:tcW w:w="2389" w:type="dxa"/>
            <w:vAlign w:val="center"/>
          </w:tcPr>
          <w:p w14:paraId="696E3A64"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利用アノテーション</w:t>
            </w:r>
          </w:p>
        </w:tc>
      </w:tr>
      <w:tr w:rsidR="007F2EA9" w:rsidRPr="007F2EA9" w14:paraId="35957036" w14:textId="77777777" w:rsidTr="007F2EA9">
        <w:trPr>
          <w:trHeight w:val="154"/>
        </w:trPr>
        <w:tc>
          <w:tcPr>
            <w:tcW w:w="2045" w:type="dxa"/>
            <w:noWrap/>
            <w:hideMark/>
          </w:tcPr>
          <w:p w14:paraId="09A9D934"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メールアドレス</w:t>
            </w:r>
          </w:p>
        </w:tc>
        <w:tc>
          <w:tcPr>
            <w:tcW w:w="2267" w:type="dxa"/>
            <w:hideMark/>
          </w:tcPr>
          <w:p w14:paraId="53FE45C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noWrap/>
            <w:hideMark/>
          </w:tcPr>
          <w:p w14:paraId="5CC8C63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D698979" w14:textId="77777777" w:rsidR="007F2EA9" w:rsidRDefault="007F2EA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74CB97BC"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hideMark/>
          </w:tcPr>
          <w:p w14:paraId="4188EAA7"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3C9EDD1D"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@Email</w:t>
            </w:r>
          </w:p>
        </w:tc>
      </w:tr>
      <w:tr w:rsidR="007F2EA9" w:rsidRPr="007F2EA9" w14:paraId="0F451A61" w14:textId="77777777" w:rsidTr="007F2EA9">
        <w:trPr>
          <w:trHeight w:val="154"/>
        </w:trPr>
        <w:tc>
          <w:tcPr>
            <w:tcW w:w="2045" w:type="dxa"/>
            <w:noWrap/>
            <w:hideMark/>
          </w:tcPr>
          <w:p w14:paraId="40FE96D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パスワード</w:t>
            </w:r>
          </w:p>
        </w:tc>
        <w:tc>
          <w:tcPr>
            <w:tcW w:w="2267" w:type="dxa"/>
            <w:noWrap/>
            <w:hideMark/>
          </w:tcPr>
          <w:p w14:paraId="01ECA98B" w14:textId="59398FD8"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半角英数字</w:t>
            </w:r>
          </w:p>
        </w:tc>
        <w:tc>
          <w:tcPr>
            <w:tcW w:w="1427" w:type="dxa"/>
            <w:noWrap/>
            <w:hideMark/>
          </w:tcPr>
          <w:p w14:paraId="6F30F64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1650" w:type="dxa"/>
            <w:noWrap/>
            <w:hideMark/>
          </w:tcPr>
          <w:p w14:paraId="44644E1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16</w:t>
            </w:r>
          </w:p>
        </w:tc>
        <w:tc>
          <w:tcPr>
            <w:tcW w:w="2389" w:type="dxa"/>
            <w:hideMark/>
          </w:tcPr>
          <w:p w14:paraId="5714D2E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4EB95C6"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6CDDAD0F"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3448C5CC" w14:textId="77777777" w:rsidTr="007F2EA9">
        <w:trPr>
          <w:trHeight w:val="154"/>
        </w:trPr>
        <w:tc>
          <w:tcPr>
            <w:tcW w:w="2045" w:type="dxa"/>
            <w:noWrap/>
            <w:hideMark/>
          </w:tcPr>
          <w:p w14:paraId="6911AD8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氏名</w:t>
            </w:r>
          </w:p>
        </w:tc>
        <w:tc>
          <w:tcPr>
            <w:tcW w:w="2267" w:type="dxa"/>
            <w:noWrap/>
            <w:hideMark/>
          </w:tcPr>
          <w:p w14:paraId="663A7638"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BD6374E"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41499E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hideMark/>
          </w:tcPr>
          <w:p w14:paraId="75621D31"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006E9E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p>
        </w:tc>
      </w:tr>
      <w:tr w:rsidR="007F2EA9" w:rsidRPr="007F2EA9" w14:paraId="07377FEF" w14:textId="77777777" w:rsidTr="007F2EA9">
        <w:trPr>
          <w:trHeight w:val="154"/>
        </w:trPr>
        <w:tc>
          <w:tcPr>
            <w:tcW w:w="2045" w:type="dxa"/>
            <w:noWrap/>
            <w:hideMark/>
          </w:tcPr>
          <w:p w14:paraId="66D8EC6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郵便番号</w:t>
            </w:r>
          </w:p>
        </w:tc>
        <w:tc>
          <w:tcPr>
            <w:tcW w:w="2267" w:type="dxa"/>
            <w:noWrap/>
            <w:hideMark/>
          </w:tcPr>
          <w:p w14:paraId="2AF18488"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0E7624D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656FC78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7</w:t>
            </w:r>
          </w:p>
        </w:tc>
        <w:tc>
          <w:tcPr>
            <w:tcW w:w="1650" w:type="dxa"/>
            <w:noWrap/>
            <w:hideMark/>
          </w:tcPr>
          <w:p w14:paraId="0C46A98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2389" w:type="dxa"/>
            <w:hideMark/>
          </w:tcPr>
          <w:p w14:paraId="0DE2D3A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1DE49D7"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57C3A25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434027AC" w14:textId="77777777" w:rsidTr="007F2EA9">
        <w:trPr>
          <w:trHeight w:val="154"/>
        </w:trPr>
        <w:tc>
          <w:tcPr>
            <w:tcW w:w="2045" w:type="dxa"/>
            <w:noWrap/>
            <w:hideMark/>
          </w:tcPr>
          <w:p w14:paraId="77339A42"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住所</w:t>
            </w:r>
          </w:p>
        </w:tc>
        <w:tc>
          <w:tcPr>
            <w:tcW w:w="2267" w:type="dxa"/>
            <w:noWrap/>
            <w:hideMark/>
          </w:tcPr>
          <w:p w14:paraId="11B1DD2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F7DC85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477C24D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150</w:t>
            </w:r>
          </w:p>
        </w:tc>
        <w:tc>
          <w:tcPr>
            <w:tcW w:w="2389" w:type="dxa"/>
            <w:hideMark/>
          </w:tcPr>
          <w:p w14:paraId="009D7D83" w14:textId="77777777" w:rsidR="007F2EA9" w:rsidRPr="007F2EA9"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34E4A950"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color w:val="000000"/>
                <w:kern w:val="0"/>
                <w:sz w:val="18"/>
                <w:szCs w:val="18"/>
              </w:rPr>
              <w:t>@Size</w:t>
            </w:r>
          </w:p>
        </w:tc>
      </w:tr>
      <w:tr w:rsidR="007F2EA9" w:rsidRPr="007F2EA9" w14:paraId="43FA4A85" w14:textId="77777777" w:rsidTr="007F2EA9">
        <w:trPr>
          <w:trHeight w:val="154"/>
        </w:trPr>
        <w:tc>
          <w:tcPr>
            <w:tcW w:w="2045" w:type="dxa"/>
            <w:noWrap/>
            <w:hideMark/>
          </w:tcPr>
          <w:p w14:paraId="0F3ECD0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電話番号</w:t>
            </w:r>
          </w:p>
        </w:tc>
        <w:tc>
          <w:tcPr>
            <w:tcW w:w="2267" w:type="dxa"/>
            <w:noWrap/>
            <w:hideMark/>
          </w:tcPr>
          <w:p w14:paraId="774BADE0"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2D5A56A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7DBAE3E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noWrap/>
            <w:hideMark/>
          </w:tcPr>
          <w:p w14:paraId="05C6580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hideMark/>
          </w:tcPr>
          <w:p w14:paraId="252C0473"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24B3659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114CA24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2F0ED4E4" w14:textId="77777777" w:rsidTr="007F2EA9">
        <w:trPr>
          <w:trHeight w:val="773"/>
        </w:trPr>
        <w:tc>
          <w:tcPr>
            <w:tcW w:w="2045" w:type="dxa"/>
            <w:noWrap/>
            <w:hideMark/>
          </w:tcPr>
          <w:p w14:paraId="7409AA2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権限</w:t>
            </w:r>
            <w:r>
              <w:rPr>
                <w:rFonts w:ascii="メイリオ" w:eastAsia="メイリオ" w:hAnsi="メイリオ" w:cs="ＭＳ Ｐゴシック" w:hint="eastAsia"/>
                <w:color w:val="000000"/>
                <w:kern w:val="0"/>
                <w:sz w:val="18"/>
                <w:szCs w:val="18"/>
              </w:rPr>
              <w:t>※</w:t>
            </w:r>
          </w:p>
        </w:tc>
        <w:tc>
          <w:tcPr>
            <w:tcW w:w="2267" w:type="dxa"/>
            <w:noWrap/>
            <w:hideMark/>
          </w:tcPr>
          <w:p w14:paraId="31D1923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隠し設定・選択入力</w:t>
            </w:r>
          </w:p>
          <w:p w14:paraId="4FE2AE6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r w:rsidRPr="00780B5D">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427" w:type="dxa"/>
            <w:noWrap/>
            <w:hideMark/>
          </w:tcPr>
          <w:p w14:paraId="464A8E1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0</w:t>
            </w:r>
          </w:p>
        </w:tc>
        <w:tc>
          <w:tcPr>
            <w:tcW w:w="1650" w:type="dxa"/>
            <w:noWrap/>
            <w:hideMark/>
          </w:tcPr>
          <w:p w14:paraId="353B252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2389" w:type="dxa"/>
            <w:hideMark/>
          </w:tcPr>
          <w:p w14:paraId="390C7C7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r w:rsidR="007B2B8C" w:rsidRPr="007F2EA9" w14:paraId="07DEA509" w14:textId="77777777" w:rsidTr="00D217AB">
        <w:trPr>
          <w:trHeight w:val="773"/>
        </w:trPr>
        <w:tc>
          <w:tcPr>
            <w:tcW w:w="2045" w:type="dxa"/>
            <w:shd w:val="clear" w:color="auto" w:fill="00B0F0"/>
            <w:noWrap/>
          </w:tcPr>
          <w:p w14:paraId="336DBD3A"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4961BF70" w14:textId="6018493C" w:rsidR="007B2B8C" w:rsidRPr="00780B5D"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（メールアドレス）</w:t>
            </w:r>
          </w:p>
        </w:tc>
        <w:tc>
          <w:tcPr>
            <w:tcW w:w="2267" w:type="dxa"/>
            <w:shd w:val="clear" w:color="auto" w:fill="00B0F0"/>
            <w:noWrap/>
          </w:tcPr>
          <w:p w14:paraId="45FA072D" w14:textId="0D468DBC"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shd w:val="clear" w:color="auto" w:fill="00B0F0"/>
            <w:noWrap/>
          </w:tcPr>
          <w:p w14:paraId="23F21ADF" w14:textId="4016D00A"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shd w:val="clear" w:color="auto" w:fill="00B0F0"/>
            <w:noWrap/>
          </w:tcPr>
          <w:p w14:paraId="6C23E02F" w14:textId="77777777"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19FDA878" w14:textId="375C5F37"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shd w:val="clear" w:color="auto" w:fill="00B0F0"/>
          </w:tcPr>
          <w:p w14:paraId="27DE2F46" w14:textId="34801EAF"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p w14:paraId="3334B3B3" w14:textId="7E9FD4C9"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p>
        </w:tc>
      </w:tr>
      <w:tr w:rsidR="007B2B8C" w:rsidRPr="007F2EA9" w14:paraId="0688CF95" w14:textId="77777777" w:rsidTr="00D217AB">
        <w:trPr>
          <w:trHeight w:val="773"/>
        </w:trPr>
        <w:tc>
          <w:tcPr>
            <w:tcW w:w="2045" w:type="dxa"/>
            <w:shd w:val="clear" w:color="auto" w:fill="00B0F0"/>
            <w:noWrap/>
          </w:tcPr>
          <w:p w14:paraId="5756AE68"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62DDF1FE" w14:textId="766BDEB0"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（名前）</w:t>
            </w:r>
          </w:p>
        </w:tc>
        <w:tc>
          <w:tcPr>
            <w:tcW w:w="2267" w:type="dxa"/>
            <w:shd w:val="clear" w:color="auto" w:fill="00B0F0"/>
            <w:noWrap/>
          </w:tcPr>
          <w:p w14:paraId="77997E4D" w14:textId="2B233F7F" w:rsidR="007B2B8C" w:rsidRPr="00C16544"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shd w:val="clear" w:color="auto" w:fill="00B0F0"/>
            <w:noWrap/>
          </w:tcPr>
          <w:p w14:paraId="568F58CA" w14:textId="1667FBFA"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shd w:val="clear" w:color="auto" w:fill="00B0F0"/>
            <w:noWrap/>
          </w:tcPr>
          <w:p w14:paraId="544E314C" w14:textId="12B6BC4D"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shd w:val="clear" w:color="auto" w:fill="00B0F0"/>
          </w:tcPr>
          <w:p w14:paraId="56C60A5F" w14:textId="25017403"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tc>
      </w:tr>
      <w:tr w:rsidR="007B2B8C" w:rsidRPr="007F2EA9" w14:paraId="5123C4B7" w14:textId="77777777" w:rsidTr="00D217AB">
        <w:trPr>
          <w:trHeight w:val="773"/>
        </w:trPr>
        <w:tc>
          <w:tcPr>
            <w:tcW w:w="2045" w:type="dxa"/>
            <w:shd w:val="clear" w:color="auto" w:fill="00B0F0"/>
            <w:noWrap/>
          </w:tcPr>
          <w:p w14:paraId="234AEC71"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48F4A6E9" w14:textId="6F3FBF8C"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（電話番号）</w:t>
            </w:r>
          </w:p>
        </w:tc>
        <w:tc>
          <w:tcPr>
            <w:tcW w:w="2267" w:type="dxa"/>
            <w:shd w:val="clear" w:color="auto" w:fill="00B0F0"/>
            <w:noWrap/>
          </w:tcPr>
          <w:p w14:paraId="402546BB"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6CB4206B" w14:textId="7117581C" w:rsidR="007B2B8C" w:rsidRPr="00C16544"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shd w:val="clear" w:color="auto" w:fill="00B0F0"/>
            <w:noWrap/>
          </w:tcPr>
          <w:p w14:paraId="554C98AA" w14:textId="2C3AE03F"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shd w:val="clear" w:color="auto" w:fill="00B0F0"/>
            <w:noWrap/>
          </w:tcPr>
          <w:p w14:paraId="76898BE5" w14:textId="13199045"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shd w:val="clear" w:color="auto" w:fill="00B0F0"/>
          </w:tcPr>
          <w:p w14:paraId="15C8BDBD" w14:textId="0311A795"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tc>
      </w:tr>
      <w:tr w:rsidR="007B2B8C" w:rsidRPr="007F2EA9" w14:paraId="0A41E64F" w14:textId="77777777" w:rsidTr="00D217AB">
        <w:trPr>
          <w:trHeight w:val="773"/>
        </w:trPr>
        <w:tc>
          <w:tcPr>
            <w:tcW w:w="2045" w:type="dxa"/>
            <w:shd w:val="clear" w:color="auto" w:fill="00B0F0"/>
            <w:noWrap/>
          </w:tcPr>
          <w:p w14:paraId="1935D5EC" w14:textId="723F2AF2" w:rsidR="007B2B8C" w:rsidRPr="00780B5D"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お問い合わせ登録</w:t>
            </w:r>
          </w:p>
        </w:tc>
        <w:tc>
          <w:tcPr>
            <w:tcW w:w="2267" w:type="dxa"/>
            <w:shd w:val="clear" w:color="auto" w:fill="00B0F0"/>
            <w:noWrap/>
          </w:tcPr>
          <w:p w14:paraId="415C8637" w14:textId="3610214A"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C16544">
              <w:rPr>
                <w:rFonts w:ascii="メイリオ" w:eastAsia="メイリオ" w:hAnsi="メイリオ" w:cs="ＭＳ Ｐゴシック" w:hint="eastAsia"/>
                <w:kern w:val="0"/>
                <w:sz w:val="18"/>
                <w:szCs w:val="18"/>
              </w:rPr>
              <w:t>半角</w:t>
            </w:r>
            <w:r>
              <w:rPr>
                <w:rFonts w:ascii="メイリオ" w:eastAsia="メイリオ" w:hAnsi="メイリオ" w:cs="ＭＳ Ｐゴシック" w:hint="eastAsia"/>
                <w:kern w:val="0"/>
                <w:sz w:val="18"/>
                <w:szCs w:val="18"/>
              </w:rPr>
              <w:t>英数</w:t>
            </w:r>
            <w:r w:rsidRPr="00C16544">
              <w:rPr>
                <w:rFonts w:ascii="メイリオ" w:eastAsia="メイリオ" w:hAnsi="メイリオ" w:cs="ＭＳ Ｐゴシック" w:hint="eastAsia"/>
                <w:kern w:val="0"/>
                <w:sz w:val="18"/>
                <w:szCs w:val="18"/>
              </w:rPr>
              <w:t>文字、全角文字</w:t>
            </w:r>
          </w:p>
        </w:tc>
        <w:tc>
          <w:tcPr>
            <w:tcW w:w="1427" w:type="dxa"/>
            <w:shd w:val="clear" w:color="auto" w:fill="00B0F0"/>
            <w:noWrap/>
          </w:tcPr>
          <w:p w14:paraId="1595D0C3" w14:textId="716F3E59"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１０</w:t>
            </w:r>
          </w:p>
        </w:tc>
        <w:tc>
          <w:tcPr>
            <w:tcW w:w="1650" w:type="dxa"/>
            <w:shd w:val="clear" w:color="auto" w:fill="00B0F0"/>
            <w:noWrap/>
          </w:tcPr>
          <w:p w14:paraId="2F768815" w14:textId="4030BC9C"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１００</w:t>
            </w:r>
          </w:p>
        </w:tc>
        <w:tc>
          <w:tcPr>
            <w:tcW w:w="2389" w:type="dxa"/>
            <w:shd w:val="clear" w:color="auto" w:fill="00B0F0"/>
          </w:tcPr>
          <w:p w14:paraId="53D2C038" w14:textId="77777777"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010CA1F2"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p w14:paraId="714F4CCA" w14:textId="075C5ABA" w:rsidR="007B2B8C" w:rsidRPr="00356BA7"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tc>
      </w:tr>
    </w:tbl>
    <w:p w14:paraId="670A007F" w14:textId="77777777" w:rsidR="00780B5D" w:rsidRDefault="00780B5D" w:rsidP="00740BF6">
      <w:pPr>
        <w:ind w:leftChars="200" w:left="382"/>
      </w:pPr>
    </w:p>
    <w:p w14:paraId="05C207E5" w14:textId="77777777" w:rsidR="007F2EA9" w:rsidRDefault="007F2EA9" w:rsidP="00740BF6">
      <w:pPr>
        <w:ind w:leftChars="200" w:left="382"/>
      </w:pPr>
      <w:r>
        <w:rPr>
          <w:rFonts w:hint="eastAsia"/>
        </w:rPr>
        <w:t>※権限 6-3-1-4のみ、ラジオボタンで選択可能、その他の画面は</w:t>
      </w:r>
      <w:r w:rsidR="005E2107">
        <w:rPr>
          <w:rFonts w:hint="eastAsia"/>
        </w:rPr>
        <w:t>隠し</w:t>
      </w:r>
      <w:r w:rsidR="00FB37FD">
        <w:rPr>
          <w:rFonts w:hint="eastAsia"/>
        </w:rPr>
        <w:t>情報として</w:t>
      </w:r>
      <w:r w:rsidR="005E2107">
        <w:rPr>
          <w:rFonts w:hint="eastAsia"/>
        </w:rPr>
        <w:t>設定</w:t>
      </w:r>
    </w:p>
    <w:p w14:paraId="7FB5840D" w14:textId="77777777" w:rsidR="00FB37FD" w:rsidRDefault="005E2107" w:rsidP="00740BF6">
      <w:pPr>
        <w:ind w:leftChars="200" w:left="382"/>
      </w:pPr>
      <w:r>
        <w:rPr>
          <w:rFonts w:hint="eastAsia"/>
        </w:rPr>
        <w:tab/>
        <w:t>0：システム管理者、1：運用管理者、2：一般会員</w:t>
      </w:r>
    </w:p>
    <w:p w14:paraId="7197D8D6" w14:textId="77777777" w:rsidR="007724F3" w:rsidRDefault="007724F3">
      <w:pPr>
        <w:widowControl/>
        <w:spacing w:line="240" w:lineRule="auto"/>
        <w:ind w:leftChars="0" w:left="0"/>
        <w:jc w:val="left"/>
      </w:pPr>
      <w:r>
        <w:br w:type="page"/>
      </w:r>
    </w:p>
    <w:p w14:paraId="69667C28" w14:textId="77777777" w:rsidR="005E2107" w:rsidRDefault="007724F3" w:rsidP="007724F3">
      <w:pPr>
        <w:pStyle w:val="1"/>
        <w:spacing w:after="145"/>
      </w:pPr>
      <w:bookmarkStart w:id="11" w:name="_Toc64295491"/>
      <w:r>
        <w:rPr>
          <w:rFonts w:hint="eastAsia"/>
        </w:rPr>
        <w:lastRenderedPageBreak/>
        <w:t>プログラム構造</w:t>
      </w:r>
      <w:r w:rsidR="00BC0909">
        <w:rPr>
          <w:rFonts w:hint="eastAsia"/>
        </w:rPr>
        <w:t>設計</w:t>
      </w:r>
      <w:bookmarkEnd w:id="11"/>
    </w:p>
    <w:p w14:paraId="1BB5F276" w14:textId="77777777" w:rsidR="00BC0909" w:rsidRDefault="00BC0909" w:rsidP="007724F3">
      <w:pPr>
        <w:pStyle w:val="2"/>
        <w:spacing w:after="145"/>
      </w:pPr>
      <w:bookmarkStart w:id="12" w:name="_Toc64295492"/>
      <w:r>
        <w:rPr>
          <w:rFonts w:hint="eastAsia"/>
        </w:rPr>
        <w:t>概要</w:t>
      </w:r>
      <w:bookmarkEnd w:id="12"/>
    </w:p>
    <w:p w14:paraId="2E2349DF" w14:textId="77777777" w:rsidR="007A5527" w:rsidRDefault="007A5527" w:rsidP="007A5527">
      <w:pPr>
        <w:ind w:left="765"/>
      </w:pPr>
      <w:r>
        <w:rPr>
          <w:rFonts w:hint="eastAsia"/>
        </w:rPr>
        <w:t>拡張性、再利用性、セキュリティ侵害に対する堅牢性を考慮したプログラム構造とするために</w:t>
      </w:r>
    </w:p>
    <w:p w14:paraId="1AD5C1E9" w14:textId="77777777" w:rsidR="007A5527" w:rsidRDefault="003D5652" w:rsidP="007A5527">
      <w:pPr>
        <w:ind w:left="765"/>
      </w:pPr>
      <w:r>
        <w:rPr>
          <w:rFonts w:hint="eastAsia"/>
        </w:rPr>
        <w:t>下記の点を決定した。</w:t>
      </w:r>
    </w:p>
    <w:p w14:paraId="157CCF94" w14:textId="77777777" w:rsidR="003D5652" w:rsidRDefault="003D5652" w:rsidP="007A5527">
      <w:pPr>
        <w:ind w:left="765"/>
      </w:pPr>
      <w:r>
        <w:rPr>
          <w:rFonts w:hint="eastAsia"/>
        </w:rPr>
        <w:t>・アクセス制御の方式</w:t>
      </w:r>
    </w:p>
    <w:p w14:paraId="1B21475E" w14:textId="19D4CDC2" w:rsidR="003D5652" w:rsidRDefault="003D5652" w:rsidP="007A5527">
      <w:pPr>
        <w:ind w:left="765"/>
      </w:pPr>
      <w:r>
        <w:rPr>
          <w:rFonts w:hint="eastAsia"/>
        </w:rPr>
        <w:t>・在庫情報の取扱い</w:t>
      </w:r>
    </w:p>
    <w:p w14:paraId="13E6562F" w14:textId="09FFB55C" w:rsidR="00FD5D44" w:rsidRPr="004052D7" w:rsidRDefault="00FD5D44" w:rsidP="007A5527">
      <w:pPr>
        <w:ind w:left="765"/>
      </w:pPr>
      <w:r w:rsidRPr="004052D7">
        <w:rPr>
          <w:rFonts w:hint="eastAsia"/>
        </w:rPr>
        <w:t>※</w:t>
      </w:r>
      <w:r w:rsidRPr="004052D7">
        <w:t xml:space="preserve"> </w:t>
      </w:r>
      <w:r w:rsidRPr="004052D7">
        <w:rPr>
          <w:rFonts w:hint="eastAsia"/>
        </w:rPr>
        <w:t>登録・更新・削除機能は、処理の完了後に</w:t>
      </w:r>
      <w:r w:rsidRPr="004052D7">
        <w:rPr>
          <w:rFonts w:hint="eastAsia"/>
          <w:b/>
          <w:bCs/>
        </w:rPr>
        <w:t>フォーワード処理</w:t>
      </w:r>
      <w:r w:rsidRPr="004052D7">
        <w:rPr>
          <w:rFonts w:hint="eastAsia"/>
        </w:rPr>
        <w:t>で完了画面に遷移するように実装する</w:t>
      </w:r>
    </w:p>
    <w:p w14:paraId="66BBA2B5" w14:textId="7F8906C6" w:rsidR="003D5652" w:rsidRDefault="00FD5D44" w:rsidP="007A5527">
      <w:pPr>
        <w:ind w:left="765"/>
      </w:pPr>
      <w:r w:rsidRPr="004052D7">
        <w:rPr>
          <w:rFonts w:hint="eastAsia"/>
        </w:rPr>
        <w:t xml:space="preserve"> </w:t>
      </w:r>
      <w:r w:rsidRPr="004052D7">
        <w:t xml:space="preserve">  </w:t>
      </w:r>
      <w:r w:rsidRPr="004052D7">
        <w:rPr>
          <w:rFonts w:hint="eastAsia"/>
        </w:rPr>
        <w:t>尚、完了画面を表示するためのコントローラの実装は不要とする</w:t>
      </w:r>
    </w:p>
    <w:p w14:paraId="46D5C5E7" w14:textId="42EA21A4" w:rsidR="00791253" w:rsidRDefault="00791253" w:rsidP="007A5527">
      <w:pPr>
        <w:ind w:left="765"/>
      </w:pPr>
      <w:r w:rsidRPr="004052D7">
        <w:rPr>
          <w:rFonts w:hint="eastAsia"/>
        </w:rPr>
        <w:t>※</w:t>
      </w:r>
      <w:r>
        <w:rPr>
          <w:rFonts w:hint="eastAsia"/>
        </w:rPr>
        <w:t xml:space="preserve"> 運用管理者のプログラム構造設計は、補足説明資料を確認すること</w:t>
      </w:r>
    </w:p>
    <w:p w14:paraId="13329E05" w14:textId="77777777" w:rsidR="00FD5D44" w:rsidRPr="00FD5D44" w:rsidRDefault="00FD5D44" w:rsidP="007A5527">
      <w:pPr>
        <w:ind w:left="765"/>
      </w:pPr>
    </w:p>
    <w:p w14:paraId="475DF77C" w14:textId="77777777" w:rsidR="007724F3" w:rsidRDefault="00C74169" w:rsidP="007724F3">
      <w:pPr>
        <w:pStyle w:val="2"/>
        <w:spacing w:after="145"/>
      </w:pPr>
      <w:bookmarkStart w:id="13" w:name="_Toc64295493"/>
      <w:r>
        <w:rPr>
          <w:rFonts w:hint="eastAsia"/>
        </w:rPr>
        <w:t>アクセス制御</w:t>
      </w:r>
      <w:r w:rsidR="003D5652">
        <w:rPr>
          <w:rFonts w:hint="eastAsia"/>
        </w:rPr>
        <w:t>の方式</w:t>
      </w:r>
      <w:bookmarkEnd w:id="13"/>
    </w:p>
    <w:p w14:paraId="7AEC21F1" w14:textId="6061FF3C" w:rsidR="00C74169" w:rsidRDefault="00C74169" w:rsidP="000C10AD">
      <w:pPr>
        <w:ind w:leftChars="209"/>
      </w:pPr>
      <w:r>
        <w:rPr>
          <w:rFonts w:hint="eastAsia"/>
        </w:rPr>
        <w:t>・利用者の権限に応じてアクセスできる機能を制限するために、</w:t>
      </w:r>
      <w:r w:rsidR="00FD5D44" w:rsidRPr="004052D7">
        <w:rPr>
          <w:rFonts w:hint="eastAsia"/>
        </w:rPr>
        <w:t>フィルタ</w:t>
      </w:r>
      <w:r>
        <w:rPr>
          <w:rFonts w:hint="eastAsia"/>
        </w:rPr>
        <w:t>を利用する。</w:t>
      </w:r>
    </w:p>
    <w:p w14:paraId="4FDF08D8" w14:textId="77777777" w:rsidR="00C74169" w:rsidRDefault="00C74169" w:rsidP="000C10AD">
      <w:pPr>
        <w:ind w:leftChars="209"/>
      </w:pPr>
      <w:r>
        <w:rPr>
          <w:rFonts w:hint="eastAsia"/>
        </w:rPr>
        <w:t>・権限の判別は、以下の方法で行う</w:t>
      </w:r>
    </w:p>
    <w:p w14:paraId="3A632EB2" w14:textId="77777777" w:rsidR="00C74169" w:rsidRDefault="00C74169" w:rsidP="00B144F7">
      <w:pPr>
        <w:pStyle w:val="ab"/>
        <w:numPr>
          <w:ilvl w:val="0"/>
          <w:numId w:val="2"/>
        </w:numPr>
        <w:ind w:leftChars="0"/>
      </w:pPr>
      <w:r>
        <w:rPr>
          <w:rFonts w:hint="eastAsia"/>
        </w:rPr>
        <w:t>SessionAttributeにログイン情報があるか否か</w:t>
      </w:r>
    </w:p>
    <w:p w14:paraId="0A032F8B" w14:textId="77777777" w:rsidR="00FD6E22" w:rsidRDefault="00FD6E22" w:rsidP="00B144F7">
      <w:pPr>
        <w:pStyle w:val="ab"/>
        <w:numPr>
          <w:ilvl w:val="0"/>
          <w:numId w:val="2"/>
        </w:numPr>
        <w:ind w:leftChars="0"/>
      </w:pPr>
      <w:r>
        <w:rPr>
          <w:rFonts w:hint="eastAsia"/>
        </w:rPr>
        <w:t>ログイン情報がない場合、非会員機能及び会員削除完了画面</w:t>
      </w:r>
    </w:p>
    <w:p w14:paraId="3743A8E9" w14:textId="77777777" w:rsidR="00C74169" w:rsidRDefault="00C74169" w:rsidP="00B144F7">
      <w:pPr>
        <w:pStyle w:val="ab"/>
        <w:numPr>
          <w:ilvl w:val="0"/>
          <w:numId w:val="2"/>
        </w:numPr>
        <w:ind w:leftChars="0"/>
      </w:pPr>
      <w:r>
        <w:rPr>
          <w:rFonts w:hint="eastAsia"/>
        </w:rPr>
        <w:t>ログイン情報がある場合、権限は一般会員、運用管理者、システム管理者のいずれか</w:t>
      </w:r>
    </w:p>
    <w:p w14:paraId="39B3BC13" w14:textId="77777777" w:rsidR="006D65FD" w:rsidRDefault="006D65FD" w:rsidP="006D65FD">
      <w:pPr>
        <w:pStyle w:val="ab"/>
        <w:ind w:leftChars="0" w:left="1407"/>
      </w:pPr>
    </w:p>
    <w:p w14:paraId="3F42FF0B" w14:textId="77777777" w:rsidR="006D65FD" w:rsidRDefault="006D65FD" w:rsidP="006D65FD">
      <w:pPr>
        <w:ind w:leftChars="209"/>
      </w:pPr>
      <w:r>
        <w:rPr>
          <w:rFonts w:hint="eastAsia"/>
        </w:rPr>
        <w:t>(1) 権限一覧</w:t>
      </w: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A0025E" w:rsidRPr="008914A9" w14:paraId="554BE61F" w14:textId="77777777" w:rsidTr="00801CA1">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83F102F" w14:textId="77777777" w:rsidR="00A0025E" w:rsidRPr="008914A9" w:rsidRDefault="00A0025E" w:rsidP="00801CA1">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5C7D9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A0025E" w:rsidRPr="008914A9" w14:paraId="168984CB" w14:textId="77777777" w:rsidTr="00801CA1">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BC8174A" w14:textId="77777777" w:rsidR="00A0025E" w:rsidRPr="008914A9" w:rsidRDefault="00A0025E" w:rsidP="00801CA1">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26325E8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561496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04A68A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19EE1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72EB95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A0025E" w:rsidRPr="008914A9" w14:paraId="56E337ED"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4" w:space="0" w:color="B6DDE8" w:themeColor="accent5" w:themeTint="66"/>
            </w:tcBorders>
          </w:tcPr>
          <w:p w14:paraId="34B8241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1</w:t>
            </w:r>
          </w:p>
        </w:tc>
        <w:tc>
          <w:tcPr>
            <w:tcW w:w="1656" w:type="dxa"/>
            <w:vMerge w:val="restart"/>
            <w:tcBorders>
              <w:top w:val="single" w:sz="4" w:space="0" w:color="B6DDE8" w:themeColor="accent5" w:themeTint="66"/>
            </w:tcBorders>
          </w:tcPr>
          <w:p w14:paraId="174D0649"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汎用</w:t>
            </w:r>
          </w:p>
        </w:tc>
        <w:tc>
          <w:tcPr>
            <w:tcW w:w="328" w:type="dxa"/>
            <w:tcBorders>
              <w:top w:val="single" w:sz="4" w:space="0" w:color="B6DDE8" w:themeColor="accent5" w:themeTint="66"/>
            </w:tcBorders>
          </w:tcPr>
          <w:p w14:paraId="00F6CB0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Borders>
              <w:top w:val="single" w:sz="4" w:space="0" w:color="B6DDE8" w:themeColor="accent5" w:themeTint="66"/>
            </w:tcBorders>
          </w:tcPr>
          <w:p w14:paraId="16D7A15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ログイン</w:t>
            </w:r>
          </w:p>
        </w:tc>
        <w:tc>
          <w:tcPr>
            <w:tcW w:w="1447" w:type="dxa"/>
            <w:tcBorders>
              <w:top w:val="single" w:sz="4" w:space="0" w:color="B6DDE8" w:themeColor="accent5" w:themeTint="66"/>
            </w:tcBorders>
            <w:vAlign w:val="center"/>
          </w:tcPr>
          <w:p w14:paraId="69553942"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0582763B"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78FE57BF"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507941EE"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7C65E37"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5E5719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E437650"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p>
        </w:tc>
        <w:tc>
          <w:tcPr>
            <w:tcW w:w="328" w:type="dxa"/>
          </w:tcPr>
          <w:p w14:paraId="6D1EA75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4C068AF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ログアウト</w:t>
            </w:r>
          </w:p>
        </w:tc>
        <w:tc>
          <w:tcPr>
            <w:tcW w:w="1447" w:type="dxa"/>
            <w:vAlign w:val="center"/>
          </w:tcPr>
          <w:p w14:paraId="320F43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E8E674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81D146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EA414F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38EB135"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194D2D"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2</w:t>
            </w:r>
          </w:p>
        </w:tc>
        <w:tc>
          <w:tcPr>
            <w:tcW w:w="1656" w:type="dxa"/>
            <w:vMerge w:val="restart"/>
          </w:tcPr>
          <w:p w14:paraId="15B2B87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商品管理</w:t>
            </w:r>
          </w:p>
        </w:tc>
        <w:tc>
          <w:tcPr>
            <w:tcW w:w="328" w:type="dxa"/>
          </w:tcPr>
          <w:p w14:paraId="045AEC6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2F2C9A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vAlign w:val="center"/>
          </w:tcPr>
          <w:p w14:paraId="5D2225A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20C4C7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CDD68C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509C9C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3151EF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3116E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5A4824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CAB917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CF870D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(新着順)</w:t>
            </w:r>
          </w:p>
        </w:tc>
        <w:tc>
          <w:tcPr>
            <w:tcW w:w="1447" w:type="dxa"/>
            <w:vAlign w:val="center"/>
          </w:tcPr>
          <w:p w14:paraId="620D2C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E6CB4C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60BFF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9B22A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4DAE8D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C51682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A15A7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CA21C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347E4FF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(売れ筋順)</w:t>
            </w:r>
          </w:p>
        </w:tc>
        <w:tc>
          <w:tcPr>
            <w:tcW w:w="1447" w:type="dxa"/>
            <w:vAlign w:val="center"/>
          </w:tcPr>
          <w:p w14:paraId="6CCEA8E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F3338A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12480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762D0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4E0150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D2404B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39D5640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A6A427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6983DF3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カテゴリ別検索</w:t>
            </w:r>
          </w:p>
        </w:tc>
        <w:tc>
          <w:tcPr>
            <w:tcW w:w="1447" w:type="dxa"/>
            <w:vAlign w:val="center"/>
          </w:tcPr>
          <w:p w14:paraId="031705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53F409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69C96B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04E3F5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54BA90A"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F7F7260"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175394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C6F4BD5" w14:textId="3A4B03CD"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tcPr>
          <w:p w14:paraId="54BD365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商品詳細表示</w:t>
            </w:r>
          </w:p>
        </w:tc>
        <w:tc>
          <w:tcPr>
            <w:tcW w:w="1447" w:type="dxa"/>
            <w:vAlign w:val="center"/>
          </w:tcPr>
          <w:p w14:paraId="79DAB3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624EDB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1BFA8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0AFDA0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FA2014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2A0B97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6AF7624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F82B835" w14:textId="54987507"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6</w:t>
            </w:r>
          </w:p>
        </w:tc>
        <w:tc>
          <w:tcPr>
            <w:tcW w:w="2105" w:type="dxa"/>
          </w:tcPr>
          <w:p w14:paraId="44E195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商品登録</w:t>
            </w:r>
          </w:p>
        </w:tc>
        <w:tc>
          <w:tcPr>
            <w:tcW w:w="1447" w:type="dxa"/>
            <w:vAlign w:val="center"/>
          </w:tcPr>
          <w:p w14:paraId="1D2F78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13F0A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87262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DD0002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8B98A5C"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516D97B"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8A2065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DB3750" w14:textId="44BCE823"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7</w:t>
            </w:r>
          </w:p>
        </w:tc>
        <w:tc>
          <w:tcPr>
            <w:tcW w:w="2105" w:type="dxa"/>
          </w:tcPr>
          <w:p w14:paraId="76E5D8D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商品変更</w:t>
            </w:r>
          </w:p>
        </w:tc>
        <w:tc>
          <w:tcPr>
            <w:tcW w:w="1447" w:type="dxa"/>
            <w:vAlign w:val="center"/>
          </w:tcPr>
          <w:p w14:paraId="6ABDB0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A2B5E2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7CFD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87D44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2F2321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0FDDD8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0628C31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4D1EA0D" w14:textId="254F96BF"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8</w:t>
            </w:r>
          </w:p>
        </w:tc>
        <w:tc>
          <w:tcPr>
            <w:tcW w:w="2105" w:type="dxa"/>
          </w:tcPr>
          <w:p w14:paraId="640CEF9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vAlign w:val="center"/>
          </w:tcPr>
          <w:p w14:paraId="5F50E2F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D1F75B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F3EDD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AF7E3F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674C36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77387F" w14:textId="77777777" w:rsidR="00A0025E" w:rsidRPr="008914A9" w:rsidRDefault="00A0025E" w:rsidP="00801CA1">
            <w:pPr>
              <w:ind w:leftChars="0" w:left="0"/>
              <w:rPr>
                <w:rFonts w:ascii="ＭＳ Ｐゴシック" w:eastAsia="ＭＳ Ｐゴシック" w:hAnsi="ＭＳ Ｐゴシック" w:cs="メイリオ"/>
                <w:bCs w:val="0"/>
                <w:sz w:val="18"/>
                <w:szCs w:val="18"/>
              </w:rPr>
            </w:pPr>
            <w:r w:rsidRPr="008914A9">
              <w:rPr>
                <w:rFonts w:ascii="ＭＳ Ｐゴシック" w:eastAsia="ＭＳ Ｐゴシック" w:hAnsi="ＭＳ Ｐゴシック" w:cs="メイリオ" w:hint="eastAsia"/>
                <w:sz w:val="18"/>
                <w:szCs w:val="18"/>
              </w:rPr>
              <w:t>3</w:t>
            </w:r>
          </w:p>
        </w:tc>
        <w:tc>
          <w:tcPr>
            <w:tcW w:w="1656" w:type="dxa"/>
            <w:vMerge w:val="restart"/>
          </w:tcPr>
          <w:p w14:paraId="28BF522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カテゴリ管理</w:t>
            </w:r>
          </w:p>
        </w:tc>
        <w:tc>
          <w:tcPr>
            <w:tcW w:w="328" w:type="dxa"/>
          </w:tcPr>
          <w:p w14:paraId="4EC073D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4829FE9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カテゴリ一覧表示</w:t>
            </w:r>
          </w:p>
        </w:tc>
        <w:tc>
          <w:tcPr>
            <w:tcW w:w="1447" w:type="dxa"/>
            <w:vAlign w:val="center"/>
          </w:tcPr>
          <w:p w14:paraId="0E18B2C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48E96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D2C52F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877C95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8D40DD"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878753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034DCE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70B464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06952DF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カテゴリ詳細表示</w:t>
            </w:r>
          </w:p>
        </w:tc>
        <w:tc>
          <w:tcPr>
            <w:tcW w:w="1447" w:type="dxa"/>
          </w:tcPr>
          <w:p w14:paraId="24118B3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0177E9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05F97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E55619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8CFECA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1FE067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294A2B0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D62007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53B99DC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カテゴリ登録</w:t>
            </w:r>
          </w:p>
        </w:tc>
        <w:tc>
          <w:tcPr>
            <w:tcW w:w="1447" w:type="dxa"/>
          </w:tcPr>
          <w:p w14:paraId="12E73B2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BD623A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122DCF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183D00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AE700E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7BB70CF9"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87996C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B9A46E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589EFA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カテゴリ変更</w:t>
            </w:r>
          </w:p>
        </w:tc>
        <w:tc>
          <w:tcPr>
            <w:tcW w:w="1447" w:type="dxa"/>
          </w:tcPr>
          <w:p w14:paraId="65F7919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598EC2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6A770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0864A8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437508E"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1982AB"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CB6A62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611CDD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34125B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カテゴリ削除</w:t>
            </w:r>
          </w:p>
        </w:tc>
        <w:tc>
          <w:tcPr>
            <w:tcW w:w="1447" w:type="dxa"/>
          </w:tcPr>
          <w:p w14:paraId="3F3F4A1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0A68A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5D20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BC65F0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46F56C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91A0AFC" w14:textId="77777777" w:rsidR="00A0025E" w:rsidRPr="008914A9" w:rsidRDefault="00A0025E" w:rsidP="00801CA1">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1656" w:type="dxa"/>
            <w:vMerge w:val="restart"/>
          </w:tcPr>
          <w:p w14:paraId="7724569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買い物かご管理</w:t>
            </w:r>
          </w:p>
        </w:tc>
        <w:tc>
          <w:tcPr>
            <w:tcW w:w="328" w:type="dxa"/>
          </w:tcPr>
          <w:p w14:paraId="481BA2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673A82A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tcPr>
          <w:p w14:paraId="4AB339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8A46A0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68384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E74731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3EEFD757"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E5FDC17"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7E8B3E1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EDABD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68A943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商品追加</w:t>
            </w:r>
          </w:p>
        </w:tc>
        <w:tc>
          <w:tcPr>
            <w:tcW w:w="1447" w:type="dxa"/>
          </w:tcPr>
          <w:p w14:paraId="4092047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22D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005AA9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1648B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EA8C9F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2250471"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12822B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BC995A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F7E540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商品個数変更</w:t>
            </w:r>
          </w:p>
        </w:tc>
        <w:tc>
          <w:tcPr>
            <w:tcW w:w="1447" w:type="dxa"/>
          </w:tcPr>
          <w:p w14:paraId="1C6B354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7E8250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FE28DB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64449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40E43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C58285F"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D11AE3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5618F3"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0408045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tcPr>
          <w:p w14:paraId="429C0E5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7DF266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6D10E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D25BF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49BA0BD0" w14:textId="77777777" w:rsidR="000C10AD" w:rsidRDefault="000C10AD" w:rsidP="00C74169">
      <w:pPr>
        <w:ind w:left="765" w:firstLineChars="200" w:firstLine="382"/>
      </w:pP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0C10AD" w:rsidRPr="008914A9" w14:paraId="0A43EC21" w14:textId="77777777" w:rsidTr="00C85895">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1640FCB" w14:textId="77777777" w:rsidR="000C10AD" w:rsidRPr="008914A9" w:rsidRDefault="000C10AD" w:rsidP="00C85895">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BEA16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0C10AD" w:rsidRPr="008914A9" w14:paraId="0A4B372C" w14:textId="77777777" w:rsidTr="00C85895">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6AC6740B" w14:textId="77777777" w:rsidR="000C10AD" w:rsidRPr="008914A9" w:rsidRDefault="000C10AD" w:rsidP="00C85895">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A5EC3D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08B835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33A8CF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83E39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62310E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0C10AD" w:rsidRPr="008914A9" w14:paraId="76B50EF7"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029045A4" w14:textId="77777777" w:rsidR="000C10AD" w:rsidRPr="008914A9" w:rsidRDefault="000C10AD" w:rsidP="00C85895">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1656" w:type="dxa"/>
            <w:vMerge w:val="restart"/>
          </w:tcPr>
          <w:p w14:paraId="73CC4FF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注文管理</w:t>
            </w:r>
          </w:p>
        </w:tc>
        <w:tc>
          <w:tcPr>
            <w:tcW w:w="328" w:type="dxa"/>
          </w:tcPr>
          <w:p w14:paraId="002470BB"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110570C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注文一覧表示</w:t>
            </w:r>
          </w:p>
        </w:tc>
        <w:tc>
          <w:tcPr>
            <w:tcW w:w="1447" w:type="dxa"/>
          </w:tcPr>
          <w:p w14:paraId="18C366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326CF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788B35B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0F98DF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26442F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0BFDFD"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61B87E3"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5938D30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4056D6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注文詳細表示</w:t>
            </w:r>
          </w:p>
        </w:tc>
        <w:tc>
          <w:tcPr>
            <w:tcW w:w="1447" w:type="dxa"/>
          </w:tcPr>
          <w:p w14:paraId="0F43779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4FADE7"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4DCF4CC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24C19B0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568AF93"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4B6AC4A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5A06B48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E48569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482DC30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注文登録</w:t>
            </w:r>
          </w:p>
        </w:tc>
        <w:tc>
          <w:tcPr>
            <w:tcW w:w="1447" w:type="dxa"/>
          </w:tcPr>
          <w:p w14:paraId="1E9EDE6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FC6AB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13A09E3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3E2231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32241F6"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C247729" w14:textId="77777777" w:rsidR="000C10AD" w:rsidRPr="008914A9" w:rsidRDefault="000C10AD" w:rsidP="00C85895">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6</w:t>
            </w:r>
          </w:p>
        </w:tc>
        <w:tc>
          <w:tcPr>
            <w:tcW w:w="1656" w:type="dxa"/>
            <w:vMerge w:val="restart"/>
          </w:tcPr>
          <w:p w14:paraId="1DFC5B2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会員管理</w:t>
            </w:r>
          </w:p>
        </w:tc>
        <w:tc>
          <w:tcPr>
            <w:tcW w:w="328" w:type="dxa"/>
          </w:tcPr>
          <w:p w14:paraId="7541B95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7571089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会員一覧表示</w:t>
            </w:r>
          </w:p>
        </w:tc>
        <w:tc>
          <w:tcPr>
            <w:tcW w:w="1447" w:type="dxa"/>
          </w:tcPr>
          <w:p w14:paraId="0C63609A"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B7D9C0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D7BF8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DCDD4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590EB12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4971BB"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009CD3F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7CC469"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1C87B88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会員詳細表示</w:t>
            </w:r>
          </w:p>
        </w:tc>
        <w:tc>
          <w:tcPr>
            <w:tcW w:w="1447" w:type="dxa"/>
          </w:tcPr>
          <w:p w14:paraId="1DBEE3D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F380B5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64188C7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CD2AB9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7B9159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3AFF0F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2FBB7FC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722E06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007656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会員登録</w:t>
            </w:r>
          </w:p>
        </w:tc>
        <w:tc>
          <w:tcPr>
            <w:tcW w:w="1447" w:type="dxa"/>
          </w:tcPr>
          <w:p w14:paraId="56C8CFD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0D96AC0"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FE1422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5FB4D76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6D4AF58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27EF789"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6BEB11E4"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41A50D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709C091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会員変更</w:t>
            </w:r>
          </w:p>
        </w:tc>
        <w:tc>
          <w:tcPr>
            <w:tcW w:w="1447" w:type="dxa"/>
          </w:tcPr>
          <w:p w14:paraId="2D14BD8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FB78A5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0F42B1C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0CA9E88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5322164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FB97456"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8B0E7A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5B4A8F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2EC40D9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会員削除</w:t>
            </w:r>
          </w:p>
        </w:tc>
        <w:tc>
          <w:tcPr>
            <w:tcW w:w="1447" w:type="dxa"/>
          </w:tcPr>
          <w:p w14:paraId="324B04E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3079C43"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56026C5D"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3604043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610A38" w:rsidRPr="008914A9" w14:paraId="73473E3F"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tcPr>
          <w:p w14:paraId="3127463A" w14:textId="77777777" w:rsidR="00610A38" w:rsidRPr="008914A9" w:rsidRDefault="00610A38" w:rsidP="00610A38">
            <w:pPr>
              <w:ind w:leftChars="0" w:left="0"/>
              <w:rPr>
                <w:rFonts w:ascii="ＭＳ Ｐゴシック" w:eastAsia="ＭＳ Ｐゴシック" w:hAnsi="ＭＳ Ｐゴシック" w:cs="メイリオ"/>
                <w:sz w:val="18"/>
                <w:szCs w:val="18"/>
              </w:rPr>
            </w:pPr>
          </w:p>
        </w:tc>
        <w:tc>
          <w:tcPr>
            <w:tcW w:w="1656" w:type="dxa"/>
          </w:tcPr>
          <w:p w14:paraId="4ABDDBD7" w14:textId="7777777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70A794E1" w14:textId="0F2BFB70"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6</w:t>
            </w:r>
          </w:p>
        </w:tc>
        <w:tc>
          <w:tcPr>
            <w:tcW w:w="2105" w:type="dxa"/>
            <w:shd w:val="clear" w:color="auto" w:fill="00B0F0"/>
          </w:tcPr>
          <w:p w14:paraId="68076A68" w14:textId="4ADB142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会員検索</w:t>
            </w:r>
          </w:p>
        </w:tc>
        <w:tc>
          <w:tcPr>
            <w:tcW w:w="1447" w:type="dxa"/>
            <w:shd w:val="clear" w:color="auto" w:fill="00B0F0"/>
          </w:tcPr>
          <w:p w14:paraId="7F89FC8E" w14:textId="43CB562D"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6BAADF8D" w14:textId="6AB5C55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154F09C1" w14:textId="47420359"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1435E963" w14:textId="4A87518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50420F79"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shd w:val="clear" w:color="auto" w:fill="00B0F0"/>
          </w:tcPr>
          <w:p w14:paraId="4BC1E76F" w14:textId="0F5B8754" w:rsidR="00610A38" w:rsidRPr="008914A9" w:rsidRDefault="00610A38" w:rsidP="00610A38">
            <w:pPr>
              <w:ind w:leftChars="0" w:left="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7</w:t>
            </w:r>
          </w:p>
        </w:tc>
        <w:tc>
          <w:tcPr>
            <w:tcW w:w="1656" w:type="dxa"/>
            <w:vMerge w:val="restart"/>
            <w:shd w:val="clear" w:color="auto" w:fill="00B0F0"/>
          </w:tcPr>
          <w:p w14:paraId="68D858B3" w14:textId="0941844D"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お気に入り</w:t>
            </w:r>
          </w:p>
        </w:tc>
        <w:tc>
          <w:tcPr>
            <w:tcW w:w="328" w:type="dxa"/>
            <w:shd w:val="clear" w:color="auto" w:fill="00B0F0"/>
          </w:tcPr>
          <w:p w14:paraId="4ECFC0E4" w14:textId="7F2AEB5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1</w:t>
            </w:r>
          </w:p>
        </w:tc>
        <w:tc>
          <w:tcPr>
            <w:tcW w:w="2105" w:type="dxa"/>
            <w:shd w:val="clear" w:color="auto" w:fill="00B0F0"/>
          </w:tcPr>
          <w:p w14:paraId="1327B9F5" w14:textId="6073EBCE"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一覧表示</w:t>
            </w:r>
          </w:p>
        </w:tc>
        <w:tc>
          <w:tcPr>
            <w:tcW w:w="1447" w:type="dxa"/>
            <w:shd w:val="clear" w:color="auto" w:fill="00B0F0"/>
          </w:tcPr>
          <w:p w14:paraId="76159849" w14:textId="2CB9057E"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35800FC6" w14:textId="12188095"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CE9DE19" w14:textId="48CDACDD"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2FA1D48" w14:textId="6DBAE4A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0F531822"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47CD5556" w14:textId="77777777" w:rsidR="00610A38" w:rsidRDefault="00610A38" w:rsidP="00610A38">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2B4FA4E7"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2975F189" w14:textId="7BD87F1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2</w:t>
            </w:r>
          </w:p>
        </w:tc>
        <w:tc>
          <w:tcPr>
            <w:tcW w:w="2105" w:type="dxa"/>
            <w:shd w:val="clear" w:color="auto" w:fill="00B0F0"/>
          </w:tcPr>
          <w:p w14:paraId="2CBFD06A" w14:textId="21ABA00C"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買い物かごに登録</w:t>
            </w:r>
          </w:p>
        </w:tc>
        <w:tc>
          <w:tcPr>
            <w:tcW w:w="1447" w:type="dxa"/>
            <w:shd w:val="clear" w:color="auto" w:fill="00B0F0"/>
          </w:tcPr>
          <w:p w14:paraId="55AB3C76" w14:textId="5114747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253B5F6C" w14:textId="51099ED5"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71C882EE" w14:textId="156D62F8"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453D65A" w14:textId="35E23CE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12D3180A"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47E074FE" w14:textId="77777777" w:rsidR="00610A38" w:rsidRDefault="00610A38" w:rsidP="00610A38">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08F507E6"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3B3CAAF1" w14:textId="3B909DA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3</w:t>
            </w:r>
          </w:p>
        </w:tc>
        <w:tc>
          <w:tcPr>
            <w:tcW w:w="2105" w:type="dxa"/>
            <w:shd w:val="clear" w:color="auto" w:fill="00B0F0"/>
          </w:tcPr>
          <w:p w14:paraId="2176B5B8" w14:textId="6391CB1B"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詳細表示</w:t>
            </w:r>
          </w:p>
        </w:tc>
        <w:tc>
          <w:tcPr>
            <w:tcW w:w="1447" w:type="dxa"/>
            <w:shd w:val="clear" w:color="auto" w:fill="00B0F0"/>
          </w:tcPr>
          <w:p w14:paraId="62262956" w14:textId="18C59E5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6D0CABBF" w14:textId="791F2EE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1A25A09F" w14:textId="207A7EE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08FAC55" w14:textId="4347FF61"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031CA62A"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742C4E24" w14:textId="77777777" w:rsidR="00610A38" w:rsidRDefault="00610A38" w:rsidP="00610A38">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62BEB9A1"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49E44DBF" w14:textId="1314F8E8"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shd w:val="clear" w:color="auto" w:fill="00B0F0"/>
          </w:tcPr>
          <w:p w14:paraId="568786AE" w14:textId="7396E511"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削除</w:t>
            </w:r>
          </w:p>
        </w:tc>
        <w:tc>
          <w:tcPr>
            <w:tcW w:w="1447" w:type="dxa"/>
            <w:shd w:val="clear" w:color="auto" w:fill="00B0F0"/>
          </w:tcPr>
          <w:p w14:paraId="2846A970" w14:textId="7058AC59"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39DEFA91" w14:textId="3C56AEAE"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A3F4E17" w14:textId="1663A10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29A391C9" w14:textId="3C1CF751"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73701D" w:rsidRPr="008914A9" w14:paraId="40C9C429"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shd w:val="clear" w:color="auto" w:fill="00B0F0"/>
          </w:tcPr>
          <w:p w14:paraId="5535CABB" w14:textId="0E2DCC8B" w:rsidR="0073701D" w:rsidRPr="008914A9" w:rsidRDefault="0073701D" w:rsidP="0073701D">
            <w:pPr>
              <w:ind w:leftChars="0" w:left="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8</w:t>
            </w:r>
          </w:p>
        </w:tc>
        <w:tc>
          <w:tcPr>
            <w:tcW w:w="1656" w:type="dxa"/>
            <w:vMerge w:val="restart"/>
            <w:shd w:val="clear" w:color="auto" w:fill="00B0F0"/>
          </w:tcPr>
          <w:p w14:paraId="0BAF42AD" w14:textId="7B4C38A9"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お問い合わせ</w:t>
            </w:r>
          </w:p>
        </w:tc>
        <w:tc>
          <w:tcPr>
            <w:tcW w:w="328" w:type="dxa"/>
            <w:shd w:val="clear" w:color="auto" w:fill="00B0F0"/>
          </w:tcPr>
          <w:p w14:paraId="5D9D990C" w14:textId="2C9373C0"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1</w:t>
            </w:r>
          </w:p>
        </w:tc>
        <w:tc>
          <w:tcPr>
            <w:tcW w:w="2105" w:type="dxa"/>
            <w:shd w:val="clear" w:color="auto" w:fill="00B0F0"/>
          </w:tcPr>
          <w:p w14:paraId="02055607" w14:textId="71F53E4E"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お問い合わせ一覧表示</w:t>
            </w:r>
          </w:p>
        </w:tc>
        <w:tc>
          <w:tcPr>
            <w:tcW w:w="1447" w:type="dxa"/>
            <w:shd w:val="clear" w:color="auto" w:fill="00B0F0"/>
          </w:tcPr>
          <w:p w14:paraId="21C1F6E7" w14:textId="35ADEB22"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2929C3C7" w14:textId="7BE4FE2F"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42487B31" w14:textId="780542DB"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71AACEBB" w14:textId="6869C700"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73701D" w:rsidRPr="008914A9" w14:paraId="2E251E12"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5744D079" w14:textId="77777777" w:rsidR="0073701D" w:rsidRDefault="0073701D" w:rsidP="0073701D">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05FE9E62" w14:textId="77777777"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140EC2B6" w14:textId="38027FA8"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2</w:t>
            </w:r>
          </w:p>
        </w:tc>
        <w:tc>
          <w:tcPr>
            <w:tcW w:w="2105" w:type="dxa"/>
            <w:shd w:val="clear" w:color="auto" w:fill="00B0F0"/>
          </w:tcPr>
          <w:p w14:paraId="155080EF" w14:textId="7A1F523E"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お問い合わせ登録</w:t>
            </w:r>
          </w:p>
        </w:tc>
        <w:tc>
          <w:tcPr>
            <w:tcW w:w="1447" w:type="dxa"/>
            <w:shd w:val="clear" w:color="auto" w:fill="00B0F0"/>
          </w:tcPr>
          <w:p w14:paraId="4C6F08DF" w14:textId="48BFB5CA"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5AB427C1" w14:textId="2C52E78F" w:rsidR="0073701D" w:rsidRPr="008914A9" w:rsidRDefault="009A5A98"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4C6601A9" w14:textId="581D3B32"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05A957A" w14:textId="3AFB1B47" w:rsidR="009A5A98" w:rsidRPr="008914A9" w:rsidRDefault="009A5A98" w:rsidP="009A5A9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73701D" w:rsidRPr="008914A9" w14:paraId="1EDFDA67"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0D658F6B" w14:textId="77777777" w:rsidR="0073701D" w:rsidRDefault="0073701D" w:rsidP="0073701D">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0C3BB38C" w14:textId="77777777"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6963B3C2" w14:textId="6E6BF4B2"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3</w:t>
            </w:r>
          </w:p>
        </w:tc>
        <w:tc>
          <w:tcPr>
            <w:tcW w:w="2105" w:type="dxa"/>
            <w:shd w:val="clear" w:color="auto" w:fill="00B0F0"/>
          </w:tcPr>
          <w:p w14:paraId="30F418A2" w14:textId="33806AB5"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お問い合わせ詳細</w:t>
            </w:r>
          </w:p>
        </w:tc>
        <w:tc>
          <w:tcPr>
            <w:tcW w:w="1447" w:type="dxa"/>
            <w:shd w:val="clear" w:color="auto" w:fill="00B0F0"/>
          </w:tcPr>
          <w:p w14:paraId="1F61BBB2" w14:textId="6D2E70B4"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36A6207" w14:textId="7638A6D4"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233F4929" w14:textId="3D4E4FD1"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4DE68096" w14:textId="2997E163"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5DBCB3DF" w14:textId="77777777" w:rsidR="000C10AD" w:rsidRPr="008914A9" w:rsidRDefault="000C10AD" w:rsidP="000C10AD">
      <w:pPr>
        <w:ind w:leftChars="50" w:left="754" w:hangingChars="408" w:hanging="658"/>
        <w:rPr>
          <w:sz w:val="18"/>
          <w:szCs w:val="18"/>
        </w:rPr>
      </w:pPr>
      <w:r w:rsidRPr="008914A9">
        <w:rPr>
          <w:rFonts w:hint="eastAsia"/>
          <w:sz w:val="18"/>
          <w:szCs w:val="18"/>
        </w:rPr>
        <w:t>※1 ログインしている会員自身の情報のみを扱うことができる</w:t>
      </w:r>
    </w:p>
    <w:p w14:paraId="2B4D604F" w14:textId="77777777" w:rsidR="000C10AD" w:rsidRPr="008914A9" w:rsidRDefault="000C10AD" w:rsidP="000C10AD">
      <w:pPr>
        <w:ind w:leftChars="50" w:left="754" w:hangingChars="408" w:hanging="658"/>
        <w:rPr>
          <w:sz w:val="18"/>
          <w:szCs w:val="18"/>
        </w:rPr>
      </w:pPr>
      <w:r w:rsidRPr="008914A9">
        <w:rPr>
          <w:rFonts w:hint="eastAsia"/>
          <w:sz w:val="18"/>
          <w:szCs w:val="18"/>
        </w:rPr>
        <w:t>※2 全</w:t>
      </w:r>
      <w:r>
        <w:rPr>
          <w:rFonts w:hint="eastAsia"/>
          <w:sz w:val="18"/>
          <w:szCs w:val="18"/>
        </w:rPr>
        <w:t>ての</w:t>
      </w:r>
      <w:r w:rsidRPr="008914A9">
        <w:rPr>
          <w:rFonts w:hint="eastAsia"/>
          <w:sz w:val="18"/>
          <w:szCs w:val="18"/>
        </w:rPr>
        <w:t>会員の情報を閲覧することができる</w:t>
      </w:r>
    </w:p>
    <w:p w14:paraId="5274788F" w14:textId="77777777" w:rsidR="000C10AD" w:rsidRPr="008914A9" w:rsidRDefault="000C10AD" w:rsidP="000C10AD">
      <w:pPr>
        <w:ind w:leftChars="50" w:left="754" w:hangingChars="408" w:hanging="658"/>
        <w:rPr>
          <w:sz w:val="18"/>
          <w:szCs w:val="18"/>
        </w:rPr>
      </w:pPr>
      <w:r w:rsidRPr="008914A9">
        <w:rPr>
          <w:rFonts w:hint="eastAsia"/>
          <w:sz w:val="18"/>
          <w:szCs w:val="18"/>
        </w:rPr>
        <w:t>※3 運用管理者権限の会員を登録、変更、削除することができる</w:t>
      </w:r>
    </w:p>
    <w:p w14:paraId="5941F930" w14:textId="77777777" w:rsidR="000C10AD" w:rsidRDefault="000C10AD" w:rsidP="000C10AD">
      <w:pPr>
        <w:ind w:leftChars="50" w:left="754" w:hangingChars="408" w:hanging="658"/>
        <w:rPr>
          <w:sz w:val="18"/>
          <w:szCs w:val="18"/>
        </w:rPr>
      </w:pPr>
      <w:r w:rsidRPr="008914A9">
        <w:rPr>
          <w:rFonts w:hint="eastAsia"/>
          <w:sz w:val="18"/>
          <w:szCs w:val="18"/>
        </w:rPr>
        <w:t>※4 運用管理者、システム管理者権限の会員を登録、変更、削除することができる</w:t>
      </w:r>
    </w:p>
    <w:p w14:paraId="53018E36" w14:textId="77777777" w:rsidR="00C548ED" w:rsidRDefault="00C548ED" w:rsidP="000C10AD">
      <w:pPr>
        <w:ind w:leftChars="50" w:left="754" w:hangingChars="408" w:hanging="658"/>
        <w:rPr>
          <w:sz w:val="18"/>
          <w:szCs w:val="18"/>
        </w:rPr>
      </w:pPr>
    </w:p>
    <w:p w14:paraId="7DB99D68" w14:textId="1C709184" w:rsidR="00C548ED" w:rsidRDefault="006D65FD" w:rsidP="006D65FD">
      <w:pPr>
        <w:ind w:left="765"/>
      </w:pPr>
      <w:r>
        <w:rPr>
          <w:rFonts w:hint="eastAsia"/>
        </w:rPr>
        <w:t>(2)</w:t>
      </w:r>
      <w:r w:rsidR="00AC2678">
        <w:rPr>
          <w:rFonts w:hint="eastAsia"/>
        </w:rPr>
        <w:t>AccuntCheck</w:t>
      </w:r>
      <w:r w:rsidR="00770923">
        <w:t>Filter</w:t>
      </w:r>
      <w:r w:rsidR="00AC2678">
        <w:rPr>
          <w:rFonts w:hint="eastAsia"/>
        </w:rPr>
        <w:t xml:space="preserve">の処理 </w:t>
      </w:r>
      <w:r w:rsidR="0040130E">
        <w:rPr>
          <w:rFonts w:hint="eastAsia"/>
        </w:rPr>
        <w:t>非会員</w:t>
      </w:r>
      <w:r w:rsidR="0040130E">
        <w:t>(未ログイン状態)</w:t>
      </w:r>
      <w:r w:rsidR="00AC2678">
        <w:rPr>
          <w:rFonts w:hint="eastAsia"/>
        </w:rPr>
        <w:t>向け</w:t>
      </w:r>
    </w:p>
    <w:p w14:paraId="54D89F48" w14:textId="77777777" w:rsidR="0040130E" w:rsidRPr="00AC2678" w:rsidRDefault="0040130E" w:rsidP="006D65FD">
      <w:pPr>
        <w:ind w:left="765"/>
      </w:pPr>
    </w:p>
    <w:p w14:paraId="15637AC7" w14:textId="77777777" w:rsidR="00CD1592" w:rsidRDefault="00CD1592" w:rsidP="006D65FD">
      <w:pPr>
        <w:ind w:left="765"/>
      </w:pPr>
      <w:r>
        <w:rPr>
          <w:rFonts w:hint="eastAsia"/>
        </w:rPr>
        <w:t>下記の処理以外にアクセスした時に、</w:t>
      </w:r>
      <w:r w:rsidRPr="006B59D6">
        <w:rPr>
          <w:rFonts w:hint="eastAsia"/>
        </w:rPr>
        <w:t>Session</w:t>
      </w:r>
      <w:r w:rsidR="00C87254" w:rsidRPr="006B59D6">
        <w:rPr>
          <w:rFonts w:hint="eastAsia"/>
        </w:rPr>
        <w:t>の</w:t>
      </w:r>
      <w:r w:rsidRPr="006B59D6">
        <w:rPr>
          <w:rFonts w:hint="eastAsia"/>
        </w:rPr>
        <w:t>Attributeに</w:t>
      </w:r>
      <w:r>
        <w:rPr>
          <w:rFonts w:hint="eastAsia"/>
        </w:rPr>
        <w:t>ログイン情報がなければ、</w:t>
      </w:r>
    </w:p>
    <w:p w14:paraId="2469F42B" w14:textId="77777777" w:rsidR="0040130E" w:rsidRDefault="0040130E" w:rsidP="006D65FD">
      <w:pPr>
        <w:ind w:left="765"/>
      </w:pPr>
      <w:r>
        <w:rPr>
          <w:rFonts w:hint="eastAsia"/>
        </w:rPr>
        <w:t>ログイン画面にリダイレクトする。</w:t>
      </w:r>
    </w:p>
    <w:p w14:paraId="0FC8E13A" w14:textId="77777777" w:rsidR="00AC2678" w:rsidRDefault="0040130E" w:rsidP="006D65FD">
      <w:pPr>
        <w:ind w:left="765"/>
      </w:pPr>
      <w:r>
        <w:rPr>
          <w:rFonts w:hint="eastAsia"/>
        </w:rPr>
        <w:t>・ログイン</w:t>
      </w:r>
      <w:r w:rsidR="00AC2678">
        <w:rPr>
          <w:rFonts w:hint="eastAsia"/>
        </w:rPr>
        <w:t>機能 ログイン画面表示、ログイン認証処理</w:t>
      </w:r>
      <w:r>
        <w:rPr>
          <w:rFonts w:hint="eastAsia"/>
        </w:rPr>
        <w:t xml:space="preserve">：LoginController </w:t>
      </w:r>
      <w:r w:rsidR="00AC2678">
        <w:rPr>
          <w:rFonts w:hint="eastAsia"/>
        </w:rPr>
        <w:t xml:space="preserve"> </w:t>
      </w:r>
    </w:p>
    <w:p w14:paraId="28752C1D" w14:textId="77777777" w:rsidR="0040130E" w:rsidRDefault="0040130E" w:rsidP="006D65FD">
      <w:pPr>
        <w:ind w:left="765"/>
      </w:pPr>
      <w:r>
        <w:rPr>
          <w:rFonts w:hint="eastAsia"/>
        </w:rPr>
        <w:t>・商品</w:t>
      </w:r>
      <w:r w:rsidR="00AC2678">
        <w:rPr>
          <w:rFonts w:hint="eastAsia"/>
        </w:rPr>
        <w:t>管理機能 商品</w:t>
      </w:r>
      <w:r>
        <w:rPr>
          <w:rFonts w:hint="eastAsia"/>
        </w:rPr>
        <w:t>一覧</w:t>
      </w:r>
      <w:r w:rsidR="00AC2678">
        <w:rPr>
          <w:rFonts w:hint="eastAsia"/>
        </w:rPr>
        <w:t>表示</w:t>
      </w:r>
      <w:r>
        <w:rPr>
          <w:rFonts w:hint="eastAsia"/>
        </w:rPr>
        <w:t>、商品詳細表示 ： ItemShowCustomerController</w:t>
      </w:r>
    </w:p>
    <w:p w14:paraId="322A174C" w14:textId="77777777" w:rsidR="0040130E" w:rsidRDefault="0040130E" w:rsidP="0040130E">
      <w:pPr>
        <w:ind w:left="765"/>
      </w:pPr>
      <w:r>
        <w:rPr>
          <w:rFonts w:hint="eastAsia"/>
        </w:rPr>
        <w:t>・会員</w:t>
      </w:r>
      <w:r w:rsidR="00AC2678">
        <w:rPr>
          <w:rFonts w:hint="eastAsia"/>
        </w:rPr>
        <w:t>管理機能 会員</w:t>
      </w:r>
      <w:r>
        <w:rPr>
          <w:rFonts w:hint="eastAsia"/>
        </w:rPr>
        <w:t>登録</w:t>
      </w:r>
      <w:r w:rsidR="00AC2678">
        <w:rPr>
          <w:rFonts w:hint="eastAsia"/>
        </w:rPr>
        <w:t>処理、</w:t>
      </w:r>
      <w:r>
        <w:rPr>
          <w:rFonts w:hint="eastAsia"/>
        </w:rPr>
        <w:t>：UserRegistCustomerController</w:t>
      </w:r>
    </w:p>
    <w:p w14:paraId="13CC9262" w14:textId="77777777" w:rsidR="0040130E" w:rsidRDefault="0040130E" w:rsidP="0040130E">
      <w:pPr>
        <w:ind w:left="765"/>
      </w:pPr>
      <w:r>
        <w:rPr>
          <w:rFonts w:hint="eastAsia"/>
        </w:rPr>
        <w:t>・</w:t>
      </w:r>
      <w:r w:rsidR="00AC2678">
        <w:rPr>
          <w:rFonts w:hint="eastAsia"/>
        </w:rPr>
        <w:t xml:space="preserve">会員管理機能 </w:t>
      </w:r>
      <w:r>
        <w:rPr>
          <w:rFonts w:hint="eastAsia"/>
        </w:rPr>
        <w:t>会員削除</w:t>
      </w:r>
      <w:r w:rsidR="00AC2678">
        <w:rPr>
          <w:rFonts w:hint="eastAsia"/>
        </w:rPr>
        <w:t>完了画面表示</w:t>
      </w:r>
      <w:r>
        <w:rPr>
          <w:rFonts w:hint="eastAsia"/>
        </w:rPr>
        <w:t xml:space="preserve">：UserDeleteCustomerController </w:t>
      </w:r>
    </w:p>
    <w:p w14:paraId="2A186FED" w14:textId="77777777" w:rsidR="00AC2678" w:rsidRDefault="00AC2678" w:rsidP="00AC2678">
      <w:pPr>
        <w:ind w:left="765"/>
      </w:pPr>
      <w:r>
        <w:rPr>
          <w:rFonts w:hint="eastAsia"/>
        </w:rPr>
        <w:t>・買い物かご機能 商品追加処理：BasketCustomerController</w:t>
      </w:r>
    </w:p>
    <w:p w14:paraId="068AA507" w14:textId="77777777" w:rsidR="00AC2678" w:rsidRDefault="00AC2678" w:rsidP="00AC2678">
      <w:pPr>
        <w:ind w:left="765"/>
      </w:pPr>
    </w:p>
    <w:p w14:paraId="0FE9AD6D" w14:textId="282B92FC" w:rsidR="006D65FD" w:rsidRPr="00AC2678" w:rsidRDefault="00AC2678" w:rsidP="00AC2678">
      <w:pPr>
        <w:ind w:left="765"/>
      </w:pPr>
      <w:r w:rsidRPr="00AC2678">
        <w:rPr>
          <w:rFonts w:hint="eastAsia"/>
        </w:rPr>
        <w:t xml:space="preserve">(3) </w:t>
      </w:r>
      <w:r>
        <w:rPr>
          <w:rFonts w:hint="eastAsia"/>
        </w:rPr>
        <w:t>AccuntCheck</w:t>
      </w:r>
      <w:r w:rsidR="00770923">
        <w:t>Filter</w:t>
      </w:r>
      <w:r>
        <w:rPr>
          <w:rFonts w:hint="eastAsia"/>
        </w:rPr>
        <w:t>の処理 一般会員向け</w:t>
      </w:r>
    </w:p>
    <w:p w14:paraId="12AEE4B3" w14:textId="77777777" w:rsidR="00C548ED" w:rsidRDefault="00C548ED" w:rsidP="000C10AD">
      <w:pPr>
        <w:ind w:leftChars="50" w:left="876" w:hangingChars="408" w:hanging="780"/>
      </w:pPr>
    </w:p>
    <w:p w14:paraId="5A88600C" w14:textId="77777777" w:rsidR="00CD1592" w:rsidRDefault="00AC2678" w:rsidP="00CD1592">
      <w:pPr>
        <w:ind w:left="765"/>
      </w:pPr>
      <w:r>
        <w:tab/>
      </w:r>
      <w:r w:rsidR="00CD1592">
        <w:rPr>
          <w:rFonts w:hint="eastAsia"/>
        </w:rPr>
        <w:t>下記の処理にアクセスした時に、ログイン情報の権限が一般会員であった場合、</w:t>
      </w:r>
    </w:p>
    <w:p w14:paraId="3CD98EF7" w14:textId="77777777" w:rsidR="00CD1592" w:rsidRDefault="00CD1592" w:rsidP="00CD1592">
      <w:pPr>
        <w:ind w:leftChars="50" w:left="96" w:firstLine="669"/>
      </w:pPr>
      <w:r>
        <w:rPr>
          <w:rFonts w:hint="eastAsia"/>
        </w:rPr>
        <w:t>ログイン画面にリダイレクトする。</w:t>
      </w:r>
    </w:p>
    <w:p w14:paraId="014E7512" w14:textId="77777777" w:rsidR="00AC2678" w:rsidRPr="00AC2678" w:rsidRDefault="00AC2678" w:rsidP="000C10AD">
      <w:pPr>
        <w:ind w:leftChars="50" w:left="876" w:hangingChars="408" w:hanging="780"/>
      </w:pPr>
      <w:r>
        <w:tab/>
      </w:r>
      <w:r>
        <w:rPr>
          <w:rFonts w:hint="eastAsia"/>
        </w:rPr>
        <w:t>・管理者向け機能：XXXXAdminController</w:t>
      </w:r>
    </w:p>
    <w:p w14:paraId="39EDF720" w14:textId="77777777" w:rsidR="00C548ED" w:rsidRDefault="00C548ED" w:rsidP="000C10AD">
      <w:pPr>
        <w:ind w:leftChars="50" w:left="754" w:hangingChars="408" w:hanging="658"/>
        <w:rPr>
          <w:sz w:val="18"/>
          <w:szCs w:val="18"/>
        </w:rPr>
      </w:pPr>
    </w:p>
    <w:p w14:paraId="792E5A51" w14:textId="220433B4" w:rsidR="00AC2678" w:rsidRPr="00AC2678" w:rsidRDefault="00AC2678" w:rsidP="00AC2678">
      <w:pPr>
        <w:ind w:left="765"/>
      </w:pPr>
      <w:r w:rsidRPr="00AC2678">
        <w:rPr>
          <w:rFonts w:hint="eastAsia"/>
        </w:rPr>
        <w:t>(</w:t>
      </w:r>
      <w:r>
        <w:rPr>
          <w:rFonts w:hint="eastAsia"/>
        </w:rPr>
        <w:t>4</w:t>
      </w:r>
      <w:r w:rsidRPr="00AC2678">
        <w:rPr>
          <w:rFonts w:hint="eastAsia"/>
        </w:rPr>
        <w:t xml:space="preserve">) </w:t>
      </w:r>
      <w:r>
        <w:rPr>
          <w:rFonts w:hint="eastAsia"/>
        </w:rPr>
        <w:t>AccuntCheck</w:t>
      </w:r>
      <w:r w:rsidR="00770923">
        <w:t>Filter</w:t>
      </w:r>
      <w:r>
        <w:rPr>
          <w:rFonts w:hint="eastAsia"/>
        </w:rPr>
        <w:t>の処理 運用管理者、システム管理者向け</w:t>
      </w:r>
    </w:p>
    <w:p w14:paraId="024BDCFA" w14:textId="77777777" w:rsidR="00AC2678" w:rsidRDefault="00AC2678" w:rsidP="00AC2678">
      <w:pPr>
        <w:ind w:leftChars="50" w:left="876" w:hangingChars="408" w:hanging="780"/>
      </w:pPr>
    </w:p>
    <w:p w14:paraId="33690690" w14:textId="77777777" w:rsidR="00CD1592" w:rsidRDefault="00CD1592" w:rsidP="00CD1592">
      <w:pPr>
        <w:ind w:left="765"/>
      </w:pPr>
      <w:r>
        <w:lastRenderedPageBreak/>
        <w:tab/>
      </w:r>
      <w:r>
        <w:rPr>
          <w:rFonts w:hint="eastAsia"/>
        </w:rPr>
        <w:t>下記の処理以外にアクセスした時に、ログイン情報の権限が運用管理者、システム管理者であった場合、</w:t>
      </w:r>
    </w:p>
    <w:p w14:paraId="5F2D8E71" w14:textId="77777777" w:rsidR="00AC2678" w:rsidRDefault="00AC2678" w:rsidP="00CD1592">
      <w:pPr>
        <w:ind w:leftChars="50" w:left="96" w:firstLine="669"/>
      </w:pPr>
      <w:r>
        <w:rPr>
          <w:rFonts w:hint="eastAsia"/>
        </w:rPr>
        <w:t>ログイン画面にリダイレクトする。</w:t>
      </w:r>
    </w:p>
    <w:p w14:paraId="71BE6482" w14:textId="77777777" w:rsidR="00CD1592" w:rsidRDefault="00CD1592" w:rsidP="00CD1592">
      <w:pPr>
        <w:ind w:leftChars="50" w:left="96" w:firstLine="669"/>
      </w:pPr>
      <w:r>
        <w:rPr>
          <w:rFonts w:hint="eastAsia"/>
        </w:rPr>
        <w:t xml:space="preserve"> ・ログイン機能：LoginController</w:t>
      </w:r>
    </w:p>
    <w:p w14:paraId="3022B8CD" w14:textId="77777777" w:rsidR="00CD1592" w:rsidRDefault="00CD1592" w:rsidP="00CD1592">
      <w:pPr>
        <w:ind w:leftChars="50" w:left="96" w:firstLine="669"/>
      </w:pPr>
      <w:r>
        <w:rPr>
          <w:rFonts w:hint="eastAsia"/>
        </w:rPr>
        <w:t xml:space="preserve"> ・ログアウト機能：Log</w:t>
      </w:r>
      <w:r>
        <w:t>out</w:t>
      </w:r>
      <w:r>
        <w:rPr>
          <w:rFonts w:hint="eastAsia"/>
        </w:rPr>
        <w:t>Controller</w:t>
      </w:r>
    </w:p>
    <w:p w14:paraId="3F1867C4" w14:textId="77777777" w:rsidR="00AC2678" w:rsidRPr="00AC2678" w:rsidRDefault="00AC2678" w:rsidP="00AC2678">
      <w:pPr>
        <w:ind w:leftChars="50" w:left="876" w:hangingChars="408" w:hanging="780"/>
      </w:pPr>
      <w:r>
        <w:tab/>
      </w:r>
      <w:r>
        <w:rPr>
          <w:rFonts w:hint="eastAsia"/>
        </w:rPr>
        <w:t>・</w:t>
      </w:r>
      <w:r w:rsidR="00CD1592">
        <w:rPr>
          <w:rFonts w:hint="eastAsia"/>
        </w:rPr>
        <w:t>管理者向け</w:t>
      </w:r>
      <w:r>
        <w:rPr>
          <w:rFonts w:hint="eastAsia"/>
        </w:rPr>
        <w:t>機能：XXXXAdminController</w:t>
      </w:r>
    </w:p>
    <w:p w14:paraId="26519522" w14:textId="77777777" w:rsidR="00C548ED" w:rsidRPr="00BA14AD" w:rsidRDefault="00C548ED" w:rsidP="000C10AD">
      <w:pPr>
        <w:ind w:leftChars="50" w:left="754" w:hangingChars="408" w:hanging="658"/>
        <w:rPr>
          <w:sz w:val="18"/>
          <w:szCs w:val="18"/>
        </w:rPr>
      </w:pPr>
    </w:p>
    <w:p w14:paraId="22D30568" w14:textId="77777777" w:rsidR="00C400B3" w:rsidRDefault="000C10AD">
      <w:pPr>
        <w:widowControl/>
        <w:spacing w:line="240" w:lineRule="auto"/>
        <w:ind w:leftChars="0" w:left="0"/>
        <w:jc w:val="left"/>
      </w:pPr>
      <w:r>
        <w:br w:type="page"/>
      </w:r>
    </w:p>
    <w:p w14:paraId="14832846" w14:textId="5EB4EFDB" w:rsidR="00C400B3" w:rsidRDefault="00C400B3" w:rsidP="00C400B3">
      <w:pPr>
        <w:pStyle w:val="2"/>
        <w:spacing w:after="145"/>
      </w:pPr>
      <w:bookmarkStart w:id="14" w:name="_Toc64295494"/>
      <w:r>
        <w:rPr>
          <w:rFonts w:hint="eastAsia"/>
        </w:rPr>
        <w:lastRenderedPageBreak/>
        <w:t>ログイン処理の構造</w:t>
      </w:r>
      <w:bookmarkEnd w:id="14"/>
    </w:p>
    <w:p w14:paraId="29D43E40" w14:textId="0E418945" w:rsidR="00C400B3" w:rsidRDefault="00C400B3" w:rsidP="00C400B3">
      <w:pPr>
        <w:ind w:left="765"/>
      </w:pPr>
    </w:p>
    <w:p w14:paraId="4E64E4CE" w14:textId="5E629A92" w:rsidR="00C400B3" w:rsidRDefault="006E40DD" w:rsidP="00C400B3">
      <w:pPr>
        <w:ind w:left="765"/>
      </w:pPr>
      <w:r>
        <w:rPr>
          <w:noProof/>
        </w:rPr>
        <w:drawing>
          <wp:anchor distT="0" distB="0" distL="114300" distR="114300" simplePos="0" relativeHeight="252286976" behindDoc="0" locked="0" layoutInCell="1" allowOverlap="1" wp14:anchorId="74611F92" wp14:editId="0F9C0C6F">
            <wp:simplePos x="0" y="0"/>
            <wp:positionH relativeFrom="margin">
              <wp:align>center</wp:align>
            </wp:positionH>
            <wp:positionV relativeFrom="paragraph">
              <wp:posOffset>278765</wp:posOffset>
            </wp:positionV>
            <wp:extent cx="5484495" cy="677418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677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B3">
        <w:rPr>
          <w:rFonts w:hint="eastAsia"/>
        </w:rPr>
        <w:t>(1)</w:t>
      </w:r>
      <w:r w:rsidR="00C41283" w:rsidRPr="00C41283">
        <w:rPr>
          <w:noProof/>
        </w:rPr>
        <w:t xml:space="preserve"> </w:t>
      </w:r>
      <w:r w:rsidR="00C400B3">
        <w:rPr>
          <w:rFonts w:hint="eastAsia"/>
        </w:rPr>
        <w:t>画面遷移とコントローラクラスのメソッドとの関係</w:t>
      </w:r>
    </w:p>
    <w:p w14:paraId="058E66C0" w14:textId="66E07E4D" w:rsidR="00C30031" w:rsidRDefault="00C400B3" w:rsidP="006E40DD">
      <w:pPr>
        <w:ind w:left="765"/>
      </w:pPr>
      <w:r>
        <w:rPr>
          <w:rFonts w:hint="eastAsia"/>
        </w:rPr>
        <w:t xml:space="preserve">      </w:t>
      </w:r>
    </w:p>
    <w:p w14:paraId="43088295" w14:textId="77777777" w:rsidR="00C400B3" w:rsidRDefault="00C400B3">
      <w:pPr>
        <w:widowControl/>
        <w:spacing w:line="240" w:lineRule="auto"/>
        <w:ind w:leftChars="0" w:left="0"/>
        <w:jc w:val="left"/>
      </w:pPr>
      <w:r>
        <w:br w:type="page"/>
      </w:r>
    </w:p>
    <w:p w14:paraId="388655C3" w14:textId="0F6302DF" w:rsidR="000C10AD" w:rsidRDefault="00A413F2" w:rsidP="000C10AD">
      <w:pPr>
        <w:pStyle w:val="2"/>
        <w:spacing w:after="145"/>
      </w:pPr>
      <w:bookmarkStart w:id="15" w:name="_Toc64295495"/>
      <w:r>
        <w:rPr>
          <w:rFonts w:hint="eastAsia"/>
        </w:rPr>
        <w:lastRenderedPageBreak/>
        <w:t>登録処理の構造</w:t>
      </w:r>
      <w:bookmarkEnd w:id="15"/>
    </w:p>
    <w:p w14:paraId="2F4FC32A" w14:textId="25C9118D" w:rsidR="00B51B15" w:rsidRDefault="00B51B15" w:rsidP="00A635F9">
      <w:pPr>
        <w:ind w:left="765"/>
      </w:pPr>
      <w:r>
        <w:rPr>
          <w:rFonts w:hint="eastAsia"/>
        </w:rPr>
        <w:t>・</w:t>
      </w:r>
      <w:r w:rsidR="00A413F2">
        <w:rPr>
          <w:rFonts w:hint="eastAsia"/>
        </w:rPr>
        <w:t>下記の機能については、同様の構造とすることでメンテナンス性を高める。</w:t>
      </w:r>
    </w:p>
    <w:p w14:paraId="21FEE22C" w14:textId="52B9D962" w:rsidR="00A413F2" w:rsidRDefault="00B51B15" w:rsidP="00B51B15">
      <w:pPr>
        <w:ind w:left="765"/>
      </w:pPr>
      <w:r>
        <w:rPr>
          <w:rFonts w:hint="eastAsia"/>
        </w:rPr>
        <w:t>・「戻る」ボタン押下時にURL維持、入力値、入力チェック結果を維持できるようにする。</w:t>
      </w:r>
    </w:p>
    <w:p w14:paraId="4A378980" w14:textId="5F45F26F" w:rsidR="00B51B15" w:rsidRDefault="00B51B15" w:rsidP="00B51B15">
      <w:pPr>
        <w:ind w:left="765"/>
      </w:pPr>
    </w:p>
    <w:p w14:paraId="4FA2D355" w14:textId="1554CA71" w:rsidR="00A413F2" w:rsidRDefault="00F06818" w:rsidP="00A413F2">
      <w:pPr>
        <w:ind w:left="765"/>
      </w:pPr>
      <w:r>
        <w:rPr>
          <w:rFonts w:hint="eastAsia"/>
        </w:rPr>
        <w:t xml:space="preserve">(1) </w:t>
      </w:r>
      <w:r w:rsidR="00A413F2">
        <w:rPr>
          <w:rFonts w:hint="eastAsia"/>
        </w:rPr>
        <w:t>対象機能</w:t>
      </w:r>
    </w:p>
    <w:p w14:paraId="349249EF" w14:textId="7B4920D4" w:rsidR="00A413F2" w:rsidRDefault="00A413F2" w:rsidP="00F06818">
      <w:pPr>
        <w:ind w:leftChars="500" w:left="956"/>
      </w:pPr>
      <w:r>
        <w:rPr>
          <w:rFonts w:hint="eastAsia"/>
        </w:rPr>
        <w:t>2-7 商品登録</w:t>
      </w:r>
    </w:p>
    <w:p w14:paraId="6B2B186F" w14:textId="2957DE7F" w:rsidR="00145A37" w:rsidRDefault="00145A37" w:rsidP="00F06818">
      <w:pPr>
        <w:ind w:leftChars="500" w:left="956"/>
      </w:pPr>
      <w:r>
        <w:rPr>
          <w:rFonts w:hint="eastAsia"/>
        </w:rPr>
        <w:t>3-3 カテゴリ登録</w:t>
      </w:r>
    </w:p>
    <w:p w14:paraId="6F554685" w14:textId="3AE2FABC" w:rsidR="00145A37" w:rsidRDefault="00145A37" w:rsidP="00F06818">
      <w:pPr>
        <w:ind w:leftChars="500" w:left="956"/>
      </w:pPr>
      <w:r>
        <w:rPr>
          <w:rFonts w:hint="eastAsia"/>
        </w:rPr>
        <w:t>6-3 会員登録</w:t>
      </w:r>
    </w:p>
    <w:p w14:paraId="357F413F" w14:textId="38FB9962" w:rsidR="00145A37" w:rsidRDefault="00145A37" w:rsidP="00A413F2">
      <w:pPr>
        <w:ind w:left="765"/>
      </w:pPr>
    </w:p>
    <w:p w14:paraId="6DF6DB23" w14:textId="36C07EAF" w:rsidR="00145A37" w:rsidRDefault="006E40DD" w:rsidP="00A413F2">
      <w:pPr>
        <w:ind w:left="765"/>
      </w:pPr>
      <w:r>
        <w:rPr>
          <w:noProof/>
        </w:rPr>
        <w:drawing>
          <wp:anchor distT="0" distB="0" distL="114300" distR="114300" simplePos="0" relativeHeight="252288000" behindDoc="0" locked="0" layoutInCell="1" allowOverlap="1" wp14:anchorId="272160A5" wp14:editId="59745000">
            <wp:simplePos x="0" y="0"/>
            <wp:positionH relativeFrom="margin">
              <wp:align>center</wp:align>
            </wp:positionH>
            <wp:positionV relativeFrom="paragraph">
              <wp:posOffset>319405</wp:posOffset>
            </wp:positionV>
            <wp:extent cx="5935345" cy="5455920"/>
            <wp:effectExtent l="0" t="0" r="825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979" cy="545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818">
        <w:rPr>
          <w:rFonts w:hint="eastAsia"/>
        </w:rPr>
        <w:t>(2)</w:t>
      </w:r>
      <w:r w:rsidR="00145A37">
        <w:rPr>
          <w:rFonts w:hint="eastAsia"/>
        </w:rPr>
        <w:t>構造図</w:t>
      </w:r>
      <w:r w:rsidR="00F06818">
        <w:rPr>
          <w:rFonts w:hint="eastAsia"/>
        </w:rPr>
        <w:t xml:space="preserve">               </w:t>
      </w:r>
      <w:r w:rsidR="000A6748">
        <w:rPr>
          <w:rFonts w:hint="eastAsia"/>
        </w:rPr>
        <w:t>凡例</w:t>
      </w:r>
      <w:r w:rsidR="00145A37">
        <w:rPr>
          <w:rFonts w:hint="eastAsia"/>
        </w:rPr>
        <w:t xml:space="preserve"> </w:t>
      </w:r>
      <w:r w:rsidR="00FB1DFC">
        <w:rPr>
          <w:rFonts w:hint="eastAsia"/>
        </w:rPr>
        <w:t>△</w:t>
      </w:r>
      <w:r w:rsidR="00145A37">
        <w:rPr>
          <w:rFonts w:hint="eastAsia"/>
        </w:rPr>
        <w:t>：GET、</w:t>
      </w:r>
      <w:r w:rsidR="00FB1DFC">
        <w:rPr>
          <w:rFonts w:hint="eastAsia"/>
        </w:rPr>
        <w:t>○</w:t>
      </w:r>
      <w:r w:rsidR="00145A37">
        <w:rPr>
          <w:rFonts w:hint="eastAsia"/>
        </w:rPr>
        <w:t>：POST</w:t>
      </w:r>
    </w:p>
    <w:p w14:paraId="3CCF74BF" w14:textId="0FFEA304" w:rsidR="006E40DD" w:rsidRDefault="006E40DD" w:rsidP="00A413F2">
      <w:pPr>
        <w:ind w:left="765"/>
      </w:pPr>
    </w:p>
    <w:p w14:paraId="7DA9E7CE" w14:textId="77777777" w:rsidR="00F06818" w:rsidRDefault="004351FF">
      <w:pPr>
        <w:widowControl/>
        <w:spacing w:line="240" w:lineRule="auto"/>
        <w:ind w:leftChars="0" w:left="0"/>
        <w:jc w:val="left"/>
      </w:pPr>
      <w:r>
        <w:br w:type="page"/>
      </w:r>
    </w:p>
    <w:p w14:paraId="7A2EC2FE" w14:textId="72B67C5D" w:rsidR="00531EDD" w:rsidRDefault="00531EDD" w:rsidP="00531EDD">
      <w:pPr>
        <w:wordWrap w:val="0"/>
        <w:ind w:left="765"/>
        <w:jc w:val="right"/>
      </w:pPr>
    </w:p>
    <w:p w14:paraId="6EFB7F89" w14:textId="0EA3BCD8" w:rsidR="00F06818" w:rsidRDefault="00F06818" w:rsidP="00F06818">
      <w:pPr>
        <w:ind w:left="765"/>
      </w:pPr>
      <w:r>
        <w:rPr>
          <w:rFonts w:hint="eastAsia"/>
        </w:rPr>
        <w:t>(3)</w:t>
      </w:r>
      <w:r w:rsidR="008F5EC7">
        <w:rPr>
          <w:rFonts w:hint="eastAsia"/>
        </w:rPr>
        <w:t>画面遷移と</w:t>
      </w:r>
      <w:r>
        <w:rPr>
          <w:rFonts w:hint="eastAsia"/>
        </w:rPr>
        <w:t>コントローラクラスのメソッド</w:t>
      </w:r>
      <w:r w:rsidR="008F5EC7">
        <w:rPr>
          <w:rFonts w:hint="eastAsia"/>
        </w:rPr>
        <w:t>との関係</w:t>
      </w:r>
    </w:p>
    <w:p w14:paraId="41588EF3" w14:textId="7E523294" w:rsidR="00F06818" w:rsidRDefault="00F30335" w:rsidP="00F06818">
      <w:pPr>
        <w:ind w:left="765"/>
      </w:pPr>
      <w:r>
        <w:rPr>
          <w:noProof/>
        </w:rPr>
        <w:drawing>
          <wp:anchor distT="0" distB="0" distL="114300" distR="114300" simplePos="0" relativeHeight="252289024" behindDoc="0" locked="0" layoutInCell="1" allowOverlap="1" wp14:anchorId="75F66075" wp14:editId="5B68336C">
            <wp:simplePos x="0" y="0"/>
            <wp:positionH relativeFrom="margin">
              <wp:posOffset>392430</wp:posOffset>
            </wp:positionH>
            <wp:positionV relativeFrom="paragraph">
              <wp:posOffset>412115</wp:posOffset>
            </wp:positionV>
            <wp:extent cx="5399405" cy="524700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524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EC7">
        <w:rPr>
          <w:rFonts w:hint="eastAsia"/>
        </w:rPr>
        <w:t xml:space="preserve">   登録処理は、{xxx}RegistControllerクラスで実装する。{xxx}の部分は機能により変化。</w:t>
      </w:r>
    </w:p>
    <w:p w14:paraId="7D70D491" w14:textId="263FF2CC" w:rsidR="008F5EC7" w:rsidRDefault="008F5EC7" w:rsidP="00F06818">
      <w:pPr>
        <w:ind w:left="765"/>
      </w:pPr>
      <w:r>
        <w:rPr>
          <w:rFonts w:hint="eastAsia"/>
        </w:rPr>
        <w:t xml:space="preserve">   </w:t>
      </w:r>
    </w:p>
    <w:p w14:paraId="35F7D1D0" w14:textId="43B73238" w:rsidR="006E40DD" w:rsidRDefault="006E40DD" w:rsidP="00F06818">
      <w:pPr>
        <w:ind w:left="765"/>
      </w:pPr>
    </w:p>
    <w:p w14:paraId="653B380D" w14:textId="77777777" w:rsidR="00F06818" w:rsidRDefault="00F06818">
      <w:pPr>
        <w:widowControl/>
        <w:spacing w:line="240" w:lineRule="auto"/>
        <w:ind w:leftChars="0" w:left="0"/>
        <w:jc w:val="left"/>
      </w:pPr>
      <w:r>
        <w:br w:type="page"/>
      </w:r>
    </w:p>
    <w:p w14:paraId="2BE24981" w14:textId="7E31F6BF" w:rsidR="00145A37" w:rsidRDefault="00C85895" w:rsidP="00C85895">
      <w:pPr>
        <w:pStyle w:val="2"/>
        <w:spacing w:after="145"/>
      </w:pPr>
      <w:bookmarkStart w:id="16" w:name="_Toc64295496"/>
      <w:r>
        <w:rPr>
          <w:rFonts w:hint="eastAsia"/>
        </w:rPr>
        <w:lastRenderedPageBreak/>
        <w:t>変更処理の構造</w:t>
      </w:r>
      <w:bookmarkEnd w:id="16"/>
    </w:p>
    <w:p w14:paraId="232A9A3B" w14:textId="77777777" w:rsidR="000A6748" w:rsidRDefault="009E1550" w:rsidP="000A6748">
      <w:pPr>
        <w:ind w:left="765"/>
      </w:pPr>
      <w:r>
        <w:rPr>
          <w:rFonts w:hint="eastAsia"/>
        </w:rPr>
        <w:t>・</w:t>
      </w:r>
      <w:r w:rsidR="000A6748">
        <w:rPr>
          <w:rFonts w:hint="eastAsia"/>
        </w:rPr>
        <w:t>下記の機能については、同様の構造とすることでメンテナンス性を高める。</w:t>
      </w:r>
    </w:p>
    <w:p w14:paraId="1ACEE661" w14:textId="77777777" w:rsidR="009E1550" w:rsidRPr="009E1550" w:rsidRDefault="009E1550" w:rsidP="000A6748">
      <w:pPr>
        <w:ind w:left="765"/>
      </w:pPr>
      <w:r>
        <w:rPr>
          <w:rFonts w:hint="eastAsia"/>
        </w:rPr>
        <w:t>・「戻る」ボタン押下時にURL維持、入力値、入力チェック結果を維持できるようにする。</w:t>
      </w:r>
    </w:p>
    <w:p w14:paraId="0E68D92E" w14:textId="77777777" w:rsidR="00C85895" w:rsidRPr="000A6748" w:rsidRDefault="00C85895" w:rsidP="00C85895">
      <w:pPr>
        <w:ind w:left="765"/>
      </w:pPr>
    </w:p>
    <w:p w14:paraId="67606731" w14:textId="77777777" w:rsidR="00C85895" w:rsidRDefault="00460FBE" w:rsidP="00C85895">
      <w:pPr>
        <w:ind w:left="765"/>
      </w:pPr>
      <w:r>
        <w:rPr>
          <w:rFonts w:hint="eastAsia"/>
        </w:rPr>
        <w:t xml:space="preserve">(1) </w:t>
      </w:r>
      <w:r w:rsidR="00C85895">
        <w:rPr>
          <w:rFonts w:hint="eastAsia"/>
        </w:rPr>
        <w:t>対象機能</w:t>
      </w:r>
    </w:p>
    <w:p w14:paraId="7863A674" w14:textId="706FC0FD" w:rsidR="00C85895" w:rsidRDefault="00C85895" w:rsidP="00460FBE">
      <w:pPr>
        <w:ind w:left="765" w:firstLineChars="100" w:firstLine="191"/>
      </w:pPr>
      <w:r>
        <w:rPr>
          <w:rFonts w:hint="eastAsia"/>
        </w:rPr>
        <w:t>2-8 商品変更</w:t>
      </w:r>
    </w:p>
    <w:p w14:paraId="21F5A04F" w14:textId="4104335B" w:rsidR="00C85895" w:rsidRDefault="00C85895" w:rsidP="00460FBE">
      <w:pPr>
        <w:ind w:left="765" w:firstLineChars="100" w:firstLine="191"/>
      </w:pPr>
      <w:r>
        <w:rPr>
          <w:rFonts w:hint="eastAsia"/>
        </w:rPr>
        <w:t>3-4 カテゴリ変更</w:t>
      </w:r>
    </w:p>
    <w:p w14:paraId="6713CD64" w14:textId="11327568" w:rsidR="00C85895" w:rsidRDefault="00C85895" w:rsidP="00460FBE">
      <w:pPr>
        <w:ind w:left="765" w:firstLineChars="100" w:firstLine="191"/>
      </w:pPr>
      <w:r>
        <w:rPr>
          <w:rFonts w:hint="eastAsia"/>
        </w:rPr>
        <w:t>6-4 会員変更</w:t>
      </w:r>
    </w:p>
    <w:p w14:paraId="7DBB553C" w14:textId="2964C735" w:rsidR="00460FBE" w:rsidRDefault="00F30335" w:rsidP="00C85895">
      <w:pPr>
        <w:ind w:left="765"/>
      </w:pPr>
      <w:r>
        <w:rPr>
          <w:noProof/>
        </w:rPr>
        <w:drawing>
          <wp:anchor distT="0" distB="0" distL="114300" distR="114300" simplePos="0" relativeHeight="252290048" behindDoc="0" locked="0" layoutInCell="1" allowOverlap="1" wp14:anchorId="70F46F27" wp14:editId="64B7CBD3">
            <wp:simplePos x="0" y="0"/>
            <wp:positionH relativeFrom="margin">
              <wp:posOffset>382905</wp:posOffset>
            </wp:positionH>
            <wp:positionV relativeFrom="paragraph">
              <wp:posOffset>414020</wp:posOffset>
            </wp:positionV>
            <wp:extent cx="5420995" cy="5024120"/>
            <wp:effectExtent l="0" t="0" r="8255" b="508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995" cy="502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1CBD2" w14:textId="6E7C15FF" w:rsidR="00C85895" w:rsidRDefault="00460FBE" w:rsidP="00C85895">
      <w:pPr>
        <w:ind w:left="765"/>
      </w:pPr>
      <w:r>
        <w:rPr>
          <w:rFonts w:hint="eastAsia"/>
        </w:rPr>
        <w:t xml:space="preserve">(2) </w:t>
      </w:r>
      <w:r w:rsidR="00C85895">
        <w:rPr>
          <w:rFonts w:hint="eastAsia"/>
        </w:rPr>
        <w:t>構造図</w:t>
      </w:r>
      <w:r>
        <w:rPr>
          <w:rFonts w:hint="eastAsia"/>
        </w:rPr>
        <w:t xml:space="preserve">             </w:t>
      </w:r>
      <w:r w:rsidR="00C85895">
        <w:rPr>
          <w:rFonts w:hint="eastAsia"/>
        </w:rPr>
        <w:t xml:space="preserve"> </w:t>
      </w:r>
      <w:r w:rsidR="000A6748">
        <w:rPr>
          <w:rFonts w:hint="eastAsia"/>
        </w:rPr>
        <w:t>凡例：</w:t>
      </w:r>
      <w:r w:rsidR="00C85895">
        <w:rPr>
          <w:rFonts w:hint="eastAsia"/>
        </w:rPr>
        <w:t xml:space="preserve"> △：GET、○：POST</w:t>
      </w:r>
    </w:p>
    <w:p w14:paraId="23B4F5DB" w14:textId="6F18FB04" w:rsidR="00D95EE5" w:rsidRDefault="00D95EE5" w:rsidP="000A6748">
      <w:pPr>
        <w:ind w:left="765"/>
      </w:pPr>
    </w:p>
    <w:p w14:paraId="0316424F" w14:textId="587CC2F1" w:rsidR="00B51B15" w:rsidRPr="00A97AD2" w:rsidRDefault="00B51B15" w:rsidP="00C85895">
      <w:pPr>
        <w:ind w:left="765"/>
      </w:pPr>
    </w:p>
    <w:p w14:paraId="07FA8634" w14:textId="4F331B83" w:rsidR="00C85895" w:rsidRDefault="00C85895" w:rsidP="00C85895">
      <w:pPr>
        <w:widowControl/>
        <w:spacing w:line="240" w:lineRule="auto"/>
        <w:ind w:leftChars="0" w:left="0"/>
        <w:jc w:val="left"/>
      </w:pPr>
      <w:r>
        <w:br w:type="page"/>
      </w:r>
    </w:p>
    <w:p w14:paraId="30FB2088" w14:textId="71AF7207" w:rsidR="00531EDD" w:rsidRDefault="00531EDD" w:rsidP="00531EDD">
      <w:pPr>
        <w:wordWrap w:val="0"/>
        <w:ind w:left="765"/>
        <w:jc w:val="right"/>
      </w:pPr>
    </w:p>
    <w:p w14:paraId="2D1BCF40" w14:textId="29C1CA23" w:rsidR="00460FBE" w:rsidRDefault="00805140" w:rsidP="00460FBE">
      <w:pPr>
        <w:ind w:left="765"/>
      </w:pPr>
      <w:r>
        <w:rPr>
          <w:noProof/>
        </w:rPr>
        <w:drawing>
          <wp:anchor distT="0" distB="0" distL="114300" distR="114300" simplePos="0" relativeHeight="252291072" behindDoc="0" locked="0" layoutInCell="1" allowOverlap="1" wp14:anchorId="74F9C1CE" wp14:editId="3894023C">
            <wp:simplePos x="0" y="0"/>
            <wp:positionH relativeFrom="margin">
              <wp:posOffset>392430</wp:posOffset>
            </wp:positionH>
            <wp:positionV relativeFrom="paragraph">
              <wp:posOffset>412750</wp:posOffset>
            </wp:positionV>
            <wp:extent cx="5404485" cy="5228590"/>
            <wp:effectExtent l="0" t="0" r="571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4485" cy="522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BE">
        <w:rPr>
          <w:rFonts w:hint="eastAsia"/>
        </w:rPr>
        <w:t>(3)画面遷移とコントローラクラスのメソッドとの関係</w:t>
      </w:r>
    </w:p>
    <w:p w14:paraId="1EEA8A47" w14:textId="3C8086D7" w:rsidR="00460FBE" w:rsidRDefault="00460FBE" w:rsidP="00460FBE">
      <w:pPr>
        <w:ind w:left="765"/>
      </w:pPr>
      <w:r>
        <w:rPr>
          <w:rFonts w:hint="eastAsia"/>
        </w:rPr>
        <w:t xml:space="preserve">   変更処理は、{xxx}UpdateControllerクラスで実装する。{xxx}の部分は機能により変化。</w:t>
      </w:r>
    </w:p>
    <w:p w14:paraId="26C79495" w14:textId="4ECE52D0" w:rsidR="00460FBE" w:rsidRDefault="00460FBE" w:rsidP="00460FBE">
      <w:pPr>
        <w:ind w:left="765"/>
      </w:pPr>
      <w:r>
        <w:rPr>
          <w:rFonts w:hint="eastAsia"/>
        </w:rPr>
        <w:t xml:space="preserve">   </w:t>
      </w:r>
    </w:p>
    <w:p w14:paraId="7D066F0D" w14:textId="5E6DFC45" w:rsidR="00460FBE" w:rsidRDefault="00460FBE" w:rsidP="00460FBE">
      <w:pPr>
        <w:ind w:left="765"/>
      </w:pPr>
    </w:p>
    <w:p w14:paraId="7ADF3D88" w14:textId="77777777" w:rsidR="00460FBE" w:rsidRDefault="00460FBE" w:rsidP="00460FBE">
      <w:pPr>
        <w:widowControl/>
        <w:spacing w:line="240" w:lineRule="auto"/>
        <w:ind w:leftChars="0" w:left="0"/>
        <w:jc w:val="left"/>
      </w:pPr>
      <w:r>
        <w:br w:type="page"/>
      </w:r>
    </w:p>
    <w:p w14:paraId="61487554" w14:textId="5CE42A24" w:rsidR="00C85895" w:rsidRDefault="00B210FA" w:rsidP="00B210FA">
      <w:pPr>
        <w:pStyle w:val="2"/>
        <w:spacing w:after="145"/>
      </w:pPr>
      <w:bookmarkStart w:id="17" w:name="_Toc64295497"/>
      <w:r>
        <w:rPr>
          <w:rFonts w:hint="eastAsia"/>
        </w:rPr>
        <w:lastRenderedPageBreak/>
        <w:t>削除処理の構造</w:t>
      </w:r>
      <w:bookmarkEnd w:id="17"/>
    </w:p>
    <w:p w14:paraId="33C9F926" w14:textId="102B13EB" w:rsidR="00B210FA" w:rsidRDefault="00B210FA" w:rsidP="00B210FA">
      <w:pPr>
        <w:ind w:left="765"/>
      </w:pPr>
      <w:r>
        <w:rPr>
          <w:rFonts w:hint="eastAsia"/>
        </w:rPr>
        <w:t>下記の機能については、同様の構造とすることでメンテナンス性を高める。</w:t>
      </w:r>
    </w:p>
    <w:p w14:paraId="3D1340F4" w14:textId="69304358" w:rsidR="00B210FA" w:rsidRDefault="00B210FA" w:rsidP="00B210FA">
      <w:pPr>
        <w:ind w:left="765"/>
      </w:pPr>
    </w:p>
    <w:p w14:paraId="26AF9F78" w14:textId="77777777" w:rsidR="00B210FA" w:rsidRDefault="00B210FA" w:rsidP="00B210FA">
      <w:pPr>
        <w:ind w:left="765"/>
      </w:pPr>
      <w:r>
        <w:rPr>
          <w:rFonts w:hint="eastAsia"/>
        </w:rPr>
        <w:t>(1) 対象機能</w:t>
      </w:r>
    </w:p>
    <w:p w14:paraId="3A85755E" w14:textId="7F528E31" w:rsidR="00B210FA" w:rsidRDefault="00B210FA" w:rsidP="00B210FA">
      <w:pPr>
        <w:ind w:left="765" w:firstLineChars="100" w:firstLine="191"/>
      </w:pPr>
      <w:r>
        <w:rPr>
          <w:rFonts w:hint="eastAsia"/>
        </w:rPr>
        <w:t>2-9 商品削除</w:t>
      </w:r>
    </w:p>
    <w:p w14:paraId="2CF46886" w14:textId="5245A5A3" w:rsidR="00B210FA" w:rsidRDefault="00B210FA" w:rsidP="00B210FA">
      <w:pPr>
        <w:ind w:left="765" w:firstLineChars="100" w:firstLine="191"/>
      </w:pPr>
      <w:r>
        <w:rPr>
          <w:rFonts w:hint="eastAsia"/>
        </w:rPr>
        <w:t>3-5 カテゴリ削除</w:t>
      </w:r>
    </w:p>
    <w:p w14:paraId="375A9A32" w14:textId="60689639" w:rsidR="00B210FA" w:rsidRDefault="00B210FA" w:rsidP="00B210FA">
      <w:pPr>
        <w:ind w:left="765" w:firstLineChars="100" w:firstLine="191"/>
      </w:pPr>
      <w:r>
        <w:rPr>
          <w:rFonts w:hint="eastAsia"/>
        </w:rPr>
        <w:t>6-5 会員削除</w:t>
      </w:r>
    </w:p>
    <w:p w14:paraId="29DA4EE0" w14:textId="0FE78D8F" w:rsidR="00B210FA" w:rsidRDefault="00B210FA" w:rsidP="00B210FA">
      <w:pPr>
        <w:ind w:left="765"/>
      </w:pPr>
    </w:p>
    <w:p w14:paraId="3710B1A1" w14:textId="3F54954E" w:rsidR="00B210FA" w:rsidRDefault="00A97AD2" w:rsidP="00B210FA">
      <w:pPr>
        <w:ind w:left="765"/>
      </w:pPr>
      <w:r>
        <w:rPr>
          <w:noProof/>
        </w:rPr>
        <w:drawing>
          <wp:anchor distT="0" distB="0" distL="114300" distR="114300" simplePos="0" relativeHeight="252292096" behindDoc="0" locked="0" layoutInCell="1" allowOverlap="1" wp14:anchorId="7039CF5B" wp14:editId="3A9E376E">
            <wp:simplePos x="0" y="0"/>
            <wp:positionH relativeFrom="margin">
              <wp:align>center</wp:align>
            </wp:positionH>
            <wp:positionV relativeFrom="paragraph">
              <wp:posOffset>319405</wp:posOffset>
            </wp:positionV>
            <wp:extent cx="5796915" cy="386905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96915" cy="3869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210FA">
        <w:rPr>
          <w:rFonts w:hint="eastAsia"/>
        </w:rPr>
        <w:t xml:space="preserve">(2) 構造図              </w:t>
      </w:r>
      <w:r w:rsidR="003174BE">
        <w:rPr>
          <w:rFonts w:hint="eastAsia"/>
        </w:rPr>
        <w:t>凡例</w:t>
      </w:r>
      <w:r w:rsidR="00B210FA">
        <w:rPr>
          <w:rFonts w:hint="eastAsia"/>
        </w:rPr>
        <w:t xml:space="preserve"> </w:t>
      </w:r>
      <w:r w:rsidR="003174BE">
        <w:rPr>
          <w:rFonts w:hint="eastAsia"/>
        </w:rPr>
        <w:t xml:space="preserve"> </w:t>
      </w:r>
      <w:r w:rsidR="00B210FA">
        <w:rPr>
          <w:rFonts w:hint="eastAsia"/>
        </w:rPr>
        <w:t>△：GET、○：POST</w:t>
      </w:r>
    </w:p>
    <w:p w14:paraId="4895029A" w14:textId="687865BA" w:rsidR="00B210FA" w:rsidRDefault="00B210FA" w:rsidP="00B210FA">
      <w:pPr>
        <w:ind w:left="765"/>
      </w:pPr>
    </w:p>
    <w:p w14:paraId="1791B8DF" w14:textId="77777777" w:rsidR="00B210FA" w:rsidRDefault="00B210FA" w:rsidP="00B210FA">
      <w:pPr>
        <w:ind w:left="765"/>
      </w:pPr>
    </w:p>
    <w:p w14:paraId="4C6DFE34" w14:textId="77777777" w:rsidR="00B210FA" w:rsidRDefault="00B210FA" w:rsidP="00B210FA">
      <w:pPr>
        <w:widowControl/>
        <w:spacing w:line="240" w:lineRule="auto"/>
        <w:ind w:leftChars="0" w:left="0"/>
        <w:jc w:val="left"/>
      </w:pPr>
      <w:r>
        <w:br w:type="page"/>
      </w:r>
    </w:p>
    <w:p w14:paraId="32BDFDC3" w14:textId="33341FA9" w:rsidR="00531EDD" w:rsidRDefault="00531EDD" w:rsidP="00531EDD">
      <w:pPr>
        <w:wordWrap w:val="0"/>
        <w:ind w:left="765"/>
        <w:jc w:val="right"/>
      </w:pPr>
    </w:p>
    <w:p w14:paraId="3DBCF8C2" w14:textId="7EB729D5" w:rsidR="00531EDD" w:rsidRDefault="00531EDD" w:rsidP="00531EDD">
      <w:pPr>
        <w:ind w:left="765"/>
      </w:pPr>
      <w:r>
        <w:rPr>
          <w:rFonts w:hint="eastAsia"/>
        </w:rPr>
        <w:t>(3)画面遷移とコントローラクラスのメソッドとの関係</w:t>
      </w:r>
    </w:p>
    <w:p w14:paraId="159FF8EE" w14:textId="7FEB5C53" w:rsidR="00531EDD" w:rsidRDefault="00DA1EE4" w:rsidP="00531EDD">
      <w:pPr>
        <w:ind w:left="765"/>
      </w:pPr>
      <w:r>
        <w:rPr>
          <w:noProof/>
        </w:rPr>
        <w:drawing>
          <wp:anchor distT="0" distB="0" distL="114300" distR="114300" simplePos="0" relativeHeight="252293120" behindDoc="0" locked="0" layoutInCell="1" allowOverlap="1" wp14:anchorId="580B4F08" wp14:editId="50BBFAEF">
            <wp:simplePos x="0" y="0"/>
            <wp:positionH relativeFrom="margin">
              <wp:align>center</wp:align>
            </wp:positionH>
            <wp:positionV relativeFrom="paragraph">
              <wp:posOffset>393700</wp:posOffset>
            </wp:positionV>
            <wp:extent cx="5499735" cy="3747135"/>
            <wp:effectExtent l="0" t="0" r="5715"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99735" cy="3747741"/>
                    </a:xfrm>
                    <a:prstGeom prst="rect">
                      <a:avLst/>
                    </a:prstGeom>
                    <a:noFill/>
                    <a:ln>
                      <a:noFill/>
                    </a:ln>
                  </pic:spPr>
                </pic:pic>
              </a:graphicData>
            </a:graphic>
            <wp14:sizeRelH relativeFrom="page">
              <wp14:pctWidth>0</wp14:pctWidth>
            </wp14:sizeRelH>
            <wp14:sizeRelV relativeFrom="page">
              <wp14:pctHeight>0</wp14:pctHeight>
            </wp14:sizeRelV>
          </wp:anchor>
        </w:drawing>
      </w:r>
      <w:r w:rsidR="00531EDD">
        <w:rPr>
          <w:rFonts w:hint="eastAsia"/>
        </w:rPr>
        <w:t xml:space="preserve">   削除処理は、{xxx}DeleteControllerクラスで実装する。{xxx}の部分は機能により変化。</w:t>
      </w:r>
    </w:p>
    <w:p w14:paraId="28B18169" w14:textId="77777777" w:rsidR="00531EDD" w:rsidRDefault="00531EDD" w:rsidP="00531EDD">
      <w:pPr>
        <w:ind w:left="765"/>
      </w:pPr>
    </w:p>
    <w:p w14:paraId="3CBE6619" w14:textId="77777777" w:rsidR="00531EDD" w:rsidRDefault="00531EDD" w:rsidP="00531EDD">
      <w:pPr>
        <w:ind w:left="765"/>
      </w:pPr>
    </w:p>
    <w:p w14:paraId="6F5F9576" w14:textId="77777777" w:rsidR="00F770F3" w:rsidRDefault="00B87172">
      <w:pPr>
        <w:widowControl/>
        <w:spacing w:line="240" w:lineRule="auto"/>
        <w:ind w:leftChars="0" w:left="0"/>
        <w:jc w:val="left"/>
      </w:pPr>
      <w:r>
        <w:br w:type="page"/>
      </w:r>
    </w:p>
    <w:p w14:paraId="40F5BB8A" w14:textId="70732167" w:rsidR="00EA1C57" w:rsidRDefault="00EA1C57" w:rsidP="00EA1C57">
      <w:pPr>
        <w:pStyle w:val="2"/>
        <w:spacing w:after="145"/>
      </w:pPr>
      <w:bookmarkStart w:id="18" w:name="_Toc64295498"/>
      <w:r>
        <w:rPr>
          <w:rFonts w:hint="eastAsia"/>
        </w:rPr>
        <w:lastRenderedPageBreak/>
        <w:t>買い物かごの構造</w:t>
      </w:r>
      <w:bookmarkEnd w:id="18"/>
    </w:p>
    <w:p w14:paraId="62F6EE48" w14:textId="1E2B97AC" w:rsidR="00EA1C57" w:rsidRDefault="00EA1C57" w:rsidP="0044117B">
      <w:pPr>
        <w:ind w:left="765"/>
      </w:pPr>
      <w:r>
        <w:rPr>
          <w:rFonts w:hint="eastAsia"/>
        </w:rPr>
        <w:t>・買い物かごは、BasketCustomerControllerクラスで実装する。</w:t>
      </w:r>
    </w:p>
    <w:p w14:paraId="3620387E" w14:textId="4F9DF1F0" w:rsidR="00EA1C57" w:rsidRDefault="00EA1C57" w:rsidP="00EA1C57">
      <w:pPr>
        <w:ind w:left="765"/>
      </w:pPr>
      <w:r>
        <w:rPr>
          <w:rFonts w:hint="eastAsia"/>
        </w:rPr>
        <w:t>・買い物かご情報は、SessionAttributeで維持し、ログアウト処理、退会処理で削除する</w:t>
      </w:r>
    </w:p>
    <w:p w14:paraId="0D2408AD" w14:textId="4A5C5A6E" w:rsidR="00EA1C57" w:rsidRPr="00260458" w:rsidRDefault="00EA1C57" w:rsidP="00EA1C57">
      <w:pPr>
        <w:ind w:left="765"/>
      </w:pPr>
    </w:p>
    <w:p w14:paraId="3A6D9297" w14:textId="04FD0E5D" w:rsidR="00EA1C57" w:rsidRDefault="00DA1EE4" w:rsidP="00EA1C57">
      <w:pPr>
        <w:ind w:left="765"/>
      </w:pPr>
      <w:r>
        <w:rPr>
          <w:noProof/>
        </w:rPr>
        <w:drawing>
          <wp:anchor distT="0" distB="0" distL="114300" distR="114300" simplePos="0" relativeHeight="252294144" behindDoc="0" locked="0" layoutInCell="1" allowOverlap="1" wp14:anchorId="10AB9F81" wp14:editId="7D4DF36D">
            <wp:simplePos x="0" y="0"/>
            <wp:positionH relativeFrom="margin">
              <wp:posOffset>544830</wp:posOffset>
            </wp:positionH>
            <wp:positionV relativeFrom="paragraph">
              <wp:posOffset>354965</wp:posOffset>
            </wp:positionV>
            <wp:extent cx="5399405" cy="6113145"/>
            <wp:effectExtent l="0" t="0" r="0" b="190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9405" cy="611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C57">
        <w:rPr>
          <w:rFonts w:hint="eastAsia"/>
        </w:rPr>
        <w:t>(2) 画面遷移とコントローラクラスのメソッドとの関係     凡例  △：GET、○：POST</w:t>
      </w:r>
    </w:p>
    <w:p w14:paraId="189D781C" w14:textId="7B76508C" w:rsidR="00EA1C57" w:rsidRDefault="00EA1C57" w:rsidP="00EA1C57">
      <w:pPr>
        <w:ind w:left="765"/>
      </w:pPr>
    </w:p>
    <w:p w14:paraId="6C15880F" w14:textId="3AAF32DE" w:rsidR="00EA1C57" w:rsidRDefault="00EA1C57" w:rsidP="00EA1C57">
      <w:pPr>
        <w:ind w:left="765"/>
      </w:pPr>
    </w:p>
    <w:p w14:paraId="1111A901" w14:textId="77777777" w:rsidR="00EA1C57" w:rsidRDefault="00EA1C57" w:rsidP="00EA1C57">
      <w:pPr>
        <w:ind w:left="765"/>
      </w:pPr>
    </w:p>
    <w:p w14:paraId="2761085D" w14:textId="77777777" w:rsidR="00EA1C57" w:rsidRDefault="00EA1C57" w:rsidP="00EA1C57">
      <w:pPr>
        <w:widowControl/>
        <w:spacing w:line="240" w:lineRule="auto"/>
        <w:ind w:leftChars="0" w:left="0"/>
        <w:jc w:val="left"/>
      </w:pPr>
      <w:r>
        <w:br w:type="page"/>
      </w:r>
    </w:p>
    <w:p w14:paraId="508A948D" w14:textId="59BDD446" w:rsidR="00F770F3" w:rsidRDefault="00F770F3" w:rsidP="00F770F3">
      <w:pPr>
        <w:pStyle w:val="2"/>
        <w:spacing w:after="145"/>
      </w:pPr>
      <w:bookmarkStart w:id="19" w:name="_Toc64295499"/>
      <w:r>
        <w:rPr>
          <w:rFonts w:hint="eastAsia"/>
        </w:rPr>
        <w:lastRenderedPageBreak/>
        <w:t>注文登録処理の構造</w:t>
      </w:r>
      <w:bookmarkEnd w:id="19"/>
    </w:p>
    <w:p w14:paraId="7B84A5EB" w14:textId="6585F468" w:rsidR="00F770F3" w:rsidRDefault="00F770F3" w:rsidP="00F770F3">
      <w:pPr>
        <w:ind w:left="765"/>
      </w:pPr>
      <w:r>
        <w:rPr>
          <w:rFonts w:hint="eastAsia"/>
        </w:rPr>
        <w:t>・「戻る」ボタン押下時にURL維持、入力値、入力チェック結果を維持できるようにする。</w:t>
      </w:r>
    </w:p>
    <w:p w14:paraId="2ADE2521" w14:textId="5BBCC162" w:rsidR="00F770F3" w:rsidRDefault="00F770F3" w:rsidP="00F770F3">
      <w:pPr>
        <w:ind w:left="765"/>
      </w:pPr>
    </w:p>
    <w:p w14:paraId="2743271A" w14:textId="71E48948" w:rsidR="00F770F3" w:rsidRDefault="00DA1EE4" w:rsidP="00F770F3">
      <w:pPr>
        <w:ind w:left="765"/>
      </w:pPr>
      <w:r>
        <w:rPr>
          <w:noProof/>
        </w:rPr>
        <w:drawing>
          <wp:anchor distT="0" distB="0" distL="114300" distR="114300" simplePos="0" relativeHeight="252295168" behindDoc="0" locked="0" layoutInCell="1" allowOverlap="1" wp14:anchorId="3ECA196D" wp14:editId="02A15F00">
            <wp:simplePos x="0" y="0"/>
            <wp:positionH relativeFrom="margin">
              <wp:posOffset>278130</wp:posOffset>
            </wp:positionH>
            <wp:positionV relativeFrom="paragraph">
              <wp:posOffset>347980</wp:posOffset>
            </wp:positionV>
            <wp:extent cx="5527675" cy="5748020"/>
            <wp:effectExtent l="0" t="0" r="0"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7675" cy="57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0F3">
        <w:rPr>
          <w:rFonts w:hint="eastAsia"/>
        </w:rPr>
        <w:t>(1)構造図               凡例 △：GET、○：POST</w:t>
      </w:r>
    </w:p>
    <w:p w14:paraId="5FB782A4" w14:textId="4511FE21" w:rsidR="00F770F3" w:rsidRDefault="00F770F3" w:rsidP="00F770F3">
      <w:pPr>
        <w:ind w:left="765"/>
      </w:pPr>
    </w:p>
    <w:p w14:paraId="42178031" w14:textId="7D95AB96" w:rsidR="00DA1EE4" w:rsidRPr="00DA1EE4" w:rsidRDefault="00DA1EE4" w:rsidP="00F770F3">
      <w:pPr>
        <w:ind w:left="765"/>
      </w:pPr>
    </w:p>
    <w:p w14:paraId="1E1BC1DF" w14:textId="3CFD65FD" w:rsidR="00F770F3" w:rsidRDefault="00F770F3" w:rsidP="00F770F3">
      <w:pPr>
        <w:widowControl/>
        <w:spacing w:line="240" w:lineRule="auto"/>
        <w:ind w:leftChars="0" w:left="0"/>
        <w:jc w:val="left"/>
      </w:pPr>
      <w:r>
        <w:br w:type="page"/>
      </w:r>
    </w:p>
    <w:p w14:paraId="29E937E4" w14:textId="76E46643" w:rsidR="008D221C" w:rsidRDefault="008D221C" w:rsidP="008D221C">
      <w:pPr>
        <w:wordWrap w:val="0"/>
        <w:ind w:left="765"/>
        <w:jc w:val="right"/>
      </w:pPr>
    </w:p>
    <w:p w14:paraId="73120249" w14:textId="0C46EDAE" w:rsidR="00475D59" w:rsidRDefault="008D221C" w:rsidP="00475D59">
      <w:pPr>
        <w:ind w:left="765"/>
      </w:pPr>
      <w:r>
        <w:rPr>
          <w:rFonts w:hint="eastAsia"/>
        </w:rPr>
        <w:t>(3)画面遷移とコントローラクラスのメソッドとの関係</w:t>
      </w:r>
      <w:r w:rsidR="00475D59">
        <w:rPr>
          <w:rFonts w:hint="eastAsia"/>
        </w:rPr>
        <w:t xml:space="preserve">    凡例  △：GET、○：POST</w:t>
      </w:r>
    </w:p>
    <w:p w14:paraId="14EEB045" w14:textId="0D5CDA47" w:rsidR="008D221C" w:rsidRDefault="00DA1EE4" w:rsidP="008D221C">
      <w:pPr>
        <w:ind w:left="765"/>
      </w:pPr>
      <w:r>
        <w:rPr>
          <w:noProof/>
        </w:rPr>
        <w:drawing>
          <wp:anchor distT="0" distB="0" distL="114300" distR="114300" simplePos="0" relativeHeight="252296192" behindDoc="0" locked="0" layoutInCell="1" allowOverlap="1" wp14:anchorId="16E20E52" wp14:editId="67F6630B">
            <wp:simplePos x="0" y="0"/>
            <wp:positionH relativeFrom="margin">
              <wp:align>center</wp:align>
            </wp:positionH>
            <wp:positionV relativeFrom="paragraph">
              <wp:posOffset>287020</wp:posOffset>
            </wp:positionV>
            <wp:extent cx="5470525" cy="6606540"/>
            <wp:effectExtent l="0" t="0" r="0" b="381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71159" cy="660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21C">
        <w:rPr>
          <w:rFonts w:hint="eastAsia"/>
        </w:rPr>
        <w:t xml:space="preserve">   注文登録処理は、OrderRegistCustomerControllerクラスで実装する。</w:t>
      </w:r>
    </w:p>
    <w:p w14:paraId="23ED0363" w14:textId="6EF484BE" w:rsidR="008D221C" w:rsidRDefault="008D221C" w:rsidP="00DA1EE4">
      <w:pPr>
        <w:ind w:left="765"/>
      </w:pPr>
      <w:r>
        <w:rPr>
          <w:rFonts w:hint="eastAsia"/>
        </w:rPr>
        <w:t xml:space="preserve">   </w:t>
      </w:r>
    </w:p>
    <w:p w14:paraId="4F66115A" w14:textId="53DE2C78" w:rsidR="008D221C" w:rsidRDefault="008D221C" w:rsidP="00F770F3">
      <w:pPr>
        <w:ind w:left="765"/>
      </w:pPr>
    </w:p>
    <w:p w14:paraId="19B489D5" w14:textId="77777777" w:rsidR="004C6853" w:rsidRDefault="004C6853">
      <w:pPr>
        <w:widowControl/>
        <w:spacing w:line="240" w:lineRule="auto"/>
        <w:ind w:leftChars="0" w:left="0"/>
        <w:jc w:val="left"/>
      </w:pPr>
      <w:r>
        <w:br w:type="page"/>
      </w:r>
    </w:p>
    <w:p w14:paraId="3E186594" w14:textId="0109350A" w:rsidR="00AC3F2C" w:rsidRDefault="00AC3F2C" w:rsidP="00AC3F2C">
      <w:pPr>
        <w:pStyle w:val="2"/>
        <w:spacing w:after="145"/>
      </w:pPr>
      <w:bookmarkStart w:id="20" w:name="_Toc64295500"/>
      <w:r>
        <w:rPr>
          <w:rFonts w:hint="eastAsia"/>
        </w:rPr>
        <w:lastRenderedPageBreak/>
        <w:t>在庫数の扱い</w:t>
      </w:r>
      <w:bookmarkEnd w:id="20"/>
    </w:p>
    <w:p w14:paraId="48FDB741" w14:textId="70ACF79C" w:rsidR="00025DDB" w:rsidRDefault="00025DDB" w:rsidP="00025DDB">
      <w:pPr>
        <w:ind w:left="765"/>
      </w:pPr>
      <w:r>
        <w:rPr>
          <w:rFonts w:hint="eastAsia"/>
        </w:rPr>
        <w:t>在庫数を扱うタイミングを明確にしておくことで、システム内で不整合が発生しにくい構造にする。</w:t>
      </w:r>
    </w:p>
    <w:p w14:paraId="486C264F" w14:textId="33CCFA63" w:rsidR="00025DDB" w:rsidRDefault="00025DDB" w:rsidP="00025DDB">
      <w:pPr>
        <w:ind w:left="765"/>
      </w:pPr>
    </w:p>
    <w:p w14:paraId="78067B8A" w14:textId="1EF1DD9F" w:rsidR="00025DDB" w:rsidRDefault="00DA1EE4" w:rsidP="00025DDB">
      <w:pPr>
        <w:ind w:left="765"/>
      </w:pPr>
      <w:r>
        <w:rPr>
          <w:noProof/>
        </w:rPr>
        <w:drawing>
          <wp:anchor distT="0" distB="0" distL="114300" distR="114300" simplePos="0" relativeHeight="252297216" behindDoc="0" locked="0" layoutInCell="1" allowOverlap="1" wp14:anchorId="4683167F" wp14:editId="21AC894E">
            <wp:simplePos x="0" y="0"/>
            <wp:positionH relativeFrom="margin">
              <wp:align>center</wp:align>
            </wp:positionH>
            <wp:positionV relativeFrom="margin">
              <wp:posOffset>1021715</wp:posOffset>
            </wp:positionV>
            <wp:extent cx="5796280" cy="5805170"/>
            <wp:effectExtent l="0" t="0" r="0" b="508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6280" cy="58057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5DDB">
        <w:rPr>
          <w:rFonts w:hint="eastAsia"/>
        </w:rPr>
        <w:t>(1)</w:t>
      </w:r>
      <w:r w:rsidR="00B51B15">
        <w:rPr>
          <w:rFonts w:hint="eastAsia"/>
        </w:rPr>
        <w:t xml:space="preserve"> </w:t>
      </w:r>
      <w:r w:rsidR="00DF6D89">
        <w:rPr>
          <w:rFonts w:hint="eastAsia"/>
        </w:rPr>
        <w:t>商品詳細、</w:t>
      </w:r>
      <w:r w:rsidR="00B51B15">
        <w:rPr>
          <w:rFonts w:hint="eastAsia"/>
        </w:rPr>
        <w:t>買い物かご機能と</w:t>
      </w:r>
      <w:r w:rsidR="00025DDB">
        <w:rPr>
          <w:rFonts w:hint="eastAsia"/>
        </w:rPr>
        <w:t>在庫数の扱い</w:t>
      </w:r>
    </w:p>
    <w:p w14:paraId="0816EF6B" w14:textId="2E8E2A19" w:rsidR="00DF6D89" w:rsidRDefault="00DF6D89" w:rsidP="00025DDB">
      <w:pPr>
        <w:ind w:left="765"/>
      </w:pPr>
    </w:p>
    <w:p w14:paraId="72EB86E1" w14:textId="6DBAAEE3" w:rsidR="00DF6D89" w:rsidRDefault="00DF6D89" w:rsidP="00025DDB">
      <w:pPr>
        <w:ind w:left="765"/>
      </w:pPr>
    </w:p>
    <w:p w14:paraId="50A2499E" w14:textId="47000114" w:rsidR="00DF6D89" w:rsidRDefault="00DF6D89" w:rsidP="00DF6D89">
      <w:pPr>
        <w:ind w:left="765"/>
      </w:pPr>
      <w:r>
        <w:br w:type="page"/>
      </w:r>
    </w:p>
    <w:p w14:paraId="7CEF112E" w14:textId="73185C16" w:rsidR="00854465" w:rsidRDefault="00854465" w:rsidP="00854465">
      <w:pPr>
        <w:wordWrap w:val="0"/>
        <w:ind w:left="765"/>
        <w:jc w:val="right"/>
      </w:pPr>
    </w:p>
    <w:p w14:paraId="7A73094B" w14:textId="77777777" w:rsidR="00854465" w:rsidRDefault="00854465" w:rsidP="00854465">
      <w:pPr>
        <w:ind w:left="765"/>
      </w:pPr>
      <w:r>
        <w:rPr>
          <w:rFonts w:hint="eastAsia"/>
        </w:rPr>
        <w:t>(2) 注文登録</w:t>
      </w:r>
      <w:r w:rsidR="007C5FC6">
        <w:rPr>
          <w:rFonts w:hint="eastAsia"/>
        </w:rPr>
        <w:t>確認画面</w:t>
      </w:r>
      <w:r>
        <w:rPr>
          <w:rFonts w:hint="eastAsia"/>
        </w:rPr>
        <w:t>と在庫数の扱い</w:t>
      </w:r>
    </w:p>
    <w:p w14:paraId="2A387E8E" w14:textId="6279F65F" w:rsidR="00854465" w:rsidRDefault="005A1163" w:rsidP="00854465">
      <w:pPr>
        <w:ind w:left="765"/>
      </w:pPr>
      <w:r>
        <w:rPr>
          <w:noProof/>
        </w:rPr>
        <w:drawing>
          <wp:anchor distT="0" distB="0" distL="114300" distR="114300" simplePos="0" relativeHeight="252298240" behindDoc="0" locked="0" layoutInCell="1" allowOverlap="1" wp14:anchorId="5D89BCD8" wp14:editId="79F95D4A">
            <wp:simplePos x="0" y="0"/>
            <wp:positionH relativeFrom="margin">
              <wp:posOffset>321945</wp:posOffset>
            </wp:positionH>
            <wp:positionV relativeFrom="paragraph">
              <wp:posOffset>294640</wp:posOffset>
            </wp:positionV>
            <wp:extent cx="5600700" cy="5105400"/>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FC6">
        <w:rPr>
          <w:rFonts w:hint="eastAsia"/>
        </w:rPr>
        <w:t>注文対象の商品と商品数を確定するために、在庫数を確認する。</w:t>
      </w:r>
    </w:p>
    <w:p w14:paraId="545BCE40" w14:textId="3404A825" w:rsidR="00854465" w:rsidRDefault="00854465" w:rsidP="00854465">
      <w:pPr>
        <w:ind w:left="765"/>
      </w:pPr>
    </w:p>
    <w:p w14:paraId="61043DB9" w14:textId="25B4620B" w:rsidR="00854465" w:rsidRDefault="00854465" w:rsidP="00854465">
      <w:pPr>
        <w:ind w:left="765"/>
      </w:pPr>
    </w:p>
    <w:p w14:paraId="1FCA2E8E" w14:textId="72131E2F" w:rsidR="00854465" w:rsidRDefault="00854465" w:rsidP="00854465">
      <w:pPr>
        <w:ind w:left="765"/>
      </w:pPr>
    </w:p>
    <w:p w14:paraId="2A68BAA7" w14:textId="1F73910E" w:rsidR="00854465" w:rsidRDefault="00854465" w:rsidP="00854465">
      <w:pPr>
        <w:ind w:left="765"/>
      </w:pPr>
    </w:p>
    <w:p w14:paraId="0ECD73EF" w14:textId="7E376CF6" w:rsidR="007C5FC6" w:rsidRDefault="007C5FC6">
      <w:pPr>
        <w:widowControl/>
        <w:spacing w:line="240" w:lineRule="auto"/>
        <w:ind w:leftChars="0" w:left="0"/>
        <w:jc w:val="left"/>
      </w:pPr>
      <w:r>
        <w:br w:type="page"/>
      </w:r>
    </w:p>
    <w:p w14:paraId="7AE55470" w14:textId="0891A1B8" w:rsidR="007C5FC6" w:rsidRDefault="007C5FC6" w:rsidP="007C5FC6">
      <w:pPr>
        <w:wordWrap w:val="0"/>
        <w:ind w:left="765"/>
        <w:jc w:val="right"/>
      </w:pPr>
    </w:p>
    <w:p w14:paraId="4AE54ADE" w14:textId="38AFF0BC" w:rsidR="007C5FC6" w:rsidRDefault="007C5FC6" w:rsidP="007C5FC6">
      <w:pPr>
        <w:ind w:left="765"/>
      </w:pPr>
      <w:r>
        <w:rPr>
          <w:rFonts w:hint="eastAsia"/>
        </w:rPr>
        <w:t>(3) 注文</w:t>
      </w:r>
      <w:r w:rsidR="001303FC">
        <w:rPr>
          <w:rFonts w:hint="eastAsia"/>
        </w:rPr>
        <w:t>情報の反映と</w:t>
      </w:r>
      <w:r>
        <w:rPr>
          <w:rFonts w:hint="eastAsia"/>
        </w:rPr>
        <w:t>在庫数の扱い</w:t>
      </w:r>
    </w:p>
    <w:p w14:paraId="58BBC47A" w14:textId="3A985307" w:rsidR="007C5FC6" w:rsidRDefault="005A1163" w:rsidP="00025DDB">
      <w:pPr>
        <w:ind w:left="765"/>
      </w:pPr>
      <w:r>
        <w:rPr>
          <w:noProof/>
        </w:rPr>
        <w:drawing>
          <wp:anchor distT="0" distB="0" distL="114300" distR="114300" simplePos="0" relativeHeight="252299264" behindDoc="0" locked="0" layoutInCell="1" allowOverlap="1" wp14:anchorId="602A4D22" wp14:editId="5C50963D">
            <wp:simplePos x="0" y="0"/>
            <wp:positionH relativeFrom="margin">
              <wp:posOffset>219710</wp:posOffset>
            </wp:positionH>
            <wp:positionV relativeFrom="paragraph">
              <wp:posOffset>218440</wp:posOffset>
            </wp:positionV>
            <wp:extent cx="5750560" cy="3596640"/>
            <wp:effectExtent l="0" t="0" r="2540" b="381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D5DF4" w14:textId="667F3EC7" w:rsidR="007C5FC6" w:rsidRDefault="007C5FC6" w:rsidP="00025DDB">
      <w:pPr>
        <w:ind w:left="765"/>
      </w:pPr>
    </w:p>
    <w:p w14:paraId="1CBA271E" w14:textId="06AF3DB8" w:rsidR="007C5FC6" w:rsidRDefault="007C5FC6" w:rsidP="00025DDB">
      <w:pPr>
        <w:ind w:left="765"/>
      </w:pPr>
    </w:p>
    <w:p w14:paraId="2C7B7CB2" w14:textId="194434A2" w:rsidR="007C5FC6" w:rsidRDefault="007C5FC6" w:rsidP="00025DDB">
      <w:pPr>
        <w:ind w:left="765"/>
      </w:pPr>
    </w:p>
    <w:p w14:paraId="186B877E" w14:textId="77777777" w:rsidR="00425ADB" w:rsidRDefault="00425ADB">
      <w:pPr>
        <w:widowControl/>
        <w:spacing w:line="240" w:lineRule="auto"/>
        <w:ind w:leftChars="0" w:left="0"/>
        <w:jc w:val="left"/>
      </w:pPr>
      <w:r>
        <w:br w:type="page"/>
      </w:r>
    </w:p>
    <w:p w14:paraId="7039A38B" w14:textId="77777777" w:rsidR="00425ADB" w:rsidRDefault="00425ADB" w:rsidP="00425ADB">
      <w:pPr>
        <w:pStyle w:val="1"/>
        <w:spacing w:after="145"/>
      </w:pPr>
      <w:r>
        <w:rPr>
          <w:rFonts w:hint="eastAsia"/>
        </w:rPr>
        <w:lastRenderedPageBreak/>
        <w:t xml:space="preserve"> </w:t>
      </w:r>
      <w:bookmarkStart w:id="21" w:name="_Toc64295501"/>
      <w:r>
        <w:rPr>
          <w:rFonts w:hint="eastAsia"/>
        </w:rPr>
        <w:t>技術的な制約・既知の問題点</w:t>
      </w:r>
      <w:bookmarkEnd w:id="21"/>
    </w:p>
    <w:p w14:paraId="6E44033B" w14:textId="77777777" w:rsidR="00425ADB" w:rsidRDefault="00425ADB" w:rsidP="00425ADB">
      <w:pPr>
        <w:ind w:left="765"/>
      </w:pPr>
      <w:r>
        <w:rPr>
          <w:rFonts w:hint="eastAsia"/>
        </w:rPr>
        <w:t>(1) 商品登録・商品変更機能について</w:t>
      </w:r>
    </w:p>
    <w:p w14:paraId="423CD277" w14:textId="77777777" w:rsidR="00425ADB" w:rsidRDefault="00425ADB" w:rsidP="00425ADB">
      <w:pPr>
        <w:ind w:left="765"/>
      </w:pPr>
      <w:r>
        <w:rPr>
          <w:rFonts w:hint="eastAsia"/>
        </w:rPr>
        <w:t>商品登録、商品変更の入力画面で商品画像ファイルを選択し、確認画面へ遷移。</w:t>
      </w:r>
    </w:p>
    <w:p w14:paraId="3262E597" w14:textId="77777777" w:rsidR="00425ADB" w:rsidRDefault="00590342" w:rsidP="00590342">
      <w:pPr>
        <w:ind w:left="765"/>
      </w:pPr>
      <w:r w:rsidRPr="00590342">
        <w:rPr>
          <w:rFonts w:hint="eastAsia"/>
        </w:rPr>
        <w:t>確認画面で「戻る」ボタンを押し</w:t>
      </w:r>
      <w:r>
        <w:rPr>
          <w:rFonts w:hint="eastAsia"/>
        </w:rPr>
        <w:t>、</w:t>
      </w:r>
      <w:r w:rsidRPr="00590342">
        <w:rPr>
          <w:rFonts w:hint="eastAsia"/>
        </w:rPr>
        <w:t>入力画面に遷移する場合、最初に選択した画像ファイル名が維持できない。</w:t>
      </w:r>
    </w:p>
    <w:p w14:paraId="170E9AD7" w14:textId="77777777" w:rsidR="00590342" w:rsidRDefault="00590342" w:rsidP="00425ADB">
      <w:pPr>
        <w:ind w:left="765"/>
      </w:pPr>
    </w:p>
    <w:p w14:paraId="2656DA70" w14:textId="77777777" w:rsidR="00425ADB" w:rsidRDefault="00425ADB" w:rsidP="00425ADB">
      <w:pPr>
        <w:ind w:left="765"/>
      </w:pPr>
      <w:r>
        <w:rPr>
          <w:rFonts w:hint="eastAsia"/>
        </w:rPr>
        <w:t>(2) 商品一覧画面の検索条件・表示順条件について</w:t>
      </w:r>
    </w:p>
    <w:p w14:paraId="6D06B43B" w14:textId="51B41BC7" w:rsidR="00425ADB" w:rsidRDefault="00425ADB" w:rsidP="00425ADB">
      <w:pPr>
        <w:ind w:left="765"/>
      </w:pPr>
      <w:r>
        <w:rPr>
          <w:rFonts w:hint="eastAsia"/>
        </w:rPr>
        <w:t>商品一覧画面で、カテゴリ別・表示順変更を行った後、商品詳細画面に遷移、</w:t>
      </w:r>
    </w:p>
    <w:p w14:paraId="353D2875" w14:textId="77777777" w:rsidR="00425ADB" w:rsidRDefault="00425ADB" w:rsidP="00425ADB">
      <w:pPr>
        <w:ind w:left="765"/>
      </w:pPr>
      <w:r>
        <w:rPr>
          <w:rFonts w:hint="eastAsia"/>
        </w:rPr>
        <w:t>その後「戻る」ボタンで、商品一覧画面に戻った場合、条件が維持できない。</w:t>
      </w:r>
    </w:p>
    <w:p w14:paraId="0645CF13" w14:textId="77777777" w:rsidR="008673C9" w:rsidRDefault="008673C9" w:rsidP="00425ADB">
      <w:pPr>
        <w:ind w:left="765"/>
      </w:pPr>
    </w:p>
    <w:p w14:paraId="3F25B2B7" w14:textId="77777777" w:rsidR="008673C9" w:rsidRDefault="008673C9" w:rsidP="00425ADB">
      <w:pPr>
        <w:ind w:left="765"/>
      </w:pPr>
      <w:r>
        <w:rPr>
          <w:rFonts w:hint="eastAsia"/>
        </w:rPr>
        <w:t>(3) カテゴリ別検索の条件について</w:t>
      </w:r>
    </w:p>
    <w:p w14:paraId="2445F3C5" w14:textId="77777777" w:rsidR="008673C9" w:rsidRDefault="008673C9" w:rsidP="00425ADB">
      <w:pPr>
        <w:ind w:left="765"/>
      </w:pPr>
      <w:r>
        <w:rPr>
          <w:rFonts w:hint="eastAsia"/>
        </w:rPr>
        <w:t>カテゴリ別検索を行った後、カテゴリ別検索フォームの初期値が維持できない。</w:t>
      </w:r>
    </w:p>
    <w:p w14:paraId="2AA58583" w14:textId="77777777" w:rsidR="008673C9" w:rsidRDefault="008673C9" w:rsidP="00425ADB">
      <w:pPr>
        <w:ind w:left="765"/>
      </w:pPr>
    </w:p>
    <w:p w14:paraId="2AFFCE3B" w14:textId="77777777" w:rsidR="008673C9" w:rsidRDefault="008673C9" w:rsidP="00425ADB">
      <w:pPr>
        <w:ind w:left="765"/>
      </w:pPr>
      <w:r>
        <w:rPr>
          <w:rFonts w:hint="eastAsia"/>
        </w:rPr>
        <w:t>(4) 入力チェックについて</w:t>
      </w:r>
    </w:p>
    <w:p w14:paraId="32976688" w14:textId="77777777" w:rsidR="008673C9" w:rsidRDefault="008673C9" w:rsidP="00425ADB">
      <w:pPr>
        <w:ind w:left="765"/>
      </w:pPr>
      <w:r>
        <w:rPr>
          <w:rFonts w:hint="eastAsia"/>
        </w:rPr>
        <w:t>必須入力の入力欄に、全角空白文字のみを入力しても、未入力と</w:t>
      </w:r>
      <w:r w:rsidR="00825A1B">
        <w:rPr>
          <w:rFonts w:hint="eastAsia"/>
        </w:rPr>
        <w:t>判断されない</w:t>
      </w:r>
      <w:r>
        <w:rPr>
          <w:rFonts w:hint="eastAsia"/>
        </w:rPr>
        <w:t>。</w:t>
      </w:r>
    </w:p>
    <w:p w14:paraId="7545329D" w14:textId="77777777" w:rsidR="00A510F9" w:rsidRDefault="00A510F9" w:rsidP="00425ADB">
      <w:pPr>
        <w:ind w:left="765"/>
      </w:pPr>
    </w:p>
    <w:p w14:paraId="7AB3AE9D" w14:textId="77777777" w:rsidR="00A510F9" w:rsidRDefault="00A510F9" w:rsidP="00425ADB">
      <w:pPr>
        <w:ind w:left="765"/>
      </w:pPr>
      <w:r>
        <w:rPr>
          <w:rFonts w:hint="eastAsia"/>
        </w:rPr>
        <w:t>(</w:t>
      </w:r>
      <w:r>
        <w:t>5)</w:t>
      </w:r>
      <w:r w:rsidR="00347957">
        <w:rPr>
          <w:rFonts w:hint="eastAsia"/>
        </w:rPr>
        <w:t xml:space="preserve"> 退会後の処理について</w:t>
      </w:r>
    </w:p>
    <w:p w14:paraId="5A3EA75B" w14:textId="77777777" w:rsidR="00347957" w:rsidRDefault="003B5052" w:rsidP="00425ADB">
      <w:pPr>
        <w:ind w:left="765"/>
      </w:pPr>
      <w:r>
        <w:rPr>
          <w:rFonts w:hint="eastAsia"/>
        </w:rPr>
        <w:t>一般会員の</w:t>
      </w:r>
      <w:r w:rsidR="00347957">
        <w:rPr>
          <w:rFonts w:hint="eastAsia"/>
        </w:rPr>
        <w:t>退会</w:t>
      </w:r>
      <w:r>
        <w:rPr>
          <w:rFonts w:hint="eastAsia"/>
        </w:rPr>
        <w:t>後、</w:t>
      </w:r>
      <w:r w:rsidR="006577DA">
        <w:rPr>
          <w:rFonts w:hint="eastAsia"/>
        </w:rPr>
        <w:t>完了画面でリロード（再読み込み）をすると、エラーが発生する</w:t>
      </w:r>
      <w:r w:rsidR="008E6B59">
        <w:rPr>
          <w:rFonts w:hint="eastAsia"/>
        </w:rPr>
        <w:t>場合がある</w:t>
      </w:r>
      <w:r w:rsidR="006577DA">
        <w:rPr>
          <w:rFonts w:hint="eastAsia"/>
        </w:rPr>
        <w:t>。</w:t>
      </w:r>
    </w:p>
    <w:p w14:paraId="30A744AC" w14:textId="77777777" w:rsidR="00A510F9" w:rsidRDefault="00A510F9" w:rsidP="00425ADB">
      <w:pPr>
        <w:ind w:left="765"/>
      </w:pPr>
    </w:p>
    <w:p w14:paraId="1C024291" w14:textId="77777777" w:rsidR="004F446A" w:rsidRDefault="004F446A" w:rsidP="004F446A">
      <w:pPr>
        <w:ind w:left="765"/>
      </w:pPr>
      <w:r>
        <w:rPr>
          <w:rFonts w:hint="eastAsia"/>
        </w:rPr>
        <w:t>(</w:t>
      </w:r>
      <w:r>
        <w:t>6)</w:t>
      </w:r>
      <w:r>
        <w:rPr>
          <w:rFonts w:hint="eastAsia"/>
        </w:rPr>
        <w:t xml:space="preserve"> ファイルアップロード機能について</w:t>
      </w:r>
    </w:p>
    <w:p w14:paraId="1DC0847A" w14:textId="77777777" w:rsidR="004F446A" w:rsidRDefault="00BF4892" w:rsidP="00CC0681">
      <w:pPr>
        <w:ind w:left="765"/>
      </w:pPr>
      <w:r>
        <w:rPr>
          <w:rFonts w:hint="eastAsia"/>
        </w:rPr>
        <w:t>画像のアップロード処理を実行した際に、画面上にアップロードしたファイルが即時に反映されない場合がある。この問題は、サーバーにアップロードされたファイルが</w:t>
      </w:r>
      <w:r>
        <w:t>Eclipse中のデータ保存場所と同期されていないことが原因</w:t>
      </w:r>
      <w:r>
        <w:rPr>
          <w:rFonts w:hint="eastAsia"/>
        </w:rPr>
        <w:t>のため、</w:t>
      </w:r>
      <w:r w:rsidR="00CC0681">
        <w:rPr>
          <w:rFonts w:hint="eastAsia"/>
        </w:rPr>
        <w:t>対処を不要とする。なお、Eclipseからプロジェクトをリフレッシュした場合、問題なく</w:t>
      </w:r>
      <w:r w:rsidR="00032926">
        <w:rPr>
          <w:rFonts w:hint="eastAsia"/>
        </w:rPr>
        <w:t>反映</w:t>
      </w:r>
      <w:r w:rsidR="00CC0681">
        <w:rPr>
          <w:rFonts w:hint="eastAsia"/>
        </w:rPr>
        <w:t>される。</w:t>
      </w:r>
    </w:p>
    <w:p w14:paraId="7DA700F4" w14:textId="77777777" w:rsidR="004F446A" w:rsidRPr="00425ADB" w:rsidRDefault="004F446A" w:rsidP="00425ADB">
      <w:pPr>
        <w:ind w:left="765"/>
      </w:pPr>
    </w:p>
    <w:sectPr w:rsidR="004F446A" w:rsidRPr="00425ADB" w:rsidSect="00495693">
      <w:headerReference w:type="even" r:id="rId26"/>
      <w:headerReference w:type="default" r:id="rId27"/>
      <w:footerReference w:type="even" r:id="rId28"/>
      <w:footerReference w:type="default" r:id="rId29"/>
      <w:headerReference w:type="first" r:id="rId30"/>
      <w:footerReference w:type="first" r:id="rId31"/>
      <w:pgSz w:w="11906" w:h="16838" w:code="9"/>
      <w:pgMar w:top="1440" w:right="1077" w:bottom="1440" w:left="1077" w:header="851" w:footer="567" w:gutter="0"/>
      <w:pgNumType w:start="0"/>
      <w:cols w:space="425"/>
      <w:docGrid w:type="linesAndChars" w:linePitch="290" w:charSpace="-38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6B0D59" w14:textId="77777777" w:rsidR="0011524E" w:rsidRDefault="0011524E" w:rsidP="00A11582">
      <w:pPr>
        <w:ind w:left="840"/>
      </w:pPr>
      <w:r>
        <w:separator/>
      </w:r>
    </w:p>
    <w:p w14:paraId="23EBD6E4" w14:textId="77777777" w:rsidR="0011524E" w:rsidRDefault="0011524E" w:rsidP="00A11582">
      <w:pPr>
        <w:ind w:left="840"/>
      </w:pPr>
    </w:p>
  </w:endnote>
  <w:endnote w:type="continuationSeparator" w:id="0">
    <w:p w14:paraId="6DEB2F19" w14:textId="77777777" w:rsidR="0011524E" w:rsidRDefault="0011524E" w:rsidP="00A11582">
      <w:pPr>
        <w:ind w:left="840"/>
      </w:pPr>
      <w:r>
        <w:continuationSeparator/>
      </w:r>
    </w:p>
    <w:p w14:paraId="727AB7FB" w14:textId="77777777" w:rsidR="0011524E" w:rsidRDefault="0011524E" w:rsidP="00A11582">
      <w:pPr>
        <w:ind w:left="8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5EB52" w14:textId="77777777" w:rsidR="00806AF7" w:rsidRDefault="00806AF7" w:rsidP="00A11582">
    <w:pPr>
      <w:pStyle w:val="a5"/>
      <w:ind w:left="840"/>
    </w:pPr>
  </w:p>
  <w:p w14:paraId="0C5164F6" w14:textId="77777777" w:rsidR="00806AF7" w:rsidRDefault="00806AF7" w:rsidP="00A11582">
    <w:pPr>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499123"/>
      <w:docPartObj>
        <w:docPartGallery w:val="Page Numbers (Bottom of Page)"/>
        <w:docPartUnique/>
      </w:docPartObj>
    </w:sdtPr>
    <w:sdtEndPr/>
    <w:sdtContent>
      <w:p w14:paraId="35782D95" w14:textId="77777777" w:rsidR="00806AF7" w:rsidRDefault="00806AF7">
        <w:pPr>
          <w:pStyle w:val="a5"/>
          <w:ind w:left="840"/>
          <w:jc w:val="center"/>
        </w:pPr>
        <w:r>
          <w:fldChar w:fldCharType="begin"/>
        </w:r>
        <w:r>
          <w:instrText>PAGE   \* MERGEFORMAT</w:instrText>
        </w:r>
        <w:r>
          <w:fldChar w:fldCharType="separate"/>
        </w:r>
        <w:r w:rsidR="00024FBD" w:rsidRPr="00024FBD">
          <w:rPr>
            <w:noProof/>
            <w:lang w:val="ja-JP"/>
          </w:rPr>
          <w:t>19</w:t>
        </w:r>
        <w:r>
          <w:fldChar w:fldCharType="end"/>
        </w:r>
      </w:p>
    </w:sdtContent>
  </w:sdt>
  <w:p w14:paraId="5E798073" w14:textId="77777777" w:rsidR="00806AF7" w:rsidRPr="00910E50" w:rsidRDefault="00806AF7" w:rsidP="00762421">
    <w:pPr>
      <w:pStyle w:val="a5"/>
      <w:ind w:leftChars="0" w:left="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905208"/>
      <w:docPartObj>
        <w:docPartGallery w:val="Page Numbers (Bottom of Page)"/>
        <w:docPartUnique/>
      </w:docPartObj>
    </w:sdtPr>
    <w:sdtEndPr/>
    <w:sdtContent>
      <w:p w14:paraId="0135D5CF" w14:textId="77777777" w:rsidR="00806AF7" w:rsidRDefault="00806AF7">
        <w:pPr>
          <w:pStyle w:val="a5"/>
          <w:ind w:left="840"/>
          <w:jc w:val="center"/>
        </w:pPr>
        <w:r>
          <w:fldChar w:fldCharType="begin"/>
        </w:r>
        <w:r>
          <w:instrText>PAGE   \* MERGEFORMAT</w:instrText>
        </w:r>
        <w:r>
          <w:fldChar w:fldCharType="separate"/>
        </w:r>
        <w:r w:rsidRPr="00576437">
          <w:rPr>
            <w:noProof/>
            <w:lang w:val="ja-JP"/>
          </w:rPr>
          <w:t>0</w:t>
        </w:r>
        <w:r>
          <w:fldChar w:fldCharType="end"/>
        </w:r>
      </w:p>
    </w:sdtContent>
  </w:sdt>
  <w:p w14:paraId="09581F86" w14:textId="77777777" w:rsidR="00806AF7" w:rsidRDefault="00806AF7" w:rsidP="009E1DEA">
    <w:pPr>
      <w:pStyle w:val="a5"/>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F8FCE" w14:textId="77777777" w:rsidR="0011524E" w:rsidRDefault="0011524E" w:rsidP="00390FE4">
      <w:pPr>
        <w:ind w:left="840"/>
      </w:pPr>
      <w:r>
        <w:separator/>
      </w:r>
    </w:p>
    <w:p w14:paraId="194CA921" w14:textId="77777777" w:rsidR="0011524E" w:rsidRDefault="0011524E" w:rsidP="00A11582">
      <w:pPr>
        <w:ind w:left="840"/>
      </w:pPr>
    </w:p>
  </w:footnote>
  <w:footnote w:type="continuationSeparator" w:id="0">
    <w:p w14:paraId="1F7F006D" w14:textId="77777777" w:rsidR="0011524E" w:rsidRDefault="0011524E" w:rsidP="00A11582">
      <w:pPr>
        <w:ind w:left="840"/>
      </w:pPr>
      <w:r>
        <w:continuationSeparator/>
      </w:r>
    </w:p>
    <w:p w14:paraId="66401715" w14:textId="77777777" w:rsidR="0011524E" w:rsidRDefault="0011524E" w:rsidP="00A11582">
      <w:pPr>
        <w:ind w:left="84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FC9A" w14:textId="77777777" w:rsidR="00806AF7" w:rsidRDefault="00806AF7" w:rsidP="00A11582">
    <w:pPr>
      <w:pStyle w:val="a3"/>
      <w:ind w:left="840"/>
    </w:pPr>
  </w:p>
  <w:p w14:paraId="3B6F6B79" w14:textId="77777777" w:rsidR="00806AF7" w:rsidRDefault="00806AF7" w:rsidP="00A11582">
    <w:pPr>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28F93" w14:textId="77777777" w:rsidR="00806AF7" w:rsidRDefault="00806AF7" w:rsidP="00716C0C">
    <w:pPr>
      <w:pStyle w:val="a3"/>
      <w:ind w:leftChars="0" w:left="0"/>
      <w:jc w:val="right"/>
    </w:pPr>
    <w:r>
      <w:rPr>
        <w:noProof/>
      </w:rPr>
      <w:drawing>
        <wp:anchor distT="0" distB="0" distL="114300" distR="114300" simplePos="0" relativeHeight="251675648" behindDoc="1" locked="0" layoutInCell="1" allowOverlap="1" wp14:anchorId="21858FF2" wp14:editId="1BEFFCE6">
          <wp:simplePos x="0" y="0"/>
          <wp:positionH relativeFrom="column">
            <wp:posOffset>-409574</wp:posOffset>
          </wp:positionH>
          <wp:positionV relativeFrom="paragraph">
            <wp:posOffset>-297497</wp:posOffset>
          </wp:positionV>
          <wp:extent cx="2409825" cy="442912"/>
          <wp:effectExtent l="19050" t="0" r="9525" b="0"/>
          <wp:wrapNone/>
          <wp:docPr id="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1" layoutInCell="1" allowOverlap="1" wp14:anchorId="60C5D00E" wp14:editId="1FCB9463">
          <wp:simplePos x="0" y="0"/>
          <wp:positionH relativeFrom="column">
            <wp:posOffset>4255861</wp:posOffset>
          </wp:positionH>
          <wp:positionV relativeFrom="paragraph">
            <wp:posOffset>-605790</wp:posOffset>
          </wp:positionV>
          <wp:extent cx="1120680" cy="1120680"/>
          <wp:effectExtent l="0" t="0" r="3810" b="3810"/>
          <wp:wrapNone/>
          <wp:docPr id="38" name="図 38"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1" locked="1" layoutInCell="1" allowOverlap="1" wp14:anchorId="600851A3" wp14:editId="3A30B27B">
          <wp:simplePos x="0" y="0"/>
          <wp:positionH relativeFrom="column">
            <wp:posOffset>5112566</wp:posOffset>
          </wp:positionH>
          <wp:positionV relativeFrom="paragraph">
            <wp:posOffset>-911044</wp:posOffset>
          </wp:positionV>
          <wp:extent cx="2242080" cy="2242080"/>
          <wp:effectExtent l="0" t="0" r="6350" b="6350"/>
          <wp:wrapNone/>
          <wp:docPr id="39" name="図 39"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A11B" w14:textId="77777777" w:rsidR="00806AF7" w:rsidRDefault="00806AF7" w:rsidP="00BC0F47">
    <w:pPr>
      <w:pStyle w:val="a3"/>
      <w:ind w:leftChars="0" w:left="0"/>
    </w:pPr>
    <w:r>
      <w:rPr>
        <w:noProof/>
      </w:rPr>
      <w:drawing>
        <wp:anchor distT="0" distB="0" distL="114300" distR="114300" simplePos="0" relativeHeight="251669504" behindDoc="0" locked="1" layoutInCell="1" allowOverlap="1" wp14:anchorId="793BF178" wp14:editId="0BAB922A">
          <wp:simplePos x="0" y="0"/>
          <wp:positionH relativeFrom="column">
            <wp:posOffset>-727075</wp:posOffset>
          </wp:positionH>
          <wp:positionV relativeFrom="paragraph">
            <wp:posOffset>4446905</wp:posOffset>
          </wp:positionV>
          <wp:extent cx="7608600" cy="5706720"/>
          <wp:effectExtent l="19050" t="0" r="0" b="0"/>
          <wp:wrapNone/>
          <wp:docPr id="41" name="図 41"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87478F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C3820F0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3302583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3EEC475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078A51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8A2575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C31A795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4B767BD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D7009FE2"/>
    <w:lvl w:ilvl="0">
      <w:start w:val="1"/>
      <w:numFmt w:val="decimal"/>
      <w:lvlText w:val="%1."/>
      <w:lvlJc w:val="left"/>
      <w:pPr>
        <w:tabs>
          <w:tab w:val="num" w:pos="360"/>
        </w:tabs>
        <w:ind w:left="360" w:hangingChars="200" w:hanging="360"/>
      </w:pPr>
    </w:lvl>
  </w:abstractNum>
  <w:abstractNum w:abstractNumId="9">
    <w:nsid w:val="FFFFFF89"/>
    <w:multiLevelType w:val="singleLevel"/>
    <w:tmpl w:val="7916C78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170220"/>
    <w:multiLevelType w:val="multilevel"/>
    <w:tmpl w:val="D2302BB2"/>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1">
    <w:nsid w:val="2ACD3560"/>
    <w:multiLevelType w:val="hybridMultilevel"/>
    <w:tmpl w:val="ACFEFEB6"/>
    <w:lvl w:ilvl="0" w:tplc="9DD6BCF8">
      <w:start w:val="1"/>
      <w:numFmt w:val="bullet"/>
      <w:lvlText w:val=""/>
      <w:lvlJc w:val="left"/>
      <w:pPr>
        <w:ind w:left="1185" w:hanging="420"/>
      </w:pPr>
      <w:rPr>
        <w:rFonts w:ascii="Wingdings" w:hAnsi="Wingdings" w:hint="default"/>
      </w:rPr>
    </w:lvl>
    <w:lvl w:ilvl="1" w:tplc="0409000B" w:tentative="1">
      <w:start w:val="1"/>
      <w:numFmt w:val="bullet"/>
      <w:lvlText w:val=""/>
      <w:lvlJc w:val="left"/>
      <w:pPr>
        <w:ind w:left="1605" w:hanging="420"/>
      </w:pPr>
      <w:rPr>
        <w:rFonts w:ascii="Wingdings" w:hAnsi="Wingdings" w:hint="default"/>
      </w:rPr>
    </w:lvl>
    <w:lvl w:ilvl="2" w:tplc="0409000D"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B" w:tentative="1">
      <w:start w:val="1"/>
      <w:numFmt w:val="bullet"/>
      <w:lvlText w:val=""/>
      <w:lvlJc w:val="left"/>
      <w:pPr>
        <w:ind w:left="2865" w:hanging="420"/>
      </w:pPr>
      <w:rPr>
        <w:rFonts w:ascii="Wingdings" w:hAnsi="Wingdings" w:hint="default"/>
      </w:rPr>
    </w:lvl>
    <w:lvl w:ilvl="5" w:tplc="0409000D"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B" w:tentative="1">
      <w:start w:val="1"/>
      <w:numFmt w:val="bullet"/>
      <w:lvlText w:val=""/>
      <w:lvlJc w:val="left"/>
      <w:pPr>
        <w:ind w:left="4125" w:hanging="420"/>
      </w:pPr>
      <w:rPr>
        <w:rFonts w:ascii="Wingdings" w:hAnsi="Wingdings" w:hint="default"/>
      </w:rPr>
    </w:lvl>
    <w:lvl w:ilvl="8" w:tplc="0409000D" w:tentative="1">
      <w:start w:val="1"/>
      <w:numFmt w:val="bullet"/>
      <w:lvlText w:val=""/>
      <w:lvlJc w:val="left"/>
      <w:pPr>
        <w:ind w:left="4545" w:hanging="420"/>
      </w:pPr>
      <w:rPr>
        <w:rFonts w:ascii="Wingdings" w:hAnsi="Wingdings" w:hint="default"/>
      </w:rPr>
    </w:lvl>
  </w:abstractNum>
  <w:abstractNum w:abstractNumId="12">
    <w:nsid w:val="69BF1BC7"/>
    <w:multiLevelType w:val="hybridMultilevel"/>
    <w:tmpl w:val="FA5A1136"/>
    <w:lvl w:ilvl="0" w:tplc="EDAA16AA">
      <w:start w:val="6"/>
      <w:numFmt w:val="bullet"/>
      <w:lvlText w:val="-"/>
      <w:lvlJc w:val="left"/>
      <w:pPr>
        <w:ind w:left="1407" w:hanging="360"/>
      </w:pPr>
      <w:rPr>
        <w:rFonts w:ascii="メイリオ" w:eastAsia="メイリオ" w:hAnsi="メイリオ" w:cstheme="minorBidi" w:hint="eastAsia"/>
      </w:rPr>
    </w:lvl>
    <w:lvl w:ilvl="1" w:tplc="0409000B" w:tentative="1">
      <w:start w:val="1"/>
      <w:numFmt w:val="bullet"/>
      <w:lvlText w:val=""/>
      <w:lvlJc w:val="left"/>
      <w:pPr>
        <w:ind w:left="1887" w:hanging="420"/>
      </w:pPr>
      <w:rPr>
        <w:rFonts w:ascii="Wingdings" w:hAnsi="Wingdings" w:hint="default"/>
      </w:rPr>
    </w:lvl>
    <w:lvl w:ilvl="2" w:tplc="0409000D"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B" w:tentative="1">
      <w:start w:val="1"/>
      <w:numFmt w:val="bullet"/>
      <w:lvlText w:val=""/>
      <w:lvlJc w:val="left"/>
      <w:pPr>
        <w:ind w:left="3147" w:hanging="420"/>
      </w:pPr>
      <w:rPr>
        <w:rFonts w:ascii="Wingdings" w:hAnsi="Wingdings" w:hint="default"/>
      </w:rPr>
    </w:lvl>
    <w:lvl w:ilvl="5" w:tplc="0409000D"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B" w:tentative="1">
      <w:start w:val="1"/>
      <w:numFmt w:val="bullet"/>
      <w:lvlText w:val=""/>
      <w:lvlJc w:val="left"/>
      <w:pPr>
        <w:ind w:left="4407" w:hanging="420"/>
      </w:pPr>
      <w:rPr>
        <w:rFonts w:ascii="Wingdings" w:hAnsi="Wingdings" w:hint="default"/>
      </w:rPr>
    </w:lvl>
    <w:lvl w:ilvl="8" w:tplc="0409000D" w:tentative="1">
      <w:start w:val="1"/>
      <w:numFmt w:val="bullet"/>
      <w:lvlText w:val=""/>
      <w:lvlJc w:val="left"/>
      <w:pPr>
        <w:ind w:left="4827" w:hanging="420"/>
      </w:pPr>
      <w:rPr>
        <w:rFonts w:ascii="Wingdings" w:hAnsi="Wingdings" w:hint="default"/>
      </w:r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grammar="dirty"/>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styleLockTheme/>
  <w:styleLockQFSet/>
  <w:defaultTabStop w:val="840"/>
  <w:drawingGridHorizontalSpacing w:val="191"/>
  <w:drawingGridVerticalSpacing w:val="145"/>
  <w:displayHorizontalDrawingGridEvery w:val="0"/>
  <w:displayVerticalDrawingGridEvery w:val="2"/>
  <w:characterSpacingControl w:val="compressPunctuation"/>
  <w:hdrShapeDefaults>
    <o:shapedefaults v:ext="edit" spidmax="2049" style="mso-position-horizontal-relative:margin;v-text-anchor:middle" fill="f" fillcolor="white" strokecolor="none [1305]">
      <v:fill color="white" on="f"/>
      <v:stroke color="none [1305]" weight="6.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46"/>
    <w:rsid w:val="0000008A"/>
    <w:rsid w:val="000000CC"/>
    <w:rsid w:val="00000FD5"/>
    <w:rsid w:val="00002C3C"/>
    <w:rsid w:val="0000329D"/>
    <w:rsid w:val="00005D3C"/>
    <w:rsid w:val="0000683E"/>
    <w:rsid w:val="000102E8"/>
    <w:rsid w:val="00010547"/>
    <w:rsid w:val="000106A5"/>
    <w:rsid w:val="0001197E"/>
    <w:rsid w:val="000120AE"/>
    <w:rsid w:val="00012DCB"/>
    <w:rsid w:val="000133E7"/>
    <w:rsid w:val="0001397D"/>
    <w:rsid w:val="00014E66"/>
    <w:rsid w:val="000170EE"/>
    <w:rsid w:val="0001737E"/>
    <w:rsid w:val="00017598"/>
    <w:rsid w:val="00017A3C"/>
    <w:rsid w:val="0002034A"/>
    <w:rsid w:val="00021BAA"/>
    <w:rsid w:val="000224F8"/>
    <w:rsid w:val="00022B8B"/>
    <w:rsid w:val="00022D83"/>
    <w:rsid w:val="00023301"/>
    <w:rsid w:val="000238E6"/>
    <w:rsid w:val="0002438C"/>
    <w:rsid w:val="00024FBD"/>
    <w:rsid w:val="00024FCB"/>
    <w:rsid w:val="00025BEC"/>
    <w:rsid w:val="00025DDB"/>
    <w:rsid w:val="00026195"/>
    <w:rsid w:val="000263F8"/>
    <w:rsid w:val="0002670D"/>
    <w:rsid w:val="000268FF"/>
    <w:rsid w:val="00026B9B"/>
    <w:rsid w:val="00027969"/>
    <w:rsid w:val="00027A99"/>
    <w:rsid w:val="00030ABC"/>
    <w:rsid w:val="0003171B"/>
    <w:rsid w:val="00031E29"/>
    <w:rsid w:val="00032926"/>
    <w:rsid w:val="0003621F"/>
    <w:rsid w:val="000368EA"/>
    <w:rsid w:val="00037D91"/>
    <w:rsid w:val="00040060"/>
    <w:rsid w:val="0004028C"/>
    <w:rsid w:val="0004080C"/>
    <w:rsid w:val="000432B3"/>
    <w:rsid w:val="000443B3"/>
    <w:rsid w:val="00045321"/>
    <w:rsid w:val="00045A9B"/>
    <w:rsid w:val="000469EC"/>
    <w:rsid w:val="00047F76"/>
    <w:rsid w:val="00050926"/>
    <w:rsid w:val="000517CB"/>
    <w:rsid w:val="00051BB0"/>
    <w:rsid w:val="00051BE3"/>
    <w:rsid w:val="00053EBA"/>
    <w:rsid w:val="000544D9"/>
    <w:rsid w:val="00054A5D"/>
    <w:rsid w:val="00054D94"/>
    <w:rsid w:val="000554CA"/>
    <w:rsid w:val="00057393"/>
    <w:rsid w:val="00057632"/>
    <w:rsid w:val="0006026D"/>
    <w:rsid w:val="00060521"/>
    <w:rsid w:val="0006070E"/>
    <w:rsid w:val="00060B41"/>
    <w:rsid w:val="000612C9"/>
    <w:rsid w:val="00061F87"/>
    <w:rsid w:val="0006205E"/>
    <w:rsid w:val="00062147"/>
    <w:rsid w:val="000630CA"/>
    <w:rsid w:val="00063A5D"/>
    <w:rsid w:val="00064A83"/>
    <w:rsid w:val="00065165"/>
    <w:rsid w:val="000668CA"/>
    <w:rsid w:val="00071086"/>
    <w:rsid w:val="00071131"/>
    <w:rsid w:val="000712C2"/>
    <w:rsid w:val="00071B95"/>
    <w:rsid w:val="00071DEE"/>
    <w:rsid w:val="00072CEB"/>
    <w:rsid w:val="00074038"/>
    <w:rsid w:val="000752E1"/>
    <w:rsid w:val="00075FC6"/>
    <w:rsid w:val="00076087"/>
    <w:rsid w:val="00077229"/>
    <w:rsid w:val="00081DB7"/>
    <w:rsid w:val="00082A1B"/>
    <w:rsid w:val="0008322A"/>
    <w:rsid w:val="00083346"/>
    <w:rsid w:val="000835C0"/>
    <w:rsid w:val="00085247"/>
    <w:rsid w:val="00085526"/>
    <w:rsid w:val="0008696E"/>
    <w:rsid w:val="000871B0"/>
    <w:rsid w:val="0008789A"/>
    <w:rsid w:val="00087DDC"/>
    <w:rsid w:val="000900F6"/>
    <w:rsid w:val="00090803"/>
    <w:rsid w:val="00090B9F"/>
    <w:rsid w:val="0009185A"/>
    <w:rsid w:val="00092955"/>
    <w:rsid w:val="00092BE3"/>
    <w:rsid w:val="000931D7"/>
    <w:rsid w:val="000A2139"/>
    <w:rsid w:val="000A2AE1"/>
    <w:rsid w:val="000A32A6"/>
    <w:rsid w:val="000A3B75"/>
    <w:rsid w:val="000A59D2"/>
    <w:rsid w:val="000A5E49"/>
    <w:rsid w:val="000A6234"/>
    <w:rsid w:val="000A6748"/>
    <w:rsid w:val="000A6F52"/>
    <w:rsid w:val="000B053C"/>
    <w:rsid w:val="000B0DC6"/>
    <w:rsid w:val="000B2111"/>
    <w:rsid w:val="000B2430"/>
    <w:rsid w:val="000B25D1"/>
    <w:rsid w:val="000B288F"/>
    <w:rsid w:val="000B3E5F"/>
    <w:rsid w:val="000B4508"/>
    <w:rsid w:val="000B7AE7"/>
    <w:rsid w:val="000B7E49"/>
    <w:rsid w:val="000C0223"/>
    <w:rsid w:val="000C0525"/>
    <w:rsid w:val="000C0630"/>
    <w:rsid w:val="000C0A21"/>
    <w:rsid w:val="000C10AD"/>
    <w:rsid w:val="000C157B"/>
    <w:rsid w:val="000C2B1D"/>
    <w:rsid w:val="000C2BB3"/>
    <w:rsid w:val="000C396C"/>
    <w:rsid w:val="000C3F60"/>
    <w:rsid w:val="000C411B"/>
    <w:rsid w:val="000C62C6"/>
    <w:rsid w:val="000C6DA4"/>
    <w:rsid w:val="000C704D"/>
    <w:rsid w:val="000C7095"/>
    <w:rsid w:val="000D0673"/>
    <w:rsid w:val="000D11B4"/>
    <w:rsid w:val="000D12DE"/>
    <w:rsid w:val="000D1B61"/>
    <w:rsid w:val="000D2D9C"/>
    <w:rsid w:val="000D32B8"/>
    <w:rsid w:val="000D3889"/>
    <w:rsid w:val="000D599B"/>
    <w:rsid w:val="000D6369"/>
    <w:rsid w:val="000D6ECB"/>
    <w:rsid w:val="000E0A5D"/>
    <w:rsid w:val="000E1DAF"/>
    <w:rsid w:val="000E2AE6"/>
    <w:rsid w:val="000E368B"/>
    <w:rsid w:val="000E3C51"/>
    <w:rsid w:val="000E5654"/>
    <w:rsid w:val="000E567E"/>
    <w:rsid w:val="000E6D97"/>
    <w:rsid w:val="000E70D5"/>
    <w:rsid w:val="000F0191"/>
    <w:rsid w:val="000F0D78"/>
    <w:rsid w:val="000F0FB4"/>
    <w:rsid w:val="000F18AE"/>
    <w:rsid w:val="000F21FB"/>
    <w:rsid w:val="000F4763"/>
    <w:rsid w:val="000F50B7"/>
    <w:rsid w:val="000F54EC"/>
    <w:rsid w:val="000F596B"/>
    <w:rsid w:val="000F5A52"/>
    <w:rsid w:val="000F5E0F"/>
    <w:rsid w:val="000F6D36"/>
    <w:rsid w:val="000F7FBC"/>
    <w:rsid w:val="0010181A"/>
    <w:rsid w:val="00101E81"/>
    <w:rsid w:val="001024D3"/>
    <w:rsid w:val="00102568"/>
    <w:rsid w:val="001028B1"/>
    <w:rsid w:val="00102A88"/>
    <w:rsid w:val="001042FB"/>
    <w:rsid w:val="0010624D"/>
    <w:rsid w:val="00106878"/>
    <w:rsid w:val="00110BF1"/>
    <w:rsid w:val="00110D13"/>
    <w:rsid w:val="00110D94"/>
    <w:rsid w:val="00110DEE"/>
    <w:rsid w:val="00111094"/>
    <w:rsid w:val="001113F4"/>
    <w:rsid w:val="00112865"/>
    <w:rsid w:val="00112C7E"/>
    <w:rsid w:val="001131B6"/>
    <w:rsid w:val="00114DC7"/>
    <w:rsid w:val="0011524E"/>
    <w:rsid w:val="0011598B"/>
    <w:rsid w:val="0011609E"/>
    <w:rsid w:val="0011761E"/>
    <w:rsid w:val="0011791F"/>
    <w:rsid w:val="00117BA3"/>
    <w:rsid w:val="00120ACB"/>
    <w:rsid w:val="00121D43"/>
    <w:rsid w:val="001223D3"/>
    <w:rsid w:val="00122561"/>
    <w:rsid w:val="00124A13"/>
    <w:rsid w:val="00124EDF"/>
    <w:rsid w:val="0012508F"/>
    <w:rsid w:val="00125BC6"/>
    <w:rsid w:val="00125D20"/>
    <w:rsid w:val="001269ED"/>
    <w:rsid w:val="00127745"/>
    <w:rsid w:val="00127CD9"/>
    <w:rsid w:val="00127EDD"/>
    <w:rsid w:val="001303FC"/>
    <w:rsid w:val="00130845"/>
    <w:rsid w:val="00131B0C"/>
    <w:rsid w:val="00131E25"/>
    <w:rsid w:val="00133AB8"/>
    <w:rsid w:val="00134A19"/>
    <w:rsid w:val="00134EFF"/>
    <w:rsid w:val="0013533F"/>
    <w:rsid w:val="00136182"/>
    <w:rsid w:val="00136CCA"/>
    <w:rsid w:val="00137053"/>
    <w:rsid w:val="001373D3"/>
    <w:rsid w:val="00137F21"/>
    <w:rsid w:val="001408FB"/>
    <w:rsid w:val="00140F7B"/>
    <w:rsid w:val="00141EC2"/>
    <w:rsid w:val="00144022"/>
    <w:rsid w:val="00144E7F"/>
    <w:rsid w:val="00144F2D"/>
    <w:rsid w:val="00145A37"/>
    <w:rsid w:val="0014772E"/>
    <w:rsid w:val="00147B9C"/>
    <w:rsid w:val="0015153A"/>
    <w:rsid w:val="001523D1"/>
    <w:rsid w:val="00153399"/>
    <w:rsid w:val="00153BB9"/>
    <w:rsid w:val="00153F8E"/>
    <w:rsid w:val="001562BF"/>
    <w:rsid w:val="00156723"/>
    <w:rsid w:val="00156ABC"/>
    <w:rsid w:val="00157020"/>
    <w:rsid w:val="00157D87"/>
    <w:rsid w:val="001606B9"/>
    <w:rsid w:val="001617C8"/>
    <w:rsid w:val="001628E9"/>
    <w:rsid w:val="00162F3D"/>
    <w:rsid w:val="00163544"/>
    <w:rsid w:val="001635AF"/>
    <w:rsid w:val="00163778"/>
    <w:rsid w:val="00163ECD"/>
    <w:rsid w:val="00164199"/>
    <w:rsid w:val="001643DE"/>
    <w:rsid w:val="001666A1"/>
    <w:rsid w:val="0016713E"/>
    <w:rsid w:val="0016738D"/>
    <w:rsid w:val="00167F88"/>
    <w:rsid w:val="00170247"/>
    <w:rsid w:val="001710DC"/>
    <w:rsid w:val="001726CA"/>
    <w:rsid w:val="00173B5D"/>
    <w:rsid w:val="0017615E"/>
    <w:rsid w:val="0017629E"/>
    <w:rsid w:val="00176C60"/>
    <w:rsid w:val="00181643"/>
    <w:rsid w:val="00182046"/>
    <w:rsid w:val="001820EE"/>
    <w:rsid w:val="001826DC"/>
    <w:rsid w:val="001849E6"/>
    <w:rsid w:val="001851F8"/>
    <w:rsid w:val="0018611D"/>
    <w:rsid w:val="00186F78"/>
    <w:rsid w:val="00187D8F"/>
    <w:rsid w:val="0019083F"/>
    <w:rsid w:val="00190D2E"/>
    <w:rsid w:val="001920AB"/>
    <w:rsid w:val="00192469"/>
    <w:rsid w:val="00192EC3"/>
    <w:rsid w:val="0019336E"/>
    <w:rsid w:val="0019343B"/>
    <w:rsid w:val="0019513B"/>
    <w:rsid w:val="001965AE"/>
    <w:rsid w:val="0019661A"/>
    <w:rsid w:val="001971AC"/>
    <w:rsid w:val="00197614"/>
    <w:rsid w:val="00197788"/>
    <w:rsid w:val="00197AEF"/>
    <w:rsid w:val="00197FF7"/>
    <w:rsid w:val="001A3305"/>
    <w:rsid w:val="001A391B"/>
    <w:rsid w:val="001A4078"/>
    <w:rsid w:val="001A47C6"/>
    <w:rsid w:val="001A4C04"/>
    <w:rsid w:val="001A654C"/>
    <w:rsid w:val="001A7700"/>
    <w:rsid w:val="001A7A97"/>
    <w:rsid w:val="001B0A5B"/>
    <w:rsid w:val="001B0D21"/>
    <w:rsid w:val="001B0F77"/>
    <w:rsid w:val="001B357F"/>
    <w:rsid w:val="001B537D"/>
    <w:rsid w:val="001B60A6"/>
    <w:rsid w:val="001B62D6"/>
    <w:rsid w:val="001C0433"/>
    <w:rsid w:val="001C045A"/>
    <w:rsid w:val="001C0740"/>
    <w:rsid w:val="001C1587"/>
    <w:rsid w:val="001C2121"/>
    <w:rsid w:val="001C2721"/>
    <w:rsid w:val="001C2B30"/>
    <w:rsid w:val="001C3943"/>
    <w:rsid w:val="001C3A96"/>
    <w:rsid w:val="001C416D"/>
    <w:rsid w:val="001C49C0"/>
    <w:rsid w:val="001C5C18"/>
    <w:rsid w:val="001C6851"/>
    <w:rsid w:val="001C6C8E"/>
    <w:rsid w:val="001C6CC8"/>
    <w:rsid w:val="001C7B29"/>
    <w:rsid w:val="001D1233"/>
    <w:rsid w:val="001D1625"/>
    <w:rsid w:val="001D1B45"/>
    <w:rsid w:val="001D2583"/>
    <w:rsid w:val="001D2F2D"/>
    <w:rsid w:val="001D4497"/>
    <w:rsid w:val="001D4CF6"/>
    <w:rsid w:val="001D51ED"/>
    <w:rsid w:val="001D5CFB"/>
    <w:rsid w:val="001D77AD"/>
    <w:rsid w:val="001D7EB5"/>
    <w:rsid w:val="001E016C"/>
    <w:rsid w:val="001E03CF"/>
    <w:rsid w:val="001E172C"/>
    <w:rsid w:val="001E194F"/>
    <w:rsid w:val="001E2213"/>
    <w:rsid w:val="001E3222"/>
    <w:rsid w:val="001E4151"/>
    <w:rsid w:val="001E43DF"/>
    <w:rsid w:val="001E665E"/>
    <w:rsid w:val="001E69C9"/>
    <w:rsid w:val="001E7133"/>
    <w:rsid w:val="001E739B"/>
    <w:rsid w:val="001E7D34"/>
    <w:rsid w:val="001E7F6E"/>
    <w:rsid w:val="001F1835"/>
    <w:rsid w:val="001F1986"/>
    <w:rsid w:val="001F392C"/>
    <w:rsid w:val="001F4070"/>
    <w:rsid w:val="001F5CBD"/>
    <w:rsid w:val="001F5E85"/>
    <w:rsid w:val="001F647C"/>
    <w:rsid w:val="001F65A9"/>
    <w:rsid w:val="001F6FB2"/>
    <w:rsid w:val="00200EC2"/>
    <w:rsid w:val="00201CF2"/>
    <w:rsid w:val="00202870"/>
    <w:rsid w:val="00203759"/>
    <w:rsid w:val="0020479F"/>
    <w:rsid w:val="002047F9"/>
    <w:rsid w:val="00205339"/>
    <w:rsid w:val="00205CD7"/>
    <w:rsid w:val="0020656E"/>
    <w:rsid w:val="00206D66"/>
    <w:rsid w:val="00206E06"/>
    <w:rsid w:val="002078C6"/>
    <w:rsid w:val="002105F9"/>
    <w:rsid w:val="00211AC3"/>
    <w:rsid w:val="00211FF4"/>
    <w:rsid w:val="002132EB"/>
    <w:rsid w:val="0021390C"/>
    <w:rsid w:val="00213F37"/>
    <w:rsid w:val="0021454C"/>
    <w:rsid w:val="00214BF2"/>
    <w:rsid w:val="00216A1E"/>
    <w:rsid w:val="00220BA2"/>
    <w:rsid w:val="0022269F"/>
    <w:rsid w:val="00223EF7"/>
    <w:rsid w:val="00225EA9"/>
    <w:rsid w:val="002268F2"/>
    <w:rsid w:val="00227C70"/>
    <w:rsid w:val="00227C97"/>
    <w:rsid w:val="00230037"/>
    <w:rsid w:val="00230534"/>
    <w:rsid w:val="00231794"/>
    <w:rsid w:val="00232386"/>
    <w:rsid w:val="0023238A"/>
    <w:rsid w:val="002330C9"/>
    <w:rsid w:val="00234CD5"/>
    <w:rsid w:val="002355BA"/>
    <w:rsid w:val="0023596A"/>
    <w:rsid w:val="0023631D"/>
    <w:rsid w:val="00236463"/>
    <w:rsid w:val="002365DC"/>
    <w:rsid w:val="0023689F"/>
    <w:rsid w:val="002368CB"/>
    <w:rsid w:val="00241B97"/>
    <w:rsid w:val="00243637"/>
    <w:rsid w:val="00243A89"/>
    <w:rsid w:val="0024611F"/>
    <w:rsid w:val="002463AF"/>
    <w:rsid w:val="0024781A"/>
    <w:rsid w:val="00250122"/>
    <w:rsid w:val="002501E2"/>
    <w:rsid w:val="00250B28"/>
    <w:rsid w:val="00251ABB"/>
    <w:rsid w:val="00251C01"/>
    <w:rsid w:val="0025266F"/>
    <w:rsid w:val="002533B0"/>
    <w:rsid w:val="002537B3"/>
    <w:rsid w:val="00253902"/>
    <w:rsid w:val="00253AE4"/>
    <w:rsid w:val="00253D4E"/>
    <w:rsid w:val="0025483E"/>
    <w:rsid w:val="002550CB"/>
    <w:rsid w:val="00255CBC"/>
    <w:rsid w:val="0025706A"/>
    <w:rsid w:val="00260458"/>
    <w:rsid w:val="00260C04"/>
    <w:rsid w:val="002617A2"/>
    <w:rsid w:val="0026237A"/>
    <w:rsid w:val="002623EE"/>
    <w:rsid w:val="00262757"/>
    <w:rsid w:val="00262BF6"/>
    <w:rsid w:val="00263520"/>
    <w:rsid w:val="002645AD"/>
    <w:rsid w:val="00266AFC"/>
    <w:rsid w:val="002678C5"/>
    <w:rsid w:val="002703A6"/>
    <w:rsid w:val="00272434"/>
    <w:rsid w:val="00272573"/>
    <w:rsid w:val="002736B0"/>
    <w:rsid w:val="00274824"/>
    <w:rsid w:val="002757EE"/>
    <w:rsid w:val="00275B84"/>
    <w:rsid w:val="00275FBA"/>
    <w:rsid w:val="0027639C"/>
    <w:rsid w:val="00281102"/>
    <w:rsid w:val="002812C5"/>
    <w:rsid w:val="00281904"/>
    <w:rsid w:val="00281DE6"/>
    <w:rsid w:val="00282E87"/>
    <w:rsid w:val="002835B2"/>
    <w:rsid w:val="00283663"/>
    <w:rsid w:val="00283C0D"/>
    <w:rsid w:val="00284AC0"/>
    <w:rsid w:val="002862D0"/>
    <w:rsid w:val="00290787"/>
    <w:rsid w:val="0029095A"/>
    <w:rsid w:val="00293DBE"/>
    <w:rsid w:val="00296BB6"/>
    <w:rsid w:val="002A07D6"/>
    <w:rsid w:val="002A1B97"/>
    <w:rsid w:val="002A1D7C"/>
    <w:rsid w:val="002A31CC"/>
    <w:rsid w:val="002A3742"/>
    <w:rsid w:val="002A4A3C"/>
    <w:rsid w:val="002A4C0A"/>
    <w:rsid w:val="002A5FB9"/>
    <w:rsid w:val="002A6222"/>
    <w:rsid w:val="002A67E3"/>
    <w:rsid w:val="002A7398"/>
    <w:rsid w:val="002A7F59"/>
    <w:rsid w:val="002B10B4"/>
    <w:rsid w:val="002B14D3"/>
    <w:rsid w:val="002B5C88"/>
    <w:rsid w:val="002B60E6"/>
    <w:rsid w:val="002B7843"/>
    <w:rsid w:val="002B7A4E"/>
    <w:rsid w:val="002B7F30"/>
    <w:rsid w:val="002C2C56"/>
    <w:rsid w:val="002C3A2D"/>
    <w:rsid w:val="002C3D2A"/>
    <w:rsid w:val="002C4DE9"/>
    <w:rsid w:val="002C57D1"/>
    <w:rsid w:val="002C639E"/>
    <w:rsid w:val="002C7EC8"/>
    <w:rsid w:val="002D08FE"/>
    <w:rsid w:val="002D37A0"/>
    <w:rsid w:val="002D3DFF"/>
    <w:rsid w:val="002D42F9"/>
    <w:rsid w:val="002D4DF4"/>
    <w:rsid w:val="002D5021"/>
    <w:rsid w:val="002D56EC"/>
    <w:rsid w:val="002D772E"/>
    <w:rsid w:val="002E14A0"/>
    <w:rsid w:val="002E19B8"/>
    <w:rsid w:val="002E1F16"/>
    <w:rsid w:val="002E4001"/>
    <w:rsid w:val="002E7E7B"/>
    <w:rsid w:val="002F01E9"/>
    <w:rsid w:val="002F04E1"/>
    <w:rsid w:val="002F1BCB"/>
    <w:rsid w:val="002F1F0F"/>
    <w:rsid w:val="002F2026"/>
    <w:rsid w:val="002F28A9"/>
    <w:rsid w:val="002F3817"/>
    <w:rsid w:val="002F4681"/>
    <w:rsid w:val="002F46E3"/>
    <w:rsid w:val="002F49E7"/>
    <w:rsid w:val="002F4AD0"/>
    <w:rsid w:val="002F572B"/>
    <w:rsid w:val="002F76F8"/>
    <w:rsid w:val="002F78FE"/>
    <w:rsid w:val="0030099F"/>
    <w:rsid w:val="00301D7A"/>
    <w:rsid w:val="00301E76"/>
    <w:rsid w:val="00302523"/>
    <w:rsid w:val="00304DBE"/>
    <w:rsid w:val="00305489"/>
    <w:rsid w:val="00305537"/>
    <w:rsid w:val="0030684B"/>
    <w:rsid w:val="00307A4D"/>
    <w:rsid w:val="00307F3C"/>
    <w:rsid w:val="00310076"/>
    <w:rsid w:val="0031036C"/>
    <w:rsid w:val="00311A18"/>
    <w:rsid w:val="003120EB"/>
    <w:rsid w:val="00312999"/>
    <w:rsid w:val="00312D83"/>
    <w:rsid w:val="00313794"/>
    <w:rsid w:val="00313A69"/>
    <w:rsid w:val="00313D04"/>
    <w:rsid w:val="003143DB"/>
    <w:rsid w:val="00315567"/>
    <w:rsid w:val="003155D1"/>
    <w:rsid w:val="003159BA"/>
    <w:rsid w:val="003164CD"/>
    <w:rsid w:val="00317030"/>
    <w:rsid w:val="003174BE"/>
    <w:rsid w:val="00317748"/>
    <w:rsid w:val="00317E4B"/>
    <w:rsid w:val="0032078A"/>
    <w:rsid w:val="00321CC2"/>
    <w:rsid w:val="0032234D"/>
    <w:rsid w:val="003232C6"/>
    <w:rsid w:val="0032464F"/>
    <w:rsid w:val="00324D27"/>
    <w:rsid w:val="00324F52"/>
    <w:rsid w:val="00324FCE"/>
    <w:rsid w:val="00325017"/>
    <w:rsid w:val="00325796"/>
    <w:rsid w:val="00330BF1"/>
    <w:rsid w:val="00330DF5"/>
    <w:rsid w:val="00333AF2"/>
    <w:rsid w:val="003341D9"/>
    <w:rsid w:val="003358A7"/>
    <w:rsid w:val="00335922"/>
    <w:rsid w:val="00336208"/>
    <w:rsid w:val="00336B8A"/>
    <w:rsid w:val="0034078E"/>
    <w:rsid w:val="00340916"/>
    <w:rsid w:val="00340FBB"/>
    <w:rsid w:val="003417EA"/>
    <w:rsid w:val="00342203"/>
    <w:rsid w:val="0034241F"/>
    <w:rsid w:val="0034352B"/>
    <w:rsid w:val="00343DA1"/>
    <w:rsid w:val="00344CAC"/>
    <w:rsid w:val="00344CCD"/>
    <w:rsid w:val="0034553E"/>
    <w:rsid w:val="00346AC9"/>
    <w:rsid w:val="00347957"/>
    <w:rsid w:val="00347AF5"/>
    <w:rsid w:val="00350529"/>
    <w:rsid w:val="003516A4"/>
    <w:rsid w:val="003520EC"/>
    <w:rsid w:val="003530ED"/>
    <w:rsid w:val="0035395A"/>
    <w:rsid w:val="00353DC6"/>
    <w:rsid w:val="00353DE5"/>
    <w:rsid w:val="00353F09"/>
    <w:rsid w:val="0035407E"/>
    <w:rsid w:val="003541AD"/>
    <w:rsid w:val="0035467A"/>
    <w:rsid w:val="00355601"/>
    <w:rsid w:val="00355CD0"/>
    <w:rsid w:val="00355F28"/>
    <w:rsid w:val="0035622A"/>
    <w:rsid w:val="00356A54"/>
    <w:rsid w:val="00356BA7"/>
    <w:rsid w:val="003574C0"/>
    <w:rsid w:val="00360172"/>
    <w:rsid w:val="0036067B"/>
    <w:rsid w:val="00360E57"/>
    <w:rsid w:val="00361308"/>
    <w:rsid w:val="00361E42"/>
    <w:rsid w:val="00361F33"/>
    <w:rsid w:val="003627F5"/>
    <w:rsid w:val="00363ED9"/>
    <w:rsid w:val="00363F82"/>
    <w:rsid w:val="00364502"/>
    <w:rsid w:val="00365B52"/>
    <w:rsid w:val="00366BAF"/>
    <w:rsid w:val="00366BC5"/>
    <w:rsid w:val="00371EF6"/>
    <w:rsid w:val="0037272D"/>
    <w:rsid w:val="00374482"/>
    <w:rsid w:val="003761CB"/>
    <w:rsid w:val="00376556"/>
    <w:rsid w:val="00377716"/>
    <w:rsid w:val="00377CF2"/>
    <w:rsid w:val="00381128"/>
    <w:rsid w:val="003813FD"/>
    <w:rsid w:val="0038242D"/>
    <w:rsid w:val="00382DBC"/>
    <w:rsid w:val="00383032"/>
    <w:rsid w:val="0038326A"/>
    <w:rsid w:val="00384806"/>
    <w:rsid w:val="00386B05"/>
    <w:rsid w:val="003872EE"/>
    <w:rsid w:val="00387805"/>
    <w:rsid w:val="003909EE"/>
    <w:rsid w:val="00390FE4"/>
    <w:rsid w:val="00392479"/>
    <w:rsid w:val="00393FF4"/>
    <w:rsid w:val="00395242"/>
    <w:rsid w:val="003965DE"/>
    <w:rsid w:val="00397D45"/>
    <w:rsid w:val="003A04B1"/>
    <w:rsid w:val="003A0C54"/>
    <w:rsid w:val="003A10C2"/>
    <w:rsid w:val="003A150F"/>
    <w:rsid w:val="003A15E5"/>
    <w:rsid w:val="003A198F"/>
    <w:rsid w:val="003A1EE5"/>
    <w:rsid w:val="003A4609"/>
    <w:rsid w:val="003A4F94"/>
    <w:rsid w:val="003A4FCE"/>
    <w:rsid w:val="003A687D"/>
    <w:rsid w:val="003A777F"/>
    <w:rsid w:val="003B045A"/>
    <w:rsid w:val="003B0DBE"/>
    <w:rsid w:val="003B1304"/>
    <w:rsid w:val="003B1484"/>
    <w:rsid w:val="003B1BCA"/>
    <w:rsid w:val="003B2EFB"/>
    <w:rsid w:val="003B3314"/>
    <w:rsid w:val="003B33A4"/>
    <w:rsid w:val="003B44F5"/>
    <w:rsid w:val="003B5052"/>
    <w:rsid w:val="003B67EF"/>
    <w:rsid w:val="003B6BCD"/>
    <w:rsid w:val="003B7E3E"/>
    <w:rsid w:val="003B7F57"/>
    <w:rsid w:val="003C0A32"/>
    <w:rsid w:val="003C0B8F"/>
    <w:rsid w:val="003C1A3E"/>
    <w:rsid w:val="003C3EFA"/>
    <w:rsid w:val="003C5114"/>
    <w:rsid w:val="003C5267"/>
    <w:rsid w:val="003C551C"/>
    <w:rsid w:val="003C7BEC"/>
    <w:rsid w:val="003D1A59"/>
    <w:rsid w:val="003D22C5"/>
    <w:rsid w:val="003D5652"/>
    <w:rsid w:val="003D6452"/>
    <w:rsid w:val="003D6820"/>
    <w:rsid w:val="003D6CA1"/>
    <w:rsid w:val="003D7967"/>
    <w:rsid w:val="003E1587"/>
    <w:rsid w:val="003E2576"/>
    <w:rsid w:val="003E4002"/>
    <w:rsid w:val="003E502E"/>
    <w:rsid w:val="003E528D"/>
    <w:rsid w:val="003E548E"/>
    <w:rsid w:val="003E7819"/>
    <w:rsid w:val="003E7E9D"/>
    <w:rsid w:val="003F06CB"/>
    <w:rsid w:val="003F11F1"/>
    <w:rsid w:val="003F17AD"/>
    <w:rsid w:val="003F1857"/>
    <w:rsid w:val="003F2FD3"/>
    <w:rsid w:val="003F32A5"/>
    <w:rsid w:val="003F351F"/>
    <w:rsid w:val="003F3FB7"/>
    <w:rsid w:val="003F44A6"/>
    <w:rsid w:val="003F48B3"/>
    <w:rsid w:val="003F5D5E"/>
    <w:rsid w:val="004005CF"/>
    <w:rsid w:val="0040130E"/>
    <w:rsid w:val="00401B83"/>
    <w:rsid w:val="004048B4"/>
    <w:rsid w:val="00404F45"/>
    <w:rsid w:val="004052D7"/>
    <w:rsid w:val="00407275"/>
    <w:rsid w:val="00411A88"/>
    <w:rsid w:val="00411B81"/>
    <w:rsid w:val="00413091"/>
    <w:rsid w:val="004134DC"/>
    <w:rsid w:val="00413952"/>
    <w:rsid w:val="00413A29"/>
    <w:rsid w:val="00413E7E"/>
    <w:rsid w:val="00413F5C"/>
    <w:rsid w:val="0041562E"/>
    <w:rsid w:val="00415837"/>
    <w:rsid w:val="00415A15"/>
    <w:rsid w:val="00415D3E"/>
    <w:rsid w:val="00415F2A"/>
    <w:rsid w:val="00416A68"/>
    <w:rsid w:val="00420393"/>
    <w:rsid w:val="00421A20"/>
    <w:rsid w:val="00421CA9"/>
    <w:rsid w:val="00422647"/>
    <w:rsid w:val="00422FCD"/>
    <w:rsid w:val="00423579"/>
    <w:rsid w:val="00425260"/>
    <w:rsid w:val="004255F0"/>
    <w:rsid w:val="00425ADB"/>
    <w:rsid w:val="00425EC9"/>
    <w:rsid w:val="00427CE2"/>
    <w:rsid w:val="00431FF1"/>
    <w:rsid w:val="00432F85"/>
    <w:rsid w:val="004335F2"/>
    <w:rsid w:val="00433BBF"/>
    <w:rsid w:val="00434027"/>
    <w:rsid w:val="004351FF"/>
    <w:rsid w:val="00440A7F"/>
    <w:rsid w:val="00441171"/>
    <w:rsid w:val="0044117B"/>
    <w:rsid w:val="00441D96"/>
    <w:rsid w:val="00442327"/>
    <w:rsid w:val="0044279E"/>
    <w:rsid w:val="00442DE9"/>
    <w:rsid w:val="00443838"/>
    <w:rsid w:val="00443C02"/>
    <w:rsid w:val="004445D8"/>
    <w:rsid w:val="00445F92"/>
    <w:rsid w:val="00450DF5"/>
    <w:rsid w:val="0045238B"/>
    <w:rsid w:val="00452526"/>
    <w:rsid w:val="00452814"/>
    <w:rsid w:val="00453069"/>
    <w:rsid w:val="00453474"/>
    <w:rsid w:val="00454066"/>
    <w:rsid w:val="004541BB"/>
    <w:rsid w:val="00454A3A"/>
    <w:rsid w:val="00455027"/>
    <w:rsid w:val="0045654A"/>
    <w:rsid w:val="00456D9F"/>
    <w:rsid w:val="00457C8A"/>
    <w:rsid w:val="0046033E"/>
    <w:rsid w:val="00460B34"/>
    <w:rsid w:val="00460FBE"/>
    <w:rsid w:val="0046195F"/>
    <w:rsid w:val="00465845"/>
    <w:rsid w:val="004668D6"/>
    <w:rsid w:val="00467CE9"/>
    <w:rsid w:val="00470564"/>
    <w:rsid w:val="00471A56"/>
    <w:rsid w:val="00473A88"/>
    <w:rsid w:val="00473E06"/>
    <w:rsid w:val="004749BC"/>
    <w:rsid w:val="00475040"/>
    <w:rsid w:val="00475A64"/>
    <w:rsid w:val="00475D59"/>
    <w:rsid w:val="004762E2"/>
    <w:rsid w:val="0047664C"/>
    <w:rsid w:val="0047790B"/>
    <w:rsid w:val="00477E97"/>
    <w:rsid w:val="004801EE"/>
    <w:rsid w:val="00480F92"/>
    <w:rsid w:val="00481459"/>
    <w:rsid w:val="00484CEB"/>
    <w:rsid w:val="00484E8E"/>
    <w:rsid w:val="0048705C"/>
    <w:rsid w:val="00490C8E"/>
    <w:rsid w:val="004919C7"/>
    <w:rsid w:val="00491FE0"/>
    <w:rsid w:val="00492436"/>
    <w:rsid w:val="00492DFC"/>
    <w:rsid w:val="00493265"/>
    <w:rsid w:val="00494CFD"/>
    <w:rsid w:val="00494D17"/>
    <w:rsid w:val="00495693"/>
    <w:rsid w:val="004965BD"/>
    <w:rsid w:val="004A0197"/>
    <w:rsid w:val="004A0CE9"/>
    <w:rsid w:val="004A148E"/>
    <w:rsid w:val="004A1782"/>
    <w:rsid w:val="004A17B3"/>
    <w:rsid w:val="004A1883"/>
    <w:rsid w:val="004A36BB"/>
    <w:rsid w:val="004A546E"/>
    <w:rsid w:val="004A57B1"/>
    <w:rsid w:val="004A5C05"/>
    <w:rsid w:val="004A5CE8"/>
    <w:rsid w:val="004A6F14"/>
    <w:rsid w:val="004B09F0"/>
    <w:rsid w:val="004B1714"/>
    <w:rsid w:val="004B25D3"/>
    <w:rsid w:val="004B289A"/>
    <w:rsid w:val="004B2F19"/>
    <w:rsid w:val="004B3C92"/>
    <w:rsid w:val="004B4EC7"/>
    <w:rsid w:val="004B6774"/>
    <w:rsid w:val="004C028F"/>
    <w:rsid w:val="004C23B2"/>
    <w:rsid w:val="004C2589"/>
    <w:rsid w:val="004C26AA"/>
    <w:rsid w:val="004C350E"/>
    <w:rsid w:val="004C419D"/>
    <w:rsid w:val="004C53E7"/>
    <w:rsid w:val="004C5E22"/>
    <w:rsid w:val="004C6853"/>
    <w:rsid w:val="004D0071"/>
    <w:rsid w:val="004D0109"/>
    <w:rsid w:val="004D0C5E"/>
    <w:rsid w:val="004D0FF3"/>
    <w:rsid w:val="004D320B"/>
    <w:rsid w:val="004D36C5"/>
    <w:rsid w:val="004D696C"/>
    <w:rsid w:val="004D7704"/>
    <w:rsid w:val="004D7DC4"/>
    <w:rsid w:val="004E2364"/>
    <w:rsid w:val="004E2D1F"/>
    <w:rsid w:val="004E2E96"/>
    <w:rsid w:val="004E360B"/>
    <w:rsid w:val="004E3F84"/>
    <w:rsid w:val="004E4689"/>
    <w:rsid w:val="004E4CEE"/>
    <w:rsid w:val="004E7300"/>
    <w:rsid w:val="004E7686"/>
    <w:rsid w:val="004E7D4B"/>
    <w:rsid w:val="004E7E03"/>
    <w:rsid w:val="004F0201"/>
    <w:rsid w:val="004F0ACC"/>
    <w:rsid w:val="004F0B05"/>
    <w:rsid w:val="004F1333"/>
    <w:rsid w:val="004F1EDD"/>
    <w:rsid w:val="004F2439"/>
    <w:rsid w:val="004F446A"/>
    <w:rsid w:val="004F4E78"/>
    <w:rsid w:val="004F59E3"/>
    <w:rsid w:val="004F69F3"/>
    <w:rsid w:val="004F6C7A"/>
    <w:rsid w:val="004F792E"/>
    <w:rsid w:val="00500CD9"/>
    <w:rsid w:val="005013C7"/>
    <w:rsid w:val="005017CB"/>
    <w:rsid w:val="00501C45"/>
    <w:rsid w:val="00502288"/>
    <w:rsid w:val="005023A7"/>
    <w:rsid w:val="00502BE8"/>
    <w:rsid w:val="00503541"/>
    <w:rsid w:val="005035D4"/>
    <w:rsid w:val="00503BCF"/>
    <w:rsid w:val="0050419A"/>
    <w:rsid w:val="00505A38"/>
    <w:rsid w:val="005060C9"/>
    <w:rsid w:val="00506950"/>
    <w:rsid w:val="00506BE9"/>
    <w:rsid w:val="00506E36"/>
    <w:rsid w:val="0050746B"/>
    <w:rsid w:val="00507981"/>
    <w:rsid w:val="00514C79"/>
    <w:rsid w:val="00515115"/>
    <w:rsid w:val="00515134"/>
    <w:rsid w:val="005154F6"/>
    <w:rsid w:val="00515D77"/>
    <w:rsid w:val="00516890"/>
    <w:rsid w:val="00516C7A"/>
    <w:rsid w:val="00516D3C"/>
    <w:rsid w:val="00517EE4"/>
    <w:rsid w:val="00517F0D"/>
    <w:rsid w:val="00520D70"/>
    <w:rsid w:val="00520E19"/>
    <w:rsid w:val="00520F06"/>
    <w:rsid w:val="00521F99"/>
    <w:rsid w:val="00523959"/>
    <w:rsid w:val="00524487"/>
    <w:rsid w:val="005249CE"/>
    <w:rsid w:val="00524CF9"/>
    <w:rsid w:val="00526D69"/>
    <w:rsid w:val="00526DEA"/>
    <w:rsid w:val="00526F08"/>
    <w:rsid w:val="005271DD"/>
    <w:rsid w:val="0052793C"/>
    <w:rsid w:val="005307D6"/>
    <w:rsid w:val="00531EDD"/>
    <w:rsid w:val="005326E3"/>
    <w:rsid w:val="00532A2A"/>
    <w:rsid w:val="00532EC7"/>
    <w:rsid w:val="0053378C"/>
    <w:rsid w:val="00533F07"/>
    <w:rsid w:val="005341FB"/>
    <w:rsid w:val="00534223"/>
    <w:rsid w:val="00534AA8"/>
    <w:rsid w:val="00534C0F"/>
    <w:rsid w:val="00534C2E"/>
    <w:rsid w:val="00535DAA"/>
    <w:rsid w:val="00536090"/>
    <w:rsid w:val="0053611A"/>
    <w:rsid w:val="00540348"/>
    <w:rsid w:val="00540737"/>
    <w:rsid w:val="00540E0C"/>
    <w:rsid w:val="00542214"/>
    <w:rsid w:val="005448F5"/>
    <w:rsid w:val="00545098"/>
    <w:rsid w:val="00545741"/>
    <w:rsid w:val="005458BC"/>
    <w:rsid w:val="00545F00"/>
    <w:rsid w:val="005463D7"/>
    <w:rsid w:val="005468D9"/>
    <w:rsid w:val="00547E04"/>
    <w:rsid w:val="00551793"/>
    <w:rsid w:val="005517A8"/>
    <w:rsid w:val="00552614"/>
    <w:rsid w:val="005527E3"/>
    <w:rsid w:val="00553013"/>
    <w:rsid w:val="0055465E"/>
    <w:rsid w:val="00554C83"/>
    <w:rsid w:val="00554C8F"/>
    <w:rsid w:val="00555BD8"/>
    <w:rsid w:val="00556382"/>
    <w:rsid w:val="005573BF"/>
    <w:rsid w:val="00557DC4"/>
    <w:rsid w:val="00560110"/>
    <w:rsid w:val="00560D93"/>
    <w:rsid w:val="0056218D"/>
    <w:rsid w:val="005625B4"/>
    <w:rsid w:val="00562FCB"/>
    <w:rsid w:val="00564971"/>
    <w:rsid w:val="00564B87"/>
    <w:rsid w:val="00564E42"/>
    <w:rsid w:val="0056592F"/>
    <w:rsid w:val="00566846"/>
    <w:rsid w:val="00566ECD"/>
    <w:rsid w:val="005670DC"/>
    <w:rsid w:val="005672A3"/>
    <w:rsid w:val="0056766F"/>
    <w:rsid w:val="005723B7"/>
    <w:rsid w:val="00572466"/>
    <w:rsid w:val="00572690"/>
    <w:rsid w:val="00572845"/>
    <w:rsid w:val="005744EF"/>
    <w:rsid w:val="005748B5"/>
    <w:rsid w:val="00574E11"/>
    <w:rsid w:val="005753BD"/>
    <w:rsid w:val="00576437"/>
    <w:rsid w:val="00576661"/>
    <w:rsid w:val="00576E37"/>
    <w:rsid w:val="005770F3"/>
    <w:rsid w:val="005773AE"/>
    <w:rsid w:val="00580A14"/>
    <w:rsid w:val="00581FCA"/>
    <w:rsid w:val="005826EF"/>
    <w:rsid w:val="00582A07"/>
    <w:rsid w:val="00582E87"/>
    <w:rsid w:val="00583950"/>
    <w:rsid w:val="00583AD5"/>
    <w:rsid w:val="00584E9B"/>
    <w:rsid w:val="00585C7D"/>
    <w:rsid w:val="00585CC2"/>
    <w:rsid w:val="00590342"/>
    <w:rsid w:val="00591688"/>
    <w:rsid w:val="005917E6"/>
    <w:rsid w:val="00593420"/>
    <w:rsid w:val="00593E04"/>
    <w:rsid w:val="00596146"/>
    <w:rsid w:val="00596ED6"/>
    <w:rsid w:val="005976DC"/>
    <w:rsid w:val="005A00E7"/>
    <w:rsid w:val="005A10A5"/>
    <w:rsid w:val="005A10CC"/>
    <w:rsid w:val="005A1163"/>
    <w:rsid w:val="005A2CCD"/>
    <w:rsid w:val="005A3310"/>
    <w:rsid w:val="005A39F8"/>
    <w:rsid w:val="005A4296"/>
    <w:rsid w:val="005A5614"/>
    <w:rsid w:val="005A6621"/>
    <w:rsid w:val="005A73E0"/>
    <w:rsid w:val="005B0790"/>
    <w:rsid w:val="005B184D"/>
    <w:rsid w:val="005B1F1B"/>
    <w:rsid w:val="005B469B"/>
    <w:rsid w:val="005B51E9"/>
    <w:rsid w:val="005B536E"/>
    <w:rsid w:val="005B56E8"/>
    <w:rsid w:val="005B5C0F"/>
    <w:rsid w:val="005C2DD4"/>
    <w:rsid w:val="005C3100"/>
    <w:rsid w:val="005C32F6"/>
    <w:rsid w:val="005C39D6"/>
    <w:rsid w:val="005C4A27"/>
    <w:rsid w:val="005C514D"/>
    <w:rsid w:val="005C5810"/>
    <w:rsid w:val="005C5B41"/>
    <w:rsid w:val="005C5BB7"/>
    <w:rsid w:val="005C6E15"/>
    <w:rsid w:val="005D02B1"/>
    <w:rsid w:val="005D0970"/>
    <w:rsid w:val="005D1174"/>
    <w:rsid w:val="005D2D6A"/>
    <w:rsid w:val="005D3BD1"/>
    <w:rsid w:val="005D3EA4"/>
    <w:rsid w:val="005D4C54"/>
    <w:rsid w:val="005D5A86"/>
    <w:rsid w:val="005D5C9B"/>
    <w:rsid w:val="005D6696"/>
    <w:rsid w:val="005E0874"/>
    <w:rsid w:val="005E2107"/>
    <w:rsid w:val="005E279A"/>
    <w:rsid w:val="005E39F3"/>
    <w:rsid w:val="005F0327"/>
    <w:rsid w:val="005F0397"/>
    <w:rsid w:val="005F0713"/>
    <w:rsid w:val="005F13F6"/>
    <w:rsid w:val="005F1B6E"/>
    <w:rsid w:val="005F3B64"/>
    <w:rsid w:val="005F3D9D"/>
    <w:rsid w:val="005F3DF1"/>
    <w:rsid w:val="005F401B"/>
    <w:rsid w:val="005F4E0B"/>
    <w:rsid w:val="005F5B4A"/>
    <w:rsid w:val="005F60F0"/>
    <w:rsid w:val="005F6354"/>
    <w:rsid w:val="00600360"/>
    <w:rsid w:val="00601BFE"/>
    <w:rsid w:val="00602979"/>
    <w:rsid w:val="00602F41"/>
    <w:rsid w:val="006037B9"/>
    <w:rsid w:val="006050DD"/>
    <w:rsid w:val="0060595A"/>
    <w:rsid w:val="00605E28"/>
    <w:rsid w:val="0060620A"/>
    <w:rsid w:val="00606777"/>
    <w:rsid w:val="00607D17"/>
    <w:rsid w:val="00610A38"/>
    <w:rsid w:val="00611376"/>
    <w:rsid w:val="00613EA2"/>
    <w:rsid w:val="00614991"/>
    <w:rsid w:val="00614DE2"/>
    <w:rsid w:val="00614F09"/>
    <w:rsid w:val="006154E1"/>
    <w:rsid w:val="00616110"/>
    <w:rsid w:val="006174D4"/>
    <w:rsid w:val="0062054D"/>
    <w:rsid w:val="00620B0F"/>
    <w:rsid w:val="006215F9"/>
    <w:rsid w:val="00621F0D"/>
    <w:rsid w:val="00622C15"/>
    <w:rsid w:val="00624FD6"/>
    <w:rsid w:val="006253FE"/>
    <w:rsid w:val="006256F5"/>
    <w:rsid w:val="00625B84"/>
    <w:rsid w:val="00626DAE"/>
    <w:rsid w:val="00626FEE"/>
    <w:rsid w:val="006308F4"/>
    <w:rsid w:val="006315F6"/>
    <w:rsid w:val="00632297"/>
    <w:rsid w:val="00633A9D"/>
    <w:rsid w:val="0063448E"/>
    <w:rsid w:val="00634899"/>
    <w:rsid w:val="0063571A"/>
    <w:rsid w:val="006370F5"/>
    <w:rsid w:val="00641496"/>
    <w:rsid w:val="00641A14"/>
    <w:rsid w:val="00643227"/>
    <w:rsid w:val="00643DDF"/>
    <w:rsid w:val="00644597"/>
    <w:rsid w:val="00645CE6"/>
    <w:rsid w:val="00647CF3"/>
    <w:rsid w:val="00650924"/>
    <w:rsid w:val="006514BB"/>
    <w:rsid w:val="00651F60"/>
    <w:rsid w:val="00652D7A"/>
    <w:rsid w:val="00653CDA"/>
    <w:rsid w:val="006544EE"/>
    <w:rsid w:val="00655893"/>
    <w:rsid w:val="006561E5"/>
    <w:rsid w:val="00656921"/>
    <w:rsid w:val="006577DA"/>
    <w:rsid w:val="00657A78"/>
    <w:rsid w:val="00657D5C"/>
    <w:rsid w:val="0066078B"/>
    <w:rsid w:val="00660EC2"/>
    <w:rsid w:val="006615EF"/>
    <w:rsid w:val="0066281B"/>
    <w:rsid w:val="00666689"/>
    <w:rsid w:val="00666FD0"/>
    <w:rsid w:val="0066710A"/>
    <w:rsid w:val="006675FA"/>
    <w:rsid w:val="00671B62"/>
    <w:rsid w:val="00672362"/>
    <w:rsid w:val="00673A28"/>
    <w:rsid w:val="00675B0A"/>
    <w:rsid w:val="00676D73"/>
    <w:rsid w:val="0067772D"/>
    <w:rsid w:val="006809CF"/>
    <w:rsid w:val="00682687"/>
    <w:rsid w:val="00682762"/>
    <w:rsid w:val="0068504C"/>
    <w:rsid w:val="006862F3"/>
    <w:rsid w:val="0068798D"/>
    <w:rsid w:val="006907DC"/>
    <w:rsid w:val="00691581"/>
    <w:rsid w:val="00691AAC"/>
    <w:rsid w:val="00691CD3"/>
    <w:rsid w:val="00692028"/>
    <w:rsid w:val="006923CE"/>
    <w:rsid w:val="00692703"/>
    <w:rsid w:val="00692A85"/>
    <w:rsid w:val="00693AC3"/>
    <w:rsid w:val="00693EE0"/>
    <w:rsid w:val="00695846"/>
    <w:rsid w:val="00695BFA"/>
    <w:rsid w:val="006A200F"/>
    <w:rsid w:val="006A26CC"/>
    <w:rsid w:val="006A2DE5"/>
    <w:rsid w:val="006A3528"/>
    <w:rsid w:val="006A394D"/>
    <w:rsid w:val="006A46EB"/>
    <w:rsid w:val="006A4F2E"/>
    <w:rsid w:val="006A5553"/>
    <w:rsid w:val="006A58C5"/>
    <w:rsid w:val="006B0569"/>
    <w:rsid w:val="006B0E83"/>
    <w:rsid w:val="006B1FAB"/>
    <w:rsid w:val="006B2F90"/>
    <w:rsid w:val="006B3AA3"/>
    <w:rsid w:val="006B3B62"/>
    <w:rsid w:val="006B3E79"/>
    <w:rsid w:val="006B49FA"/>
    <w:rsid w:val="006B4E14"/>
    <w:rsid w:val="006B59D6"/>
    <w:rsid w:val="006B6044"/>
    <w:rsid w:val="006B646D"/>
    <w:rsid w:val="006B6B29"/>
    <w:rsid w:val="006B7AE6"/>
    <w:rsid w:val="006C010C"/>
    <w:rsid w:val="006C11BE"/>
    <w:rsid w:val="006C2E1B"/>
    <w:rsid w:val="006C4717"/>
    <w:rsid w:val="006C628F"/>
    <w:rsid w:val="006C69F2"/>
    <w:rsid w:val="006C700B"/>
    <w:rsid w:val="006C7351"/>
    <w:rsid w:val="006D0A66"/>
    <w:rsid w:val="006D1DB9"/>
    <w:rsid w:val="006D2074"/>
    <w:rsid w:val="006D273D"/>
    <w:rsid w:val="006D4C88"/>
    <w:rsid w:val="006D5301"/>
    <w:rsid w:val="006D5DDA"/>
    <w:rsid w:val="006D61E9"/>
    <w:rsid w:val="006D65FD"/>
    <w:rsid w:val="006D6B6A"/>
    <w:rsid w:val="006D6BF8"/>
    <w:rsid w:val="006D7E2D"/>
    <w:rsid w:val="006E0797"/>
    <w:rsid w:val="006E0EA4"/>
    <w:rsid w:val="006E1019"/>
    <w:rsid w:val="006E1E5A"/>
    <w:rsid w:val="006E2A51"/>
    <w:rsid w:val="006E40DD"/>
    <w:rsid w:val="006E4499"/>
    <w:rsid w:val="006E4F16"/>
    <w:rsid w:val="006E6A98"/>
    <w:rsid w:val="006E72D6"/>
    <w:rsid w:val="006F06B7"/>
    <w:rsid w:val="006F0A52"/>
    <w:rsid w:val="006F0C99"/>
    <w:rsid w:val="006F13A3"/>
    <w:rsid w:val="006F2BFF"/>
    <w:rsid w:val="006F3581"/>
    <w:rsid w:val="006F5223"/>
    <w:rsid w:val="006F530B"/>
    <w:rsid w:val="006F7F16"/>
    <w:rsid w:val="00700452"/>
    <w:rsid w:val="0070082B"/>
    <w:rsid w:val="00701753"/>
    <w:rsid w:val="00701A73"/>
    <w:rsid w:val="0071111A"/>
    <w:rsid w:val="0071247F"/>
    <w:rsid w:val="007127B7"/>
    <w:rsid w:val="007142CB"/>
    <w:rsid w:val="00715058"/>
    <w:rsid w:val="00715B73"/>
    <w:rsid w:val="00716842"/>
    <w:rsid w:val="00716A1F"/>
    <w:rsid w:val="00716C0C"/>
    <w:rsid w:val="007174A0"/>
    <w:rsid w:val="00717D52"/>
    <w:rsid w:val="00720C78"/>
    <w:rsid w:val="00721A63"/>
    <w:rsid w:val="00723337"/>
    <w:rsid w:val="00723386"/>
    <w:rsid w:val="00723CAD"/>
    <w:rsid w:val="007247B6"/>
    <w:rsid w:val="00724A22"/>
    <w:rsid w:val="0072500F"/>
    <w:rsid w:val="00725376"/>
    <w:rsid w:val="00725790"/>
    <w:rsid w:val="007258D3"/>
    <w:rsid w:val="00726574"/>
    <w:rsid w:val="0072698A"/>
    <w:rsid w:val="007305DE"/>
    <w:rsid w:val="00730B1A"/>
    <w:rsid w:val="00731151"/>
    <w:rsid w:val="00731BBB"/>
    <w:rsid w:val="00732123"/>
    <w:rsid w:val="00733C3D"/>
    <w:rsid w:val="0073454E"/>
    <w:rsid w:val="00735204"/>
    <w:rsid w:val="0073552A"/>
    <w:rsid w:val="007355A9"/>
    <w:rsid w:val="00735F79"/>
    <w:rsid w:val="0073701D"/>
    <w:rsid w:val="00737394"/>
    <w:rsid w:val="00740BF6"/>
    <w:rsid w:val="00740F2A"/>
    <w:rsid w:val="0074169B"/>
    <w:rsid w:val="007417FE"/>
    <w:rsid w:val="007425BE"/>
    <w:rsid w:val="00743B75"/>
    <w:rsid w:val="00743CCB"/>
    <w:rsid w:val="007453A3"/>
    <w:rsid w:val="0075028C"/>
    <w:rsid w:val="00750451"/>
    <w:rsid w:val="0075362F"/>
    <w:rsid w:val="00753C2C"/>
    <w:rsid w:val="00754106"/>
    <w:rsid w:val="007570E4"/>
    <w:rsid w:val="00760C42"/>
    <w:rsid w:val="00761000"/>
    <w:rsid w:val="00761F0A"/>
    <w:rsid w:val="00762421"/>
    <w:rsid w:val="00762A5B"/>
    <w:rsid w:val="00762C10"/>
    <w:rsid w:val="0076459D"/>
    <w:rsid w:val="007649DE"/>
    <w:rsid w:val="00764A86"/>
    <w:rsid w:val="007655B6"/>
    <w:rsid w:val="00765CDE"/>
    <w:rsid w:val="007673AE"/>
    <w:rsid w:val="00770923"/>
    <w:rsid w:val="00770FAB"/>
    <w:rsid w:val="007724F3"/>
    <w:rsid w:val="0077302D"/>
    <w:rsid w:val="00773B1A"/>
    <w:rsid w:val="00774CF4"/>
    <w:rsid w:val="00774E41"/>
    <w:rsid w:val="00774F46"/>
    <w:rsid w:val="007752E2"/>
    <w:rsid w:val="00776DF8"/>
    <w:rsid w:val="007770EA"/>
    <w:rsid w:val="007772E8"/>
    <w:rsid w:val="0077738A"/>
    <w:rsid w:val="00777F0F"/>
    <w:rsid w:val="00777F10"/>
    <w:rsid w:val="00780A5A"/>
    <w:rsid w:val="00780B5D"/>
    <w:rsid w:val="00780BC0"/>
    <w:rsid w:val="007811ED"/>
    <w:rsid w:val="007821E2"/>
    <w:rsid w:val="007821EA"/>
    <w:rsid w:val="00784408"/>
    <w:rsid w:val="00784461"/>
    <w:rsid w:val="007847CB"/>
    <w:rsid w:val="00784A47"/>
    <w:rsid w:val="00784A9A"/>
    <w:rsid w:val="00785320"/>
    <w:rsid w:val="0078550E"/>
    <w:rsid w:val="00787541"/>
    <w:rsid w:val="00790346"/>
    <w:rsid w:val="00791253"/>
    <w:rsid w:val="0079143F"/>
    <w:rsid w:val="00791C44"/>
    <w:rsid w:val="00792964"/>
    <w:rsid w:val="0079490A"/>
    <w:rsid w:val="00796093"/>
    <w:rsid w:val="00797C67"/>
    <w:rsid w:val="007A1424"/>
    <w:rsid w:val="007A17FA"/>
    <w:rsid w:val="007A1957"/>
    <w:rsid w:val="007A28E4"/>
    <w:rsid w:val="007A3275"/>
    <w:rsid w:val="007A37DC"/>
    <w:rsid w:val="007A3BC5"/>
    <w:rsid w:val="007A500E"/>
    <w:rsid w:val="007A550E"/>
    <w:rsid w:val="007A5527"/>
    <w:rsid w:val="007A5FB5"/>
    <w:rsid w:val="007A6138"/>
    <w:rsid w:val="007A6AF4"/>
    <w:rsid w:val="007A6E7A"/>
    <w:rsid w:val="007A6F59"/>
    <w:rsid w:val="007A7280"/>
    <w:rsid w:val="007A7738"/>
    <w:rsid w:val="007A7E5A"/>
    <w:rsid w:val="007A7E5C"/>
    <w:rsid w:val="007B0794"/>
    <w:rsid w:val="007B0F5B"/>
    <w:rsid w:val="007B1160"/>
    <w:rsid w:val="007B18BF"/>
    <w:rsid w:val="007B1B57"/>
    <w:rsid w:val="007B1FD8"/>
    <w:rsid w:val="007B237D"/>
    <w:rsid w:val="007B2B8C"/>
    <w:rsid w:val="007B375D"/>
    <w:rsid w:val="007B467A"/>
    <w:rsid w:val="007B5081"/>
    <w:rsid w:val="007B5E74"/>
    <w:rsid w:val="007B7FE9"/>
    <w:rsid w:val="007C05BE"/>
    <w:rsid w:val="007C1553"/>
    <w:rsid w:val="007C1816"/>
    <w:rsid w:val="007C235E"/>
    <w:rsid w:val="007C2B81"/>
    <w:rsid w:val="007C2F87"/>
    <w:rsid w:val="007C369B"/>
    <w:rsid w:val="007C5FC6"/>
    <w:rsid w:val="007C6794"/>
    <w:rsid w:val="007D0E7A"/>
    <w:rsid w:val="007D0FE9"/>
    <w:rsid w:val="007D1341"/>
    <w:rsid w:val="007D2564"/>
    <w:rsid w:val="007D2786"/>
    <w:rsid w:val="007D3AC9"/>
    <w:rsid w:val="007D3F01"/>
    <w:rsid w:val="007D47CE"/>
    <w:rsid w:val="007D50D2"/>
    <w:rsid w:val="007D5C54"/>
    <w:rsid w:val="007D63D1"/>
    <w:rsid w:val="007D65E2"/>
    <w:rsid w:val="007D6ABF"/>
    <w:rsid w:val="007D6E91"/>
    <w:rsid w:val="007D7875"/>
    <w:rsid w:val="007D7C1C"/>
    <w:rsid w:val="007E00DC"/>
    <w:rsid w:val="007E139E"/>
    <w:rsid w:val="007E1C87"/>
    <w:rsid w:val="007E1F18"/>
    <w:rsid w:val="007E2BC2"/>
    <w:rsid w:val="007E3121"/>
    <w:rsid w:val="007E3B21"/>
    <w:rsid w:val="007E3F68"/>
    <w:rsid w:val="007E5A50"/>
    <w:rsid w:val="007E5A67"/>
    <w:rsid w:val="007E6058"/>
    <w:rsid w:val="007E6C50"/>
    <w:rsid w:val="007E7583"/>
    <w:rsid w:val="007F00BB"/>
    <w:rsid w:val="007F0639"/>
    <w:rsid w:val="007F19A7"/>
    <w:rsid w:val="007F19DE"/>
    <w:rsid w:val="007F2EA9"/>
    <w:rsid w:val="007F3525"/>
    <w:rsid w:val="007F5493"/>
    <w:rsid w:val="007F68F0"/>
    <w:rsid w:val="007F6966"/>
    <w:rsid w:val="00800119"/>
    <w:rsid w:val="008003C5"/>
    <w:rsid w:val="00800995"/>
    <w:rsid w:val="00801CA1"/>
    <w:rsid w:val="00801D9D"/>
    <w:rsid w:val="00802C86"/>
    <w:rsid w:val="00803BE3"/>
    <w:rsid w:val="00803DA1"/>
    <w:rsid w:val="00804C6E"/>
    <w:rsid w:val="00804DD5"/>
    <w:rsid w:val="00805140"/>
    <w:rsid w:val="008055E7"/>
    <w:rsid w:val="00805F41"/>
    <w:rsid w:val="0080611B"/>
    <w:rsid w:val="0080618E"/>
    <w:rsid w:val="00806A37"/>
    <w:rsid w:val="00806AF7"/>
    <w:rsid w:val="00806CEE"/>
    <w:rsid w:val="00813151"/>
    <w:rsid w:val="008133C4"/>
    <w:rsid w:val="00813B84"/>
    <w:rsid w:val="00814FB9"/>
    <w:rsid w:val="00815714"/>
    <w:rsid w:val="00817D86"/>
    <w:rsid w:val="0082060F"/>
    <w:rsid w:val="00820FF6"/>
    <w:rsid w:val="00821112"/>
    <w:rsid w:val="008220CA"/>
    <w:rsid w:val="00823C69"/>
    <w:rsid w:val="00823DBD"/>
    <w:rsid w:val="008248CE"/>
    <w:rsid w:val="00825770"/>
    <w:rsid w:val="00825A1B"/>
    <w:rsid w:val="00825FBC"/>
    <w:rsid w:val="00830B00"/>
    <w:rsid w:val="00830E67"/>
    <w:rsid w:val="008318F2"/>
    <w:rsid w:val="00831CDC"/>
    <w:rsid w:val="00831CE2"/>
    <w:rsid w:val="0083271F"/>
    <w:rsid w:val="008339C0"/>
    <w:rsid w:val="00835711"/>
    <w:rsid w:val="0083674F"/>
    <w:rsid w:val="0084150F"/>
    <w:rsid w:val="00842C84"/>
    <w:rsid w:val="0084329C"/>
    <w:rsid w:val="008437B2"/>
    <w:rsid w:val="00844992"/>
    <w:rsid w:val="008461AE"/>
    <w:rsid w:val="00846ABA"/>
    <w:rsid w:val="00847681"/>
    <w:rsid w:val="00850645"/>
    <w:rsid w:val="00850F96"/>
    <w:rsid w:val="00852B07"/>
    <w:rsid w:val="00854465"/>
    <w:rsid w:val="008554DF"/>
    <w:rsid w:val="00855EB8"/>
    <w:rsid w:val="008576CF"/>
    <w:rsid w:val="0086010A"/>
    <w:rsid w:val="00860F56"/>
    <w:rsid w:val="0086230A"/>
    <w:rsid w:val="00863B45"/>
    <w:rsid w:val="00863CA8"/>
    <w:rsid w:val="00864EE5"/>
    <w:rsid w:val="00865A5E"/>
    <w:rsid w:val="00866A84"/>
    <w:rsid w:val="008673C9"/>
    <w:rsid w:val="008700E6"/>
    <w:rsid w:val="00870E0D"/>
    <w:rsid w:val="00871CCB"/>
    <w:rsid w:val="0087284C"/>
    <w:rsid w:val="008734C8"/>
    <w:rsid w:val="0087354B"/>
    <w:rsid w:val="00873730"/>
    <w:rsid w:val="00873865"/>
    <w:rsid w:val="00874B90"/>
    <w:rsid w:val="008759E3"/>
    <w:rsid w:val="00876BED"/>
    <w:rsid w:val="0088006A"/>
    <w:rsid w:val="0088053D"/>
    <w:rsid w:val="00880CD1"/>
    <w:rsid w:val="008818B4"/>
    <w:rsid w:val="00882795"/>
    <w:rsid w:val="008830DD"/>
    <w:rsid w:val="00887911"/>
    <w:rsid w:val="008903B1"/>
    <w:rsid w:val="008907F5"/>
    <w:rsid w:val="00891D6F"/>
    <w:rsid w:val="00893218"/>
    <w:rsid w:val="00893C00"/>
    <w:rsid w:val="0089478A"/>
    <w:rsid w:val="00895EAD"/>
    <w:rsid w:val="00896732"/>
    <w:rsid w:val="00896A19"/>
    <w:rsid w:val="00896C68"/>
    <w:rsid w:val="0089752C"/>
    <w:rsid w:val="00897E41"/>
    <w:rsid w:val="008A064A"/>
    <w:rsid w:val="008A0DBC"/>
    <w:rsid w:val="008A13E8"/>
    <w:rsid w:val="008A1660"/>
    <w:rsid w:val="008A303C"/>
    <w:rsid w:val="008A4923"/>
    <w:rsid w:val="008A4FD2"/>
    <w:rsid w:val="008A5146"/>
    <w:rsid w:val="008A55FF"/>
    <w:rsid w:val="008A6874"/>
    <w:rsid w:val="008A6A8E"/>
    <w:rsid w:val="008A774B"/>
    <w:rsid w:val="008A7E61"/>
    <w:rsid w:val="008B0045"/>
    <w:rsid w:val="008B1432"/>
    <w:rsid w:val="008B2FDD"/>
    <w:rsid w:val="008B3020"/>
    <w:rsid w:val="008B3976"/>
    <w:rsid w:val="008B41D1"/>
    <w:rsid w:val="008B47A8"/>
    <w:rsid w:val="008B5474"/>
    <w:rsid w:val="008B5900"/>
    <w:rsid w:val="008B5A65"/>
    <w:rsid w:val="008B6D2B"/>
    <w:rsid w:val="008C039B"/>
    <w:rsid w:val="008C03FA"/>
    <w:rsid w:val="008C084B"/>
    <w:rsid w:val="008C0DC4"/>
    <w:rsid w:val="008C1FAA"/>
    <w:rsid w:val="008C2878"/>
    <w:rsid w:val="008C40DC"/>
    <w:rsid w:val="008C5509"/>
    <w:rsid w:val="008C6BFA"/>
    <w:rsid w:val="008C6E12"/>
    <w:rsid w:val="008C7529"/>
    <w:rsid w:val="008D033B"/>
    <w:rsid w:val="008D0F65"/>
    <w:rsid w:val="008D1AE9"/>
    <w:rsid w:val="008D1E9C"/>
    <w:rsid w:val="008D221C"/>
    <w:rsid w:val="008D2E90"/>
    <w:rsid w:val="008D336E"/>
    <w:rsid w:val="008D3886"/>
    <w:rsid w:val="008D6F23"/>
    <w:rsid w:val="008D744D"/>
    <w:rsid w:val="008E0BDB"/>
    <w:rsid w:val="008E1F35"/>
    <w:rsid w:val="008E2159"/>
    <w:rsid w:val="008E246A"/>
    <w:rsid w:val="008E2623"/>
    <w:rsid w:val="008E2893"/>
    <w:rsid w:val="008E34EB"/>
    <w:rsid w:val="008E4CD3"/>
    <w:rsid w:val="008E52DE"/>
    <w:rsid w:val="008E56A2"/>
    <w:rsid w:val="008E573A"/>
    <w:rsid w:val="008E5DBD"/>
    <w:rsid w:val="008E65FD"/>
    <w:rsid w:val="008E6B59"/>
    <w:rsid w:val="008E6DAE"/>
    <w:rsid w:val="008E7DA0"/>
    <w:rsid w:val="008F00CB"/>
    <w:rsid w:val="008F09E2"/>
    <w:rsid w:val="008F392B"/>
    <w:rsid w:val="008F3D96"/>
    <w:rsid w:val="008F458D"/>
    <w:rsid w:val="008F4F1D"/>
    <w:rsid w:val="008F538A"/>
    <w:rsid w:val="008F5EC7"/>
    <w:rsid w:val="008F6045"/>
    <w:rsid w:val="008F6EF2"/>
    <w:rsid w:val="008F76E1"/>
    <w:rsid w:val="009004C7"/>
    <w:rsid w:val="0090068A"/>
    <w:rsid w:val="009009BD"/>
    <w:rsid w:val="00900B67"/>
    <w:rsid w:val="0090151E"/>
    <w:rsid w:val="0090189C"/>
    <w:rsid w:val="00901AA1"/>
    <w:rsid w:val="00902804"/>
    <w:rsid w:val="00902D6F"/>
    <w:rsid w:val="00903DDD"/>
    <w:rsid w:val="009043B4"/>
    <w:rsid w:val="0090445F"/>
    <w:rsid w:val="00904D5B"/>
    <w:rsid w:val="00906521"/>
    <w:rsid w:val="0090745F"/>
    <w:rsid w:val="00907DC0"/>
    <w:rsid w:val="00907E5C"/>
    <w:rsid w:val="009106C3"/>
    <w:rsid w:val="00910E50"/>
    <w:rsid w:val="00911E28"/>
    <w:rsid w:val="00912D28"/>
    <w:rsid w:val="0091317E"/>
    <w:rsid w:val="009154F4"/>
    <w:rsid w:val="0091638B"/>
    <w:rsid w:val="00917F9F"/>
    <w:rsid w:val="00920128"/>
    <w:rsid w:val="00920EA8"/>
    <w:rsid w:val="00920F94"/>
    <w:rsid w:val="00923A16"/>
    <w:rsid w:val="00924984"/>
    <w:rsid w:val="0092525B"/>
    <w:rsid w:val="00925CBF"/>
    <w:rsid w:val="00926F8C"/>
    <w:rsid w:val="00931234"/>
    <w:rsid w:val="0093145D"/>
    <w:rsid w:val="009322D1"/>
    <w:rsid w:val="00932AE8"/>
    <w:rsid w:val="0093360C"/>
    <w:rsid w:val="00933707"/>
    <w:rsid w:val="00933C93"/>
    <w:rsid w:val="0093597C"/>
    <w:rsid w:val="0093674A"/>
    <w:rsid w:val="00937E06"/>
    <w:rsid w:val="00937FC1"/>
    <w:rsid w:val="00940046"/>
    <w:rsid w:val="00940D37"/>
    <w:rsid w:val="00940D7E"/>
    <w:rsid w:val="00940DAD"/>
    <w:rsid w:val="009428BC"/>
    <w:rsid w:val="009429DE"/>
    <w:rsid w:val="009449DB"/>
    <w:rsid w:val="0094500E"/>
    <w:rsid w:val="009450CD"/>
    <w:rsid w:val="0094563D"/>
    <w:rsid w:val="00945F4F"/>
    <w:rsid w:val="0094627B"/>
    <w:rsid w:val="00946847"/>
    <w:rsid w:val="00947BC8"/>
    <w:rsid w:val="009517A3"/>
    <w:rsid w:val="00952709"/>
    <w:rsid w:val="00952D24"/>
    <w:rsid w:val="00954490"/>
    <w:rsid w:val="009572F4"/>
    <w:rsid w:val="009579C6"/>
    <w:rsid w:val="0096282B"/>
    <w:rsid w:val="0096413D"/>
    <w:rsid w:val="009665FB"/>
    <w:rsid w:val="009672FA"/>
    <w:rsid w:val="00967896"/>
    <w:rsid w:val="00972164"/>
    <w:rsid w:val="00972A6E"/>
    <w:rsid w:val="009737FD"/>
    <w:rsid w:val="00976A07"/>
    <w:rsid w:val="009802A0"/>
    <w:rsid w:val="009803C9"/>
    <w:rsid w:val="00980E04"/>
    <w:rsid w:val="00981890"/>
    <w:rsid w:val="00982768"/>
    <w:rsid w:val="0098288B"/>
    <w:rsid w:val="00982F14"/>
    <w:rsid w:val="00984864"/>
    <w:rsid w:val="0098549C"/>
    <w:rsid w:val="009856DD"/>
    <w:rsid w:val="00985AA0"/>
    <w:rsid w:val="00986921"/>
    <w:rsid w:val="00986DBE"/>
    <w:rsid w:val="0098740B"/>
    <w:rsid w:val="0099046A"/>
    <w:rsid w:val="00990AD7"/>
    <w:rsid w:val="00992601"/>
    <w:rsid w:val="00993FFD"/>
    <w:rsid w:val="00994938"/>
    <w:rsid w:val="0099636A"/>
    <w:rsid w:val="00996BFD"/>
    <w:rsid w:val="009978C2"/>
    <w:rsid w:val="009A0420"/>
    <w:rsid w:val="009A0969"/>
    <w:rsid w:val="009A0BA3"/>
    <w:rsid w:val="009A1149"/>
    <w:rsid w:val="009A277B"/>
    <w:rsid w:val="009A3717"/>
    <w:rsid w:val="009A4051"/>
    <w:rsid w:val="009A4519"/>
    <w:rsid w:val="009A4555"/>
    <w:rsid w:val="009A4613"/>
    <w:rsid w:val="009A5A98"/>
    <w:rsid w:val="009A7074"/>
    <w:rsid w:val="009A76DD"/>
    <w:rsid w:val="009B0212"/>
    <w:rsid w:val="009B0B58"/>
    <w:rsid w:val="009B1397"/>
    <w:rsid w:val="009B46CD"/>
    <w:rsid w:val="009B4702"/>
    <w:rsid w:val="009B48B5"/>
    <w:rsid w:val="009B51EA"/>
    <w:rsid w:val="009B5362"/>
    <w:rsid w:val="009B5995"/>
    <w:rsid w:val="009B7F33"/>
    <w:rsid w:val="009B7FCC"/>
    <w:rsid w:val="009C0961"/>
    <w:rsid w:val="009C0A1B"/>
    <w:rsid w:val="009C345C"/>
    <w:rsid w:val="009C37D3"/>
    <w:rsid w:val="009C3922"/>
    <w:rsid w:val="009C57CC"/>
    <w:rsid w:val="009C5A2D"/>
    <w:rsid w:val="009C5CED"/>
    <w:rsid w:val="009D19EF"/>
    <w:rsid w:val="009D2F2A"/>
    <w:rsid w:val="009D3478"/>
    <w:rsid w:val="009D4168"/>
    <w:rsid w:val="009D498A"/>
    <w:rsid w:val="009D5011"/>
    <w:rsid w:val="009D52D6"/>
    <w:rsid w:val="009D612A"/>
    <w:rsid w:val="009D6E1D"/>
    <w:rsid w:val="009D7B16"/>
    <w:rsid w:val="009E1550"/>
    <w:rsid w:val="009E1AC7"/>
    <w:rsid w:val="009E1DEA"/>
    <w:rsid w:val="009E24B3"/>
    <w:rsid w:val="009E2DAB"/>
    <w:rsid w:val="009E2F18"/>
    <w:rsid w:val="009E3BD4"/>
    <w:rsid w:val="009E3E0F"/>
    <w:rsid w:val="009E6F91"/>
    <w:rsid w:val="009E7A79"/>
    <w:rsid w:val="009E7CD2"/>
    <w:rsid w:val="009F0853"/>
    <w:rsid w:val="009F0A0E"/>
    <w:rsid w:val="009F1FFF"/>
    <w:rsid w:val="009F27E4"/>
    <w:rsid w:val="009F285D"/>
    <w:rsid w:val="009F3625"/>
    <w:rsid w:val="009F5761"/>
    <w:rsid w:val="009F5907"/>
    <w:rsid w:val="009F74BB"/>
    <w:rsid w:val="009F77CD"/>
    <w:rsid w:val="009F797A"/>
    <w:rsid w:val="009F7ADE"/>
    <w:rsid w:val="009F7BD9"/>
    <w:rsid w:val="00A0025E"/>
    <w:rsid w:val="00A02EB8"/>
    <w:rsid w:val="00A02FBF"/>
    <w:rsid w:val="00A03176"/>
    <w:rsid w:val="00A045D7"/>
    <w:rsid w:val="00A05070"/>
    <w:rsid w:val="00A059E1"/>
    <w:rsid w:val="00A06D4B"/>
    <w:rsid w:val="00A07313"/>
    <w:rsid w:val="00A078ED"/>
    <w:rsid w:val="00A07E84"/>
    <w:rsid w:val="00A10A5B"/>
    <w:rsid w:val="00A11582"/>
    <w:rsid w:val="00A141C2"/>
    <w:rsid w:val="00A14AA8"/>
    <w:rsid w:val="00A151B2"/>
    <w:rsid w:val="00A16728"/>
    <w:rsid w:val="00A1687B"/>
    <w:rsid w:val="00A16B05"/>
    <w:rsid w:val="00A16C43"/>
    <w:rsid w:val="00A17A6D"/>
    <w:rsid w:val="00A20972"/>
    <w:rsid w:val="00A2191E"/>
    <w:rsid w:val="00A2224B"/>
    <w:rsid w:val="00A223F6"/>
    <w:rsid w:val="00A22449"/>
    <w:rsid w:val="00A24C7C"/>
    <w:rsid w:val="00A24EFF"/>
    <w:rsid w:val="00A25456"/>
    <w:rsid w:val="00A25A92"/>
    <w:rsid w:val="00A25C56"/>
    <w:rsid w:val="00A26348"/>
    <w:rsid w:val="00A27201"/>
    <w:rsid w:val="00A300F3"/>
    <w:rsid w:val="00A30A3D"/>
    <w:rsid w:val="00A31F9A"/>
    <w:rsid w:val="00A32040"/>
    <w:rsid w:val="00A33F92"/>
    <w:rsid w:val="00A34DA7"/>
    <w:rsid w:val="00A350EC"/>
    <w:rsid w:val="00A3524C"/>
    <w:rsid w:val="00A35769"/>
    <w:rsid w:val="00A375D6"/>
    <w:rsid w:val="00A40306"/>
    <w:rsid w:val="00A40A82"/>
    <w:rsid w:val="00A4113D"/>
    <w:rsid w:val="00A413F2"/>
    <w:rsid w:val="00A413F5"/>
    <w:rsid w:val="00A41589"/>
    <w:rsid w:val="00A41CBD"/>
    <w:rsid w:val="00A428EC"/>
    <w:rsid w:val="00A42AFB"/>
    <w:rsid w:val="00A44D08"/>
    <w:rsid w:val="00A44E19"/>
    <w:rsid w:val="00A45B16"/>
    <w:rsid w:val="00A50791"/>
    <w:rsid w:val="00A50C9E"/>
    <w:rsid w:val="00A51000"/>
    <w:rsid w:val="00A510F9"/>
    <w:rsid w:val="00A52EEF"/>
    <w:rsid w:val="00A52F33"/>
    <w:rsid w:val="00A534BC"/>
    <w:rsid w:val="00A54621"/>
    <w:rsid w:val="00A556E6"/>
    <w:rsid w:val="00A607B5"/>
    <w:rsid w:val="00A60970"/>
    <w:rsid w:val="00A60C38"/>
    <w:rsid w:val="00A61446"/>
    <w:rsid w:val="00A61B31"/>
    <w:rsid w:val="00A61FFF"/>
    <w:rsid w:val="00A62C63"/>
    <w:rsid w:val="00A62E5C"/>
    <w:rsid w:val="00A635F9"/>
    <w:rsid w:val="00A63B19"/>
    <w:rsid w:val="00A63FC7"/>
    <w:rsid w:val="00A642C2"/>
    <w:rsid w:val="00A6533D"/>
    <w:rsid w:val="00A6783A"/>
    <w:rsid w:val="00A70726"/>
    <w:rsid w:val="00A717FE"/>
    <w:rsid w:val="00A72209"/>
    <w:rsid w:val="00A72339"/>
    <w:rsid w:val="00A72B62"/>
    <w:rsid w:val="00A73505"/>
    <w:rsid w:val="00A73B88"/>
    <w:rsid w:val="00A7459C"/>
    <w:rsid w:val="00A74F37"/>
    <w:rsid w:val="00A752AA"/>
    <w:rsid w:val="00A765C1"/>
    <w:rsid w:val="00A7661D"/>
    <w:rsid w:val="00A76EEB"/>
    <w:rsid w:val="00A774C1"/>
    <w:rsid w:val="00A779A7"/>
    <w:rsid w:val="00A80FB4"/>
    <w:rsid w:val="00A81317"/>
    <w:rsid w:val="00A81735"/>
    <w:rsid w:val="00A81EB2"/>
    <w:rsid w:val="00A85758"/>
    <w:rsid w:val="00A86E3B"/>
    <w:rsid w:val="00A87845"/>
    <w:rsid w:val="00A87DB2"/>
    <w:rsid w:val="00A90CD1"/>
    <w:rsid w:val="00A90ECB"/>
    <w:rsid w:val="00A9268C"/>
    <w:rsid w:val="00A92B33"/>
    <w:rsid w:val="00A94F1C"/>
    <w:rsid w:val="00A95624"/>
    <w:rsid w:val="00A95F4A"/>
    <w:rsid w:val="00A96802"/>
    <w:rsid w:val="00A97689"/>
    <w:rsid w:val="00A97AD2"/>
    <w:rsid w:val="00AA0054"/>
    <w:rsid w:val="00AA09E4"/>
    <w:rsid w:val="00AA0F9D"/>
    <w:rsid w:val="00AA6305"/>
    <w:rsid w:val="00AA69B1"/>
    <w:rsid w:val="00AA7295"/>
    <w:rsid w:val="00AA7772"/>
    <w:rsid w:val="00AA799E"/>
    <w:rsid w:val="00AB133F"/>
    <w:rsid w:val="00AB2528"/>
    <w:rsid w:val="00AB2AAF"/>
    <w:rsid w:val="00AB39E4"/>
    <w:rsid w:val="00AB5098"/>
    <w:rsid w:val="00AB51CE"/>
    <w:rsid w:val="00AB6D57"/>
    <w:rsid w:val="00AC0204"/>
    <w:rsid w:val="00AC2255"/>
    <w:rsid w:val="00AC2678"/>
    <w:rsid w:val="00AC29FC"/>
    <w:rsid w:val="00AC3F2C"/>
    <w:rsid w:val="00AC5847"/>
    <w:rsid w:val="00AC5DFB"/>
    <w:rsid w:val="00AC6514"/>
    <w:rsid w:val="00AC6F37"/>
    <w:rsid w:val="00AC75A5"/>
    <w:rsid w:val="00AC7C59"/>
    <w:rsid w:val="00AD0357"/>
    <w:rsid w:val="00AD044B"/>
    <w:rsid w:val="00AD0F19"/>
    <w:rsid w:val="00AD24D9"/>
    <w:rsid w:val="00AD3D89"/>
    <w:rsid w:val="00AD64D0"/>
    <w:rsid w:val="00AD6D49"/>
    <w:rsid w:val="00AD6E8A"/>
    <w:rsid w:val="00AD7022"/>
    <w:rsid w:val="00AD744D"/>
    <w:rsid w:val="00AD7FD6"/>
    <w:rsid w:val="00AE0553"/>
    <w:rsid w:val="00AE31A4"/>
    <w:rsid w:val="00AE35BB"/>
    <w:rsid w:val="00AE3F9F"/>
    <w:rsid w:val="00AE4050"/>
    <w:rsid w:val="00AE59E8"/>
    <w:rsid w:val="00AE5B86"/>
    <w:rsid w:val="00AE74A1"/>
    <w:rsid w:val="00AE74EB"/>
    <w:rsid w:val="00AF015B"/>
    <w:rsid w:val="00AF0773"/>
    <w:rsid w:val="00AF123F"/>
    <w:rsid w:val="00AF2CE2"/>
    <w:rsid w:val="00AF40F8"/>
    <w:rsid w:val="00AF4C6F"/>
    <w:rsid w:val="00AF4EAF"/>
    <w:rsid w:val="00AF5772"/>
    <w:rsid w:val="00AF7E6D"/>
    <w:rsid w:val="00B01AF3"/>
    <w:rsid w:val="00B01E5F"/>
    <w:rsid w:val="00B020F7"/>
    <w:rsid w:val="00B02BF1"/>
    <w:rsid w:val="00B03B78"/>
    <w:rsid w:val="00B03C1B"/>
    <w:rsid w:val="00B03CD4"/>
    <w:rsid w:val="00B042B3"/>
    <w:rsid w:val="00B0496C"/>
    <w:rsid w:val="00B0553E"/>
    <w:rsid w:val="00B05689"/>
    <w:rsid w:val="00B0590C"/>
    <w:rsid w:val="00B1017E"/>
    <w:rsid w:val="00B10606"/>
    <w:rsid w:val="00B1120E"/>
    <w:rsid w:val="00B11ACC"/>
    <w:rsid w:val="00B11DD9"/>
    <w:rsid w:val="00B11F15"/>
    <w:rsid w:val="00B125AF"/>
    <w:rsid w:val="00B13BE8"/>
    <w:rsid w:val="00B144F7"/>
    <w:rsid w:val="00B14FAF"/>
    <w:rsid w:val="00B16027"/>
    <w:rsid w:val="00B16115"/>
    <w:rsid w:val="00B17512"/>
    <w:rsid w:val="00B17947"/>
    <w:rsid w:val="00B2053F"/>
    <w:rsid w:val="00B209D0"/>
    <w:rsid w:val="00B210FA"/>
    <w:rsid w:val="00B21BD5"/>
    <w:rsid w:val="00B22100"/>
    <w:rsid w:val="00B22623"/>
    <w:rsid w:val="00B227DE"/>
    <w:rsid w:val="00B22ED2"/>
    <w:rsid w:val="00B23904"/>
    <w:rsid w:val="00B239B6"/>
    <w:rsid w:val="00B24EE0"/>
    <w:rsid w:val="00B25045"/>
    <w:rsid w:val="00B26563"/>
    <w:rsid w:val="00B2659E"/>
    <w:rsid w:val="00B26AE1"/>
    <w:rsid w:val="00B27EDB"/>
    <w:rsid w:val="00B303F4"/>
    <w:rsid w:val="00B314A7"/>
    <w:rsid w:val="00B31C14"/>
    <w:rsid w:val="00B322EE"/>
    <w:rsid w:val="00B32FEF"/>
    <w:rsid w:val="00B33055"/>
    <w:rsid w:val="00B33194"/>
    <w:rsid w:val="00B3333C"/>
    <w:rsid w:val="00B3395C"/>
    <w:rsid w:val="00B33CB5"/>
    <w:rsid w:val="00B34101"/>
    <w:rsid w:val="00B346DA"/>
    <w:rsid w:val="00B37E29"/>
    <w:rsid w:val="00B41852"/>
    <w:rsid w:val="00B42609"/>
    <w:rsid w:val="00B45AA0"/>
    <w:rsid w:val="00B45FCE"/>
    <w:rsid w:val="00B471B2"/>
    <w:rsid w:val="00B4760F"/>
    <w:rsid w:val="00B51865"/>
    <w:rsid w:val="00B51B15"/>
    <w:rsid w:val="00B524C3"/>
    <w:rsid w:val="00B52F5F"/>
    <w:rsid w:val="00B53904"/>
    <w:rsid w:val="00B53DCE"/>
    <w:rsid w:val="00B54631"/>
    <w:rsid w:val="00B54BE0"/>
    <w:rsid w:val="00B57170"/>
    <w:rsid w:val="00B577AA"/>
    <w:rsid w:val="00B57A50"/>
    <w:rsid w:val="00B6040C"/>
    <w:rsid w:val="00B638E8"/>
    <w:rsid w:val="00B63A79"/>
    <w:rsid w:val="00B65532"/>
    <w:rsid w:val="00B65F7B"/>
    <w:rsid w:val="00B66007"/>
    <w:rsid w:val="00B668BF"/>
    <w:rsid w:val="00B67CCE"/>
    <w:rsid w:val="00B67FC8"/>
    <w:rsid w:val="00B7034F"/>
    <w:rsid w:val="00B705F2"/>
    <w:rsid w:val="00B70733"/>
    <w:rsid w:val="00B70B0E"/>
    <w:rsid w:val="00B71256"/>
    <w:rsid w:val="00B71394"/>
    <w:rsid w:val="00B71421"/>
    <w:rsid w:val="00B71AFB"/>
    <w:rsid w:val="00B71EDA"/>
    <w:rsid w:val="00B72CAD"/>
    <w:rsid w:val="00B7307F"/>
    <w:rsid w:val="00B73BE8"/>
    <w:rsid w:val="00B74C87"/>
    <w:rsid w:val="00B74D30"/>
    <w:rsid w:val="00B7582C"/>
    <w:rsid w:val="00B76642"/>
    <w:rsid w:val="00B776DC"/>
    <w:rsid w:val="00B77A66"/>
    <w:rsid w:val="00B8145F"/>
    <w:rsid w:val="00B81786"/>
    <w:rsid w:val="00B83981"/>
    <w:rsid w:val="00B853C9"/>
    <w:rsid w:val="00B8559B"/>
    <w:rsid w:val="00B867A4"/>
    <w:rsid w:val="00B8693F"/>
    <w:rsid w:val="00B87172"/>
    <w:rsid w:val="00B87746"/>
    <w:rsid w:val="00B91E28"/>
    <w:rsid w:val="00B92B01"/>
    <w:rsid w:val="00B9317E"/>
    <w:rsid w:val="00B93991"/>
    <w:rsid w:val="00B94EB5"/>
    <w:rsid w:val="00B94F4E"/>
    <w:rsid w:val="00B95859"/>
    <w:rsid w:val="00B9708B"/>
    <w:rsid w:val="00B97107"/>
    <w:rsid w:val="00B975D1"/>
    <w:rsid w:val="00B97878"/>
    <w:rsid w:val="00B97F25"/>
    <w:rsid w:val="00B97FDA"/>
    <w:rsid w:val="00BA013D"/>
    <w:rsid w:val="00BA06B8"/>
    <w:rsid w:val="00BA0B21"/>
    <w:rsid w:val="00BA1030"/>
    <w:rsid w:val="00BA27EF"/>
    <w:rsid w:val="00BA4C43"/>
    <w:rsid w:val="00BA7DDF"/>
    <w:rsid w:val="00BB0CCB"/>
    <w:rsid w:val="00BB108E"/>
    <w:rsid w:val="00BB10E9"/>
    <w:rsid w:val="00BB1236"/>
    <w:rsid w:val="00BB2D3F"/>
    <w:rsid w:val="00BB2F0F"/>
    <w:rsid w:val="00BB37ED"/>
    <w:rsid w:val="00BB44A5"/>
    <w:rsid w:val="00BB49DE"/>
    <w:rsid w:val="00BB4CD6"/>
    <w:rsid w:val="00BB5B43"/>
    <w:rsid w:val="00BB745F"/>
    <w:rsid w:val="00BB7786"/>
    <w:rsid w:val="00BC0051"/>
    <w:rsid w:val="00BC0466"/>
    <w:rsid w:val="00BC0909"/>
    <w:rsid w:val="00BC0A16"/>
    <w:rsid w:val="00BC0F47"/>
    <w:rsid w:val="00BC16CA"/>
    <w:rsid w:val="00BC1AA0"/>
    <w:rsid w:val="00BC2C64"/>
    <w:rsid w:val="00BC3372"/>
    <w:rsid w:val="00BC3C32"/>
    <w:rsid w:val="00BC43D9"/>
    <w:rsid w:val="00BC4C4F"/>
    <w:rsid w:val="00BC50BB"/>
    <w:rsid w:val="00BC522A"/>
    <w:rsid w:val="00BD16FC"/>
    <w:rsid w:val="00BD2006"/>
    <w:rsid w:val="00BD4747"/>
    <w:rsid w:val="00BE0827"/>
    <w:rsid w:val="00BE0B53"/>
    <w:rsid w:val="00BE0E49"/>
    <w:rsid w:val="00BE1B45"/>
    <w:rsid w:val="00BE1F4A"/>
    <w:rsid w:val="00BE23DD"/>
    <w:rsid w:val="00BE23E9"/>
    <w:rsid w:val="00BE33DA"/>
    <w:rsid w:val="00BE3D0C"/>
    <w:rsid w:val="00BE6E53"/>
    <w:rsid w:val="00BF2514"/>
    <w:rsid w:val="00BF3402"/>
    <w:rsid w:val="00BF3524"/>
    <w:rsid w:val="00BF3C13"/>
    <w:rsid w:val="00BF4892"/>
    <w:rsid w:val="00BF4B90"/>
    <w:rsid w:val="00BF5362"/>
    <w:rsid w:val="00BF6178"/>
    <w:rsid w:val="00BF63CF"/>
    <w:rsid w:val="00BF67B2"/>
    <w:rsid w:val="00BF6E45"/>
    <w:rsid w:val="00BF76DC"/>
    <w:rsid w:val="00BF795A"/>
    <w:rsid w:val="00C03C26"/>
    <w:rsid w:val="00C047D9"/>
    <w:rsid w:val="00C05A0F"/>
    <w:rsid w:val="00C05CDD"/>
    <w:rsid w:val="00C062E5"/>
    <w:rsid w:val="00C0680F"/>
    <w:rsid w:val="00C06FCA"/>
    <w:rsid w:val="00C074AA"/>
    <w:rsid w:val="00C1061B"/>
    <w:rsid w:val="00C1098E"/>
    <w:rsid w:val="00C10F3C"/>
    <w:rsid w:val="00C11BF5"/>
    <w:rsid w:val="00C123CE"/>
    <w:rsid w:val="00C125B6"/>
    <w:rsid w:val="00C13A30"/>
    <w:rsid w:val="00C16332"/>
    <w:rsid w:val="00C16544"/>
    <w:rsid w:val="00C16CA7"/>
    <w:rsid w:val="00C170FB"/>
    <w:rsid w:val="00C17838"/>
    <w:rsid w:val="00C20676"/>
    <w:rsid w:val="00C2165A"/>
    <w:rsid w:val="00C21D0A"/>
    <w:rsid w:val="00C2283B"/>
    <w:rsid w:val="00C22D43"/>
    <w:rsid w:val="00C22E4D"/>
    <w:rsid w:val="00C23C0F"/>
    <w:rsid w:val="00C23D68"/>
    <w:rsid w:val="00C244F9"/>
    <w:rsid w:val="00C24D95"/>
    <w:rsid w:val="00C253F5"/>
    <w:rsid w:val="00C257EA"/>
    <w:rsid w:val="00C25A1F"/>
    <w:rsid w:val="00C26FCB"/>
    <w:rsid w:val="00C30031"/>
    <w:rsid w:val="00C30E58"/>
    <w:rsid w:val="00C35DE4"/>
    <w:rsid w:val="00C3611A"/>
    <w:rsid w:val="00C365F8"/>
    <w:rsid w:val="00C37892"/>
    <w:rsid w:val="00C378E4"/>
    <w:rsid w:val="00C37C42"/>
    <w:rsid w:val="00C37D85"/>
    <w:rsid w:val="00C37E9A"/>
    <w:rsid w:val="00C400B3"/>
    <w:rsid w:val="00C40755"/>
    <w:rsid w:val="00C41283"/>
    <w:rsid w:val="00C414D5"/>
    <w:rsid w:val="00C415D9"/>
    <w:rsid w:val="00C43B12"/>
    <w:rsid w:val="00C4414C"/>
    <w:rsid w:val="00C44A4F"/>
    <w:rsid w:val="00C44D5B"/>
    <w:rsid w:val="00C44EAB"/>
    <w:rsid w:val="00C46227"/>
    <w:rsid w:val="00C46234"/>
    <w:rsid w:val="00C47A5F"/>
    <w:rsid w:val="00C50115"/>
    <w:rsid w:val="00C50962"/>
    <w:rsid w:val="00C51927"/>
    <w:rsid w:val="00C548ED"/>
    <w:rsid w:val="00C54CDB"/>
    <w:rsid w:val="00C5597A"/>
    <w:rsid w:val="00C55E92"/>
    <w:rsid w:val="00C56833"/>
    <w:rsid w:val="00C56B9F"/>
    <w:rsid w:val="00C56F59"/>
    <w:rsid w:val="00C606F8"/>
    <w:rsid w:val="00C60E8A"/>
    <w:rsid w:val="00C620B8"/>
    <w:rsid w:val="00C6228B"/>
    <w:rsid w:val="00C62AAD"/>
    <w:rsid w:val="00C63EA4"/>
    <w:rsid w:val="00C644E6"/>
    <w:rsid w:val="00C6478C"/>
    <w:rsid w:val="00C65B05"/>
    <w:rsid w:val="00C65C35"/>
    <w:rsid w:val="00C65F96"/>
    <w:rsid w:val="00C66473"/>
    <w:rsid w:val="00C66ABB"/>
    <w:rsid w:val="00C670C8"/>
    <w:rsid w:val="00C67170"/>
    <w:rsid w:val="00C676AE"/>
    <w:rsid w:val="00C70448"/>
    <w:rsid w:val="00C711CB"/>
    <w:rsid w:val="00C714E8"/>
    <w:rsid w:val="00C71904"/>
    <w:rsid w:val="00C71D5B"/>
    <w:rsid w:val="00C72D2A"/>
    <w:rsid w:val="00C72DA1"/>
    <w:rsid w:val="00C72FD2"/>
    <w:rsid w:val="00C732A6"/>
    <w:rsid w:val="00C73E56"/>
    <w:rsid w:val="00C74169"/>
    <w:rsid w:val="00C743E7"/>
    <w:rsid w:val="00C74E7B"/>
    <w:rsid w:val="00C7529F"/>
    <w:rsid w:val="00C77145"/>
    <w:rsid w:val="00C775B3"/>
    <w:rsid w:val="00C80DF8"/>
    <w:rsid w:val="00C81125"/>
    <w:rsid w:val="00C82351"/>
    <w:rsid w:val="00C82595"/>
    <w:rsid w:val="00C82A46"/>
    <w:rsid w:val="00C82E81"/>
    <w:rsid w:val="00C835B1"/>
    <w:rsid w:val="00C85895"/>
    <w:rsid w:val="00C86A63"/>
    <w:rsid w:val="00C87254"/>
    <w:rsid w:val="00C87815"/>
    <w:rsid w:val="00C938D7"/>
    <w:rsid w:val="00C945A9"/>
    <w:rsid w:val="00C970DF"/>
    <w:rsid w:val="00C97DBE"/>
    <w:rsid w:val="00CA004C"/>
    <w:rsid w:val="00CA04C4"/>
    <w:rsid w:val="00CA261A"/>
    <w:rsid w:val="00CA2FE1"/>
    <w:rsid w:val="00CA5D19"/>
    <w:rsid w:val="00CA7BDF"/>
    <w:rsid w:val="00CA7FFA"/>
    <w:rsid w:val="00CB0CD0"/>
    <w:rsid w:val="00CB1AA1"/>
    <w:rsid w:val="00CB2193"/>
    <w:rsid w:val="00CB24D5"/>
    <w:rsid w:val="00CB254E"/>
    <w:rsid w:val="00CB326E"/>
    <w:rsid w:val="00CB4919"/>
    <w:rsid w:val="00CB4E9C"/>
    <w:rsid w:val="00CB5A86"/>
    <w:rsid w:val="00CB5D3B"/>
    <w:rsid w:val="00CB6B79"/>
    <w:rsid w:val="00CB72B1"/>
    <w:rsid w:val="00CC0681"/>
    <w:rsid w:val="00CC073B"/>
    <w:rsid w:val="00CC1857"/>
    <w:rsid w:val="00CC222A"/>
    <w:rsid w:val="00CC2E70"/>
    <w:rsid w:val="00CC3929"/>
    <w:rsid w:val="00CC43B2"/>
    <w:rsid w:val="00CC442D"/>
    <w:rsid w:val="00CC46F3"/>
    <w:rsid w:val="00CC50D3"/>
    <w:rsid w:val="00CC6057"/>
    <w:rsid w:val="00CC660E"/>
    <w:rsid w:val="00CC7B39"/>
    <w:rsid w:val="00CC7F4B"/>
    <w:rsid w:val="00CD1592"/>
    <w:rsid w:val="00CD16C2"/>
    <w:rsid w:val="00CD2C56"/>
    <w:rsid w:val="00CD3599"/>
    <w:rsid w:val="00CD4807"/>
    <w:rsid w:val="00CD5C2D"/>
    <w:rsid w:val="00CD6052"/>
    <w:rsid w:val="00CD73ED"/>
    <w:rsid w:val="00CE0079"/>
    <w:rsid w:val="00CE13F0"/>
    <w:rsid w:val="00CE14C1"/>
    <w:rsid w:val="00CE24CD"/>
    <w:rsid w:val="00CE2A98"/>
    <w:rsid w:val="00CE2AEA"/>
    <w:rsid w:val="00CE2E3D"/>
    <w:rsid w:val="00CE4826"/>
    <w:rsid w:val="00CE5367"/>
    <w:rsid w:val="00CE7125"/>
    <w:rsid w:val="00CE7A69"/>
    <w:rsid w:val="00CF183B"/>
    <w:rsid w:val="00CF2664"/>
    <w:rsid w:val="00CF2B9A"/>
    <w:rsid w:val="00CF30D2"/>
    <w:rsid w:val="00CF3BE7"/>
    <w:rsid w:val="00CF406A"/>
    <w:rsid w:val="00CF5513"/>
    <w:rsid w:val="00CF5CDC"/>
    <w:rsid w:val="00CF7D5D"/>
    <w:rsid w:val="00D00237"/>
    <w:rsid w:val="00D00518"/>
    <w:rsid w:val="00D03CF1"/>
    <w:rsid w:val="00D045DD"/>
    <w:rsid w:val="00D04FDC"/>
    <w:rsid w:val="00D05B9F"/>
    <w:rsid w:val="00D05F7C"/>
    <w:rsid w:val="00D10617"/>
    <w:rsid w:val="00D10974"/>
    <w:rsid w:val="00D11DB4"/>
    <w:rsid w:val="00D12DE2"/>
    <w:rsid w:val="00D1359D"/>
    <w:rsid w:val="00D13689"/>
    <w:rsid w:val="00D137AD"/>
    <w:rsid w:val="00D14083"/>
    <w:rsid w:val="00D14234"/>
    <w:rsid w:val="00D153F4"/>
    <w:rsid w:val="00D15AFA"/>
    <w:rsid w:val="00D16026"/>
    <w:rsid w:val="00D16416"/>
    <w:rsid w:val="00D17857"/>
    <w:rsid w:val="00D17B68"/>
    <w:rsid w:val="00D20FC7"/>
    <w:rsid w:val="00D217AB"/>
    <w:rsid w:val="00D21E8B"/>
    <w:rsid w:val="00D22DE9"/>
    <w:rsid w:val="00D25758"/>
    <w:rsid w:val="00D25E1F"/>
    <w:rsid w:val="00D27540"/>
    <w:rsid w:val="00D30D66"/>
    <w:rsid w:val="00D31F00"/>
    <w:rsid w:val="00D325DC"/>
    <w:rsid w:val="00D3359B"/>
    <w:rsid w:val="00D338CC"/>
    <w:rsid w:val="00D34314"/>
    <w:rsid w:val="00D346E9"/>
    <w:rsid w:val="00D34FA5"/>
    <w:rsid w:val="00D34FEC"/>
    <w:rsid w:val="00D35B4F"/>
    <w:rsid w:val="00D3750C"/>
    <w:rsid w:val="00D405D5"/>
    <w:rsid w:val="00D42C0E"/>
    <w:rsid w:val="00D43845"/>
    <w:rsid w:val="00D44369"/>
    <w:rsid w:val="00D5174F"/>
    <w:rsid w:val="00D520F8"/>
    <w:rsid w:val="00D537EC"/>
    <w:rsid w:val="00D542D9"/>
    <w:rsid w:val="00D54DF4"/>
    <w:rsid w:val="00D56B29"/>
    <w:rsid w:val="00D56CC9"/>
    <w:rsid w:val="00D57367"/>
    <w:rsid w:val="00D5741C"/>
    <w:rsid w:val="00D605DA"/>
    <w:rsid w:val="00D60A32"/>
    <w:rsid w:val="00D60C16"/>
    <w:rsid w:val="00D61930"/>
    <w:rsid w:val="00D62210"/>
    <w:rsid w:val="00D623A5"/>
    <w:rsid w:val="00D62460"/>
    <w:rsid w:val="00D62C4C"/>
    <w:rsid w:val="00D639F4"/>
    <w:rsid w:val="00D63EDF"/>
    <w:rsid w:val="00D652B2"/>
    <w:rsid w:val="00D71BFA"/>
    <w:rsid w:val="00D720B0"/>
    <w:rsid w:val="00D74A81"/>
    <w:rsid w:val="00D7559B"/>
    <w:rsid w:val="00D75CD2"/>
    <w:rsid w:val="00D8041D"/>
    <w:rsid w:val="00D81B00"/>
    <w:rsid w:val="00D834DE"/>
    <w:rsid w:val="00D837E7"/>
    <w:rsid w:val="00D84ADF"/>
    <w:rsid w:val="00D902DF"/>
    <w:rsid w:val="00D90BC8"/>
    <w:rsid w:val="00D90DEA"/>
    <w:rsid w:val="00D9169B"/>
    <w:rsid w:val="00D92C40"/>
    <w:rsid w:val="00D9460D"/>
    <w:rsid w:val="00D95984"/>
    <w:rsid w:val="00D95B36"/>
    <w:rsid w:val="00D95EE5"/>
    <w:rsid w:val="00D96316"/>
    <w:rsid w:val="00D97619"/>
    <w:rsid w:val="00D97DFD"/>
    <w:rsid w:val="00DA09E4"/>
    <w:rsid w:val="00DA1373"/>
    <w:rsid w:val="00DA1920"/>
    <w:rsid w:val="00DA1EE4"/>
    <w:rsid w:val="00DA2E7F"/>
    <w:rsid w:val="00DA3396"/>
    <w:rsid w:val="00DA436D"/>
    <w:rsid w:val="00DA49E2"/>
    <w:rsid w:val="00DA4A3F"/>
    <w:rsid w:val="00DA5157"/>
    <w:rsid w:val="00DA55CC"/>
    <w:rsid w:val="00DA5ACF"/>
    <w:rsid w:val="00DA62A4"/>
    <w:rsid w:val="00DA6D03"/>
    <w:rsid w:val="00DB00AD"/>
    <w:rsid w:val="00DB0953"/>
    <w:rsid w:val="00DB1F9A"/>
    <w:rsid w:val="00DB21D8"/>
    <w:rsid w:val="00DB356B"/>
    <w:rsid w:val="00DB3F61"/>
    <w:rsid w:val="00DB42D0"/>
    <w:rsid w:val="00DB4451"/>
    <w:rsid w:val="00DB4F52"/>
    <w:rsid w:val="00DB5BDD"/>
    <w:rsid w:val="00DB5BEE"/>
    <w:rsid w:val="00DB5C9D"/>
    <w:rsid w:val="00DB7FE0"/>
    <w:rsid w:val="00DC1163"/>
    <w:rsid w:val="00DC2325"/>
    <w:rsid w:val="00DC295A"/>
    <w:rsid w:val="00DC2BE9"/>
    <w:rsid w:val="00DC33E0"/>
    <w:rsid w:val="00DC36CB"/>
    <w:rsid w:val="00DC3780"/>
    <w:rsid w:val="00DC4280"/>
    <w:rsid w:val="00DC4F5F"/>
    <w:rsid w:val="00DC5743"/>
    <w:rsid w:val="00DC64B0"/>
    <w:rsid w:val="00DC662F"/>
    <w:rsid w:val="00DC718D"/>
    <w:rsid w:val="00DC7234"/>
    <w:rsid w:val="00DC7548"/>
    <w:rsid w:val="00DD0847"/>
    <w:rsid w:val="00DD0FA8"/>
    <w:rsid w:val="00DD10D0"/>
    <w:rsid w:val="00DD1927"/>
    <w:rsid w:val="00DD26EE"/>
    <w:rsid w:val="00DD410A"/>
    <w:rsid w:val="00DD421B"/>
    <w:rsid w:val="00DD45BF"/>
    <w:rsid w:val="00DD521C"/>
    <w:rsid w:val="00DD5F17"/>
    <w:rsid w:val="00DD61CD"/>
    <w:rsid w:val="00DD6283"/>
    <w:rsid w:val="00DD6AEC"/>
    <w:rsid w:val="00DD7698"/>
    <w:rsid w:val="00DD7BC4"/>
    <w:rsid w:val="00DE064F"/>
    <w:rsid w:val="00DE25A1"/>
    <w:rsid w:val="00DE301A"/>
    <w:rsid w:val="00DE355E"/>
    <w:rsid w:val="00DE362D"/>
    <w:rsid w:val="00DE36CE"/>
    <w:rsid w:val="00DE4584"/>
    <w:rsid w:val="00DE4B47"/>
    <w:rsid w:val="00DE5AED"/>
    <w:rsid w:val="00DE6113"/>
    <w:rsid w:val="00DE63CE"/>
    <w:rsid w:val="00DE7B1F"/>
    <w:rsid w:val="00DE7C56"/>
    <w:rsid w:val="00DE7E1A"/>
    <w:rsid w:val="00DF090C"/>
    <w:rsid w:val="00DF0FFB"/>
    <w:rsid w:val="00DF1A72"/>
    <w:rsid w:val="00DF2393"/>
    <w:rsid w:val="00DF3BAD"/>
    <w:rsid w:val="00DF44A6"/>
    <w:rsid w:val="00DF44F5"/>
    <w:rsid w:val="00DF47FA"/>
    <w:rsid w:val="00DF4FD4"/>
    <w:rsid w:val="00DF54E2"/>
    <w:rsid w:val="00DF6759"/>
    <w:rsid w:val="00DF6C96"/>
    <w:rsid w:val="00DF6D89"/>
    <w:rsid w:val="00DF7EE4"/>
    <w:rsid w:val="00E00601"/>
    <w:rsid w:val="00E02C7D"/>
    <w:rsid w:val="00E044AE"/>
    <w:rsid w:val="00E04C9D"/>
    <w:rsid w:val="00E04E52"/>
    <w:rsid w:val="00E0555F"/>
    <w:rsid w:val="00E066A4"/>
    <w:rsid w:val="00E07C1B"/>
    <w:rsid w:val="00E07E00"/>
    <w:rsid w:val="00E07E6C"/>
    <w:rsid w:val="00E1066A"/>
    <w:rsid w:val="00E11D49"/>
    <w:rsid w:val="00E11D5B"/>
    <w:rsid w:val="00E12855"/>
    <w:rsid w:val="00E12C57"/>
    <w:rsid w:val="00E142AA"/>
    <w:rsid w:val="00E15AB7"/>
    <w:rsid w:val="00E15F47"/>
    <w:rsid w:val="00E162D5"/>
    <w:rsid w:val="00E16542"/>
    <w:rsid w:val="00E16592"/>
    <w:rsid w:val="00E16E77"/>
    <w:rsid w:val="00E17446"/>
    <w:rsid w:val="00E1762F"/>
    <w:rsid w:val="00E17778"/>
    <w:rsid w:val="00E22008"/>
    <w:rsid w:val="00E23DCD"/>
    <w:rsid w:val="00E2502C"/>
    <w:rsid w:val="00E257F5"/>
    <w:rsid w:val="00E2760B"/>
    <w:rsid w:val="00E27A2A"/>
    <w:rsid w:val="00E303BE"/>
    <w:rsid w:val="00E3099A"/>
    <w:rsid w:val="00E31454"/>
    <w:rsid w:val="00E31977"/>
    <w:rsid w:val="00E32C07"/>
    <w:rsid w:val="00E33499"/>
    <w:rsid w:val="00E341D2"/>
    <w:rsid w:val="00E34473"/>
    <w:rsid w:val="00E34784"/>
    <w:rsid w:val="00E35EE6"/>
    <w:rsid w:val="00E371A0"/>
    <w:rsid w:val="00E3755B"/>
    <w:rsid w:val="00E4225B"/>
    <w:rsid w:val="00E43219"/>
    <w:rsid w:val="00E47B60"/>
    <w:rsid w:val="00E47BA1"/>
    <w:rsid w:val="00E509AB"/>
    <w:rsid w:val="00E51098"/>
    <w:rsid w:val="00E519C9"/>
    <w:rsid w:val="00E52228"/>
    <w:rsid w:val="00E53170"/>
    <w:rsid w:val="00E53C1F"/>
    <w:rsid w:val="00E545FC"/>
    <w:rsid w:val="00E549C5"/>
    <w:rsid w:val="00E56660"/>
    <w:rsid w:val="00E566E5"/>
    <w:rsid w:val="00E57D99"/>
    <w:rsid w:val="00E57E4C"/>
    <w:rsid w:val="00E607E5"/>
    <w:rsid w:val="00E60F14"/>
    <w:rsid w:val="00E61720"/>
    <w:rsid w:val="00E6248F"/>
    <w:rsid w:val="00E646A7"/>
    <w:rsid w:val="00E67C19"/>
    <w:rsid w:val="00E70604"/>
    <w:rsid w:val="00E718C4"/>
    <w:rsid w:val="00E71911"/>
    <w:rsid w:val="00E720F1"/>
    <w:rsid w:val="00E7520F"/>
    <w:rsid w:val="00E75C57"/>
    <w:rsid w:val="00E75CB0"/>
    <w:rsid w:val="00E76B59"/>
    <w:rsid w:val="00E76FEF"/>
    <w:rsid w:val="00E81156"/>
    <w:rsid w:val="00E85841"/>
    <w:rsid w:val="00E87CD9"/>
    <w:rsid w:val="00E90580"/>
    <w:rsid w:val="00E91782"/>
    <w:rsid w:val="00E91E29"/>
    <w:rsid w:val="00E92AC0"/>
    <w:rsid w:val="00E9418D"/>
    <w:rsid w:val="00E951AB"/>
    <w:rsid w:val="00E95DD4"/>
    <w:rsid w:val="00E963CC"/>
    <w:rsid w:val="00E96D6E"/>
    <w:rsid w:val="00E97129"/>
    <w:rsid w:val="00EA0D91"/>
    <w:rsid w:val="00EA13C0"/>
    <w:rsid w:val="00EA156F"/>
    <w:rsid w:val="00EA1870"/>
    <w:rsid w:val="00EA1C57"/>
    <w:rsid w:val="00EA2524"/>
    <w:rsid w:val="00EA428C"/>
    <w:rsid w:val="00EA587E"/>
    <w:rsid w:val="00EA6204"/>
    <w:rsid w:val="00EA715A"/>
    <w:rsid w:val="00EA7300"/>
    <w:rsid w:val="00EB0C30"/>
    <w:rsid w:val="00EB10B4"/>
    <w:rsid w:val="00EB11B2"/>
    <w:rsid w:val="00EB1405"/>
    <w:rsid w:val="00EB490E"/>
    <w:rsid w:val="00EB52B6"/>
    <w:rsid w:val="00EB5C57"/>
    <w:rsid w:val="00EB6505"/>
    <w:rsid w:val="00EB6524"/>
    <w:rsid w:val="00EB6DC9"/>
    <w:rsid w:val="00EB73F5"/>
    <w:rsid w:val="00EB75AE"/>
    <w:rsid w:val="00EC1017"/>
    <w:rsid w:val="00EC1B45"/>
    <w:rsid w:val="00EC2124"/>
    <w:rsid w:val="00EC2822"/>
    <w:rsid w:val="00EC30B9"/>
    <w:rsid w:val="00EC32E3"/>
    <w:rsid w:val="00EC3526"/>
    <w:rsid w:val="00EC440D"/>
    <w:rsid w:val="00EC4EB1"/>
    <w:rsid w:val="00EC5AA0"/>
    <w:rsid w:val="00EC6E25"/>
    <w:rsid w:val="00EC6FE9"/>
    <w:rsid w:val="00EC7B02"/>
    <w:rsid w:val="00ED0B04"/>
    <w:rsid w:val="00ED1B74"/>
    <w:rsid w:val="00ED1FE1"/>
    <w:rsid w:val="00ED279E"/>
    <w:rsid w:val="00ED325C"/>
    <w:rsid w:val="00ED4EC2"/>
    <w:rsid w:val="00ED5688"/>
    <w:rsid w:val="00ED57EE"/>
    <w:rsid w:val="00ED5BF1"/>
    <w:rsid w:val="00ED6179"/>
    <w:rsid w:val="00ED674A"/>
    <w:rsid w:val="00ED77CF"/>
    <w:rsid w:val="00EE026B"/>
    <w:rsid w:val="00EE1074"/>
    <w:rsid w:val="00EE166F"/>
    <w:rsid w:val="00EE1F90"/>
    <w:rsid w:val="00EE3519"/>
    <w:rsid w:val="00EE52EB"/>
    <w:rsid w:val="00EE63E0"/>
    <w:rsid w:val="00EE672C"/>
    <w:rsid w:val="00EE6828"/>
    <w:rsid w:val="00EF070B"/>
    <w:rsid w:val="00EF096D"/>
    <w:rsid w:val="00EF1EDE"/>
    <w:rsid w:val="00EF2C05"/>
    <w:rsid w:val="00EF3312"/>
    <w:rsid w:val="00EF4B9D"/>
    <w:rsid w:val="00EF533D"/>
    <w:rsid w:val="00EF5A24"/>
    <w:rsid w:val="00EF69F2"/>
    <w:rsid w:val="00F00413"/>
    <w:rsid w:val="00F00BDC"/>
    <w:rsid w:val="00F014BC"/>
    <w:rsid w:val="00F0318D"/>
    <w:rsid w:val="00F05D70"/>
    <w:rsid w:val="00F06737"/>
    <w:rsid w:val="00F06818"/>
    <w:rsid w:val="00F10BF1"/>
    <w:rsid w:val="00F14669"/>
    <w:rsid w:val="00F147FA"/>
    <w:rsid w:val="00F15845"/>
    <w:rsid w:val="00F160CD"/>
    <w:rsid w:val="00F16D39"/>
    <w:rsid w:val="00F176AA"/>
    <w:rsid w:val="00F1770A"/>
    <w:rsid w:val="00F20638"/>
    <w:rsid w:val="00F23D5B"/>
    <w:rsid w:val="00F24A23"/>
    <w:rsid w:val="00F24C33"/>
    <w:rsid w:val="00F25A1B"/>
    <w:rsid w:val="00F2619B"/>
    <w:rsid w:val="00F27214"/>
    <w:rsid w:val="00F2748D"/>
    <w:rsid w:val="00F30263"/>
    <w:rsid w:val="00F30335"/>
    <w:rsid w:val="00F31EAD"/>
    <w:rsid w:val="00F31F39"/>
    <w:rsid w:val="00F32B5F"/>
    <w:rsid w:val="00F34F07"/>
    <w:rsid w:val="00F367B5"/>
    <w:rsid w:val="00F37EEB"/>
    <w:rsid w:val="00F40212"/>
    <w:rsid w:val="00F406D0"/>
    <w:rsid w:val="00F406D8"/>
    <w:rsid w:val="00F426C6"/>
    <w:rsid w:val="00F43012"/>
    <w:rsid w:val="00F436DE"/>
    <w:rsid w:val="00F436EC"/>
    <w:rsid w:val="00F43B9C"/>
    <w:rsid w:val="00F4430F"/>
    <w:rsid w:val="00F44345"/>
    <w:rsid w:val="00F44A2A"/>
    <w:rsid w:val="00F452F4"/>
    <w:rsid w:val="00F456BC"/>
    <w:rsid w:val="00F463AA"/>
    <w:rsid w:val="00F469AE"/>
    <w:rsid w:val="00F46AB0"/>
    <w:rsid w:val="00F47371"/>
    <w:rsid w:val="00F50114"/>
    <w:rsid w:val="00F503C9"/>
    <w:rsid w:val="00F52B1A"/>
    <w:rsid w:val="00F53256"/>
    <w:rsid w:val="00F550FB"/>
    <w:rsid w:val="00F555EF"/>
    <w:rsid w:val="00F5569E"/>
    <w:rsid w:val="00F55729"/>
    <w:rsid w:val="00F55E49"/>
    <w:rsid w:val="00F5704A"/>
    <w:rsid w:val="00F6058D"/>
    <w:rsid w:val="00F611B8"/>
    <w:rsid w:val="00F62F2B"/>
    <w:rsid w:val="00F632C7"/>
    <w:rsid w:val="00F65B8A"/>
    <w:rsid w:val="00F67EDE"/>
    <w:rsid w:val="00F70B54"/>
    <w:rsid w:val="00F70B84"/>
    <w:rsid w:val="00F72CB0"/>
    <w:rsid w:val="00F72F24"/>
    <w:rsid w:val="00F74E6B"/>
    <w:rsid w:val="00F75521"/>
    <w:rsid w:val="00F770F3"/>
    <w:rsid w:val="00F7724C"/>
    <w:rsid w:val="00F80699"/>
    <w:rsid w:val="00F813DB"/>
    <w:rsid w:val="00F818BC"/>
    <w:rsid w:val="00F827D3"/>
    <w:rsid w:val="00F83210"/>
    <w:rsid w:val="00F83620"/>
    <w:rsid w:val="00F83D24"/>
    <w:rsid w:val="00F84CB4"/>
    <w:rsid w:val="00F86C4A"/>
    <w:rsid w:val="00F874B4"/>
    <w:rsid w:val="00F87E4C"/>
    <w:rsid w:val="00F906B9"/>
    <w:rsid w:val="00F909C1"/>
    <w:rsid w:val="00F90F44"/>
    <w:rsid w:val="00F90F5A"/>
    <w:rsid w:val="00F91B97"/>
    <w:rsid w:val="00F93AA2"/>
    <w:rsid w:val="00F93E9D"/>
    <w:rsid w:val="00F94837"/>
    <w:rsid w:val="00F9484A"/>
    <w:rsid w:val="00F94A46"/>
    <w:rsid w:val="00F97995"/>
    <w:rsid w:val="00FA13DE"/>
    <w:rsid w:val="00FA169E"/>
    <w:rsid w:val="00FA18F6"/>
    <w:rsid w:val="00FA46E2"/>
    <w:rsid w:val="00FA470E"/>
    <w:rsid w:val="00FA531C"/>
    <w:rsid w:val="00FA6FD4"/>
    <w:rsid w:val="00FA7696"/>
    <w:rsid w:val="00FA7B89"/>
    <w:rsid w:val="00FB067F"/>
    <w:rsid w:val="00FB08F9"/>
    <w:rsid w:val="00FB0F73"/>
    <w:rsid w:val="00FB11CE"/>
    <w:rsid w:val="00FB1607"/>
    <w:rsid w:val="00FB1DFC"/>
    <w:rsid w:val="00FB2176"/>
    <w:rsid w:val="00FB2638"/>
    <w:rsid w:val="00FB35F6"/>
    <w:rsid w:val="00FB37FD"/>
    <w:rsid w:val="00FB3D29"/>
    <w:rsid w:val="00FB4172"/>
    <w:rsid w:val="00FB467C"/>
    <w:rsid w:val="00FB50C8"/>
    <w:rsid w:val="00FB7295"/>
    <w:rsid w:val="00FC020C"/>
    <w:rsid w:val="00FC075C"/>
    <w:rsid w:val="00FC1A2A"/>
    <w:rsid w:val="00FC2250"/>
    <w:rsid w:val="00FC271A"/>
    <w:rsid w:val="00FC277E"/>
    <w:rsid w:val="00FC2B58"/>
    <w:rsid w:val="00FC326C"/>
    <w:rsid w:val="00FC3700"/>
    <w:rsid w:val="00FC3E21"/>
    <w:rsid w:val="00FC42E3"/>
    <w:rsid w:val="00FC49D5"/>
    <w:rsid w:val="00FC4E81"/>
    <w:rsid w:val="00FC593C"/>
    <w:rsid w:val="00FC63D4"/>
    <w:rsid w:val="00FD1BF3"/>
    <w:rsid w:val="00FD1E76"/>
    <w:rsid w:val="00FD2470"/>
    <w:rsid w:val="00FD36E1"/>
    <w:rsid w:val="00FD3B96"/>
    <w:rsid w:val="00FD5032"/>
    <w:rsid w:val="00FD53F2"/>
    <w:rsid w:val="00FD5A1A"/>
    <w:rsid w:val="00FD5D44"/>
    <w:rsid w:val="00FD6BAB"/>
    <w:rsid w:val="00FD6E22"/>
    <w:rsid w:val="00FD70A1"/>
    <w:rsid w:val="00FE0345"/>
    <w:rsid w:val="00FE1144"/>
    <w:rsid w:val="00FE11CD"/>
    <w:rsid w:val="00FE1595"/>
    <w:rsid w:val="00FE1D8A"/>
    <w:rsid w:val="00FE31B8"/>
    <w:rsid w:val="00FE445D"/>
    <w:rsid w:val="00FE4912"/>
    <w:rsid w:val="00FE4ECC"/>
    <w:rsid w:val="00FE5563"/>
    <w:rsid w:val="00FE6172"/>
    <w:rsid w:val="00FE663D"/>
    <w:rsid w:val="00FE6EEE"/>
    <w:rsid w:val="00FE7B29"/>
    <w:rsid w:val="00FE7D37"/>
    <w:rsid w:val="00FF0A3E"/>
    <w:rsid w:val="00FF143B"/>
    <w:rsid w:val="00FF1EBD"/>
    <w:rsid w:val="00FF1F15"/>
    <w:rsid w:val="00FF272D"/>
    <w:rsid w:val="00FF3C9C"/>
    <w:rsid w:val="00FF5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v-text-anchor:middle" fill="f" fillcolor="white" strokecolor="none [1305]">
      <v:fill color="white" on="f"/>
      <v:stroke color="none [1305]" weight="6.5pt"/>
      <v:textbox inset="5.85pt,.7pt,5.85pt,.7pt"/>
    </o:shapedefaults>
    <o:shapelayout v:ext="edit">
      <o:idmap v:ext="edit" data="1"/>
    </o:shapelayout>
  </w:shapeDefaults>
  <w:decimalSymbol w:val="."/>
  <w:listSeparator w:val=","/>
  <w14:docId w14:val="47878B58"/>
  <w15:docId w15:val="{504A2A38-C397-4AB8-B559-655DBD2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
    <w:name w:val="Normal"/>
    <w:qFormat/>
    <w:rsid w:val="00275FBA"/>
    <w:pPr>
      <w:widowControl w:val="0"/>
      <w:spacing w:line="320" w:lineRule="exact"/>
      <w:ind w:leftChars="400" w:left="400"/>
      <w:jc w:val="both"/>
    </w:pPr>
  </w:style>
  <w:style w:type="paragraph" w:styleId="1">
    <w:name w:val="heading 1"/>
    <w:basedOn w:val="a"/>
    <w:next w:val="a"/>
    <w:link w:val="10"/>
    <w:autoRedefine/>
    <w:uiPriority w:val="9"/>
    <w:qFormat/>
    <w:locked/>
    <w:rsid w:val="008D1AE9"/>
    <w:pPr>
      <w:keepNext/>
      <w:numPr>
        <w:numId w:val="1"/>
      </w:numPr>
      <w:pBdr>
        <w:top w:val="single" w:sz="4" w:space="1" w:color="70ADC9"/>
        <w:left w:val="single" w:sz="48" w:space="4" w:color="70ADC9"/>
        <w:bottom w:val="single" w:sz="4" w:space="1" w:color="70ADC9"/>
      </w:pBdr>
      <w:spacing w:before="180" w:afterLines="50" w:line="480" w:lineRule="exact"/>
      <w:ind w:leftChars="-1" w:left="-2" w:firstLine="1"/>
      <w:outlineLvl w:val="0"/>
    </w:pPr>
    <w:rPr>
      <w:rFonts w:asciiTheme="majorHAnsi" w:eastAsiaTheme="majorEastAsia" w:hAnsiTheme="majorHAnsi" w:cstheme="majorBidi"/>
      <w:color w:val="70ADC9"/>
      <w:sz w:val="28"/>
      <w:szCs w:val="24"/>
    </w:rPr>
  </w:style>
  <w:style w:type="paragraph" w:styleId="2">
    <w:name w:val="heading 2"/>
    <w:basedOn w:val="a"/>
    <w:next w:val="a"/>
    <w:link w:val="20"/>
    <w:autoRedefine/>
    <w:uiPriority w:val="9"/>
    <w:unhideWhenUsed/>
    <w:qFormat/>
    <w:locked/>
    <w:rsid w:val="00C65B05"/>
    <w:pPr>
      <w:keepNext/>
      <w:numPr>
        <w:ilvl w:val="1"/>
        <w:numId w:val="1"/>
      </w:numPr>
      <w:spacing w:afterLines="50"/>
      <w:ind w:leftChars="0"/>
      <w:outlineLvl w:val="1"/>
    </w:pPr>
    <w:rPr>
      <w:sz w:val="24"/>
    </w:rPr>
  </w:style>
  <w:style w:type="paragraph" w:styleId="3">
    <w:name w:val="heading 3"/>
    <w:basedOn w:val="a"/>
    <w:next w:val="a"/>
    <w:link w:val="30"/>
    <w:uiPriority w:val="9"/>
    <w:unhideWhenUsed/>
    <w:qFormat/>
    <w:locked/>
    <w:rsid w:val="00B52F5F"/>
    <w:pPr>
      <w:keepNext/>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
    <w:next w:val="a"/>
    <w:link w:val="40"/>
    <w:uiPriority w:val="9"/>
    <w:semiHidden/>
    <w:unhideWhenUsed/>
    <w:qFormat/>
    <w:locked/>
    <w:rsid w:val="00A24C7C"/>
    <w:pPr>
      <w:keepNext/>
      <w:outlineLvl w:val="3"/>
    </w:pPr>
    <w:rPr>
      <w:bCs/>
    </w:rPr>
  </w:style>
  <w:style w:type="paragraph" w:styleId="5">
    <w:name w:val="heading 5"/>
    <w:basedOn w:val="a"/>
    <w:next w:val="a"/>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C295A"/>
    <w:pPr>
      <w:tabs>
        <w:tab w:val="center" w:pos="4252"/>
        <w:tab w:val="right" w:pos="8504"/>
      </w:tabs>
      <w:snapToGrid w:val="0"/>
    </w:pPr>
  </w:style>
  <w:style w:type="character" w:customStyle="1" w:styleId="a4">
    <w:name w:val="ヘッダー (文字)"/>
    <w:basedOn w:val="a0"/>
    <w:link w:val="a3"/>
    <w:uiPriority w:val="99"/>
    <w:rsid w:val="00DC295A"/>
  </w:style>
  <w:style w:type="paragraph" w:styleId="a5">
    <w:name w:val="footer"/>
    <w:basedOn w:val="a"/>
    <w:link w:val="a6"/>
    <w:uiPriority w:val="99"/>
    <w:unhideWhenUsed/>
    <w:locked/>
    <w:rsid w:val="00DC295A"/>
    <w:pPr>
      <w:tabs>
        <w:tab w:val="center" w:pos="4252"/>
        <w:tab w:val="right" w:pos="8504"/>
      </w:tabs>
      <w:snapToGrid w:val="0"/>
    </w:pPr>
  </w:style>
  <w:style w:type="character" w:customStyle="1" w:styleId="a6">
    <w:name w:val="フッター (文字)"/>
    <w:basedOn w:val="a0"/>
    <w:link w:val="a5"/>
    <w:uiPriority w:val="99"/>
    <w:rsid w:val="00DC295A"/>
  </w:style>
  <w:style w:type="paragraph" w:styleId="a7">
    <w:name w:val="Balloon Text"/>
    <w:basedOn w:val="a"/>
    <w:link w:val="a8"/>
    <w:uiPriority w:val="99"/>
    <w:semiHidden/>
    <w:unhideWhenUsed/>
    <w:locked/>
    <w:rsid w:val="00DC295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C295A"/>
    <w:rPr>
      <w:rFonts w:asciiTheme="majorHAnsi" w:eastAsiaTheme="majorEastAsia" w:hAnsiTheme="majorHAnsi" w:cstheme="majorBidi"/>
      <w:sz w:val="18"/>
      <w:szCs w:val="18"/>
    </w:rPr>
  </w:style>
  <w:style w:type="paragraph" w:styleId="a9">
    <w:name w:val="No Spacing"/>
    <w:link w:val="aa"/>
    <w:uiPriority w:val="1"/>
    <w:locked/>
    <w:rsid w:val="00DC295A"/>
    <w:rPr>
      <w:kern w:val="0"/>
      <w:sz w:val="22"/>
    </w:rPr>
  </w:style>
  <w:style w:type="character" w:customStyle="1" w:styleId="aa">
    <w:name w:val="行間詰め (文字)"/>
    <w:basedOn w:val="a0"/>
    <w:link w:val="a9"/>
    <w:uiPriority w:val="1"/>
    <w:rsid w:val="00DC295A"/>
    <w:rPr>
      <w:kern w:val="0"/>
      <w:sz w:val="22"/>
    </w:rPr>
  </w:style>
  <w:style w:type="character" w:customStyle="1" w:styleId="10">
    <w:name w:val="見出し 1 (文字)"/>
    <w:basedOn w:val="a0"/>
    <w:link w:val="1"/>
    <w:uiPriority w:val="9"/>
    <w:rsid w:val="008D1AE9"/>
    <w:rPr>
      <w:rFonts w:asciiTheme="majorHAnsi" w:eastAsiaTheme="majorEastAsia" w:hAnsiTheme="majorHAnsi" w:cstheme="majorBidi"/>
      <w:color w:val="70ADC9"/>
      <w:sz w:val="28"/>
      <w:szCs w:val="24"/>
    </w:rPr>
  </w:style>
  <w:style w:type="character" w:customStyle="1" w:styleId="20">
    <w:name w:val="見出し 2 (文字)"/>
    <w:basedOn w:val="a0"/>
    <w:link w:val="2"/>
    <w:uiPriority w:val="9"/>
    <w:rsid w:val="00C65B05"/>
    <w:rPr>
      <w:sz w:val="24"/>
    </w:rPr>
  </w:style>
  <w:style w:type="character" w:customStyle="1" w:styleId="30">
    <w:name w:val="見出し 3 (文字)"/>
    <w:basedOn w:val="a0"/>
    <w:link w:val="3"/>
    <w:uiPriority w:val="9"/>
    <w:rsid w:val="00B52F5F"/>
    <w:rPr>
      <w:rFonts w:asciiTheme="majorHAnsi" w:eastAsiaTheme="majorEastAsia" w:hAnsiTheme="majorHAnsi" w:cstheme="majorBidi"/>
      <w:sz w:val="22"/>
    </w:rPr>
  </w:style>
  <w:style w:type="paragraph" w:styleId="ab">
    <w:name w:val="List Paragraph"/>
    <w:basedOn w:val="a"/>
    <w:uiPriority w:val="34"/>
    <w:qFormat/>
    <w:locked/>
    <w:rsid w:val="00FD53F2"/>
    <w:pPr>
      <w:ind w:left="840"/>
    </w:pPr>
  </w:style>
  <w:style w:type="character" w:styleId="ac">
    <w:name w:val="Placeholder Text"/>
    <w:basedOn w:val="a0"/>
    <w:uiPriority w:val="99"/>
    <w:semiHidden/>
    <w:locked/>
    <w:rsid w:val="00153BB9"/>
    <w:rPr>
      <w:color w:val="808080"/>
    </w:rPr>
  </w:style>
  <w:style w:type="paragraph" w:styleId="ad">
    <w:name w:val="caption"/>
    <w:basedOn w:val="a"/>
    <w:next w:val="a"/>
    <w:uiPriority w:val="35"/>
    <w:unhideWhenUsed/>
    <w:qFormat/>
    <w:locked/>
    <w:rsid w:val="00A24C7C"/>
    <w:rPr>
      <w:bCs/>
    </w:rPr>
  </w:style>
  <w:style w:type="table" w:styleId="ae">
    <w:name w:val="Table Grid"/>
    <w:basedOn w:val="a1"/>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locked/>
    <w:rsid w:val="00B63A79"/>
    <w:pPr>
      <w:tabs>
        <w:tab w:val="left" w:pos="2520"/>
        <w:tab w:val="left" w:leader="underscore" w:pos="8820"/>
      </w:tabs>
      <w:spacing w:beforeLines="50" w:afterLines="50"/>
      <w:ind w:hangingChars="150" w:hanging="102"/>
    </w:pPr>
    <w:rPr>
      <w:sz w:val="24"/>
    </w:rPr>
  </w:style>
  <w:style w:type="character" w:styleId="af">
    <w:name w:val="Hyperlink"/>
    <w:basedOn w:val="a0"/>
    <w:uiPriority w:val="99"/>
    <w:unhideWhenUsed/>
    <w:locked/>
    <w:rsid w:val="0034352B"/>
    <w:rPr>
      <w:color w:val="0000FF" w:themeColor="hyperlink"/>
      <w:u w:val="single"/>
    </w:rPr>
  </w:style>
  <w:style w:type="character" w:styleId="af0">
    <w:name w:val="annotation reference"/>
    <w:basedOn w:val="a0"/>
    <w:uiPriority w:val="99"/>
    <w:semiHidden/>
    <w:unhideWhenUsed/>
    <w:locked/>
    <w:rsid w:val="00611376"/>
    <w:rPr>
      <w:sz w:val="18"/>
      <w:szCs w:val="18"/>
    </w:rPr>
  </w:style>
  <w:style w:type="paragraph" w:styleId="af1">
    <w:name w:val="annotation text"/>
    <w:basedOn w:val="a"/>
    <w:link w:val="af2"/>
    <w:uiPriority w:val="99"/>
    <w:semiHidden/>
    <w:unhideWhenUsed/>
    <w:locked/>
    <w:rsid w:val="00611376"/>
    <w:pPr>
      <w:jc w:val="left"/>
    </w:pPr>
  </w:style>
  <w:style w:type="character" w:customStyle="1" w:styleId="af2">
    <w:name w:val="コメント文字列 (文字)"/>
    <w:basedOn w:val="a0"/>
    <w:link w:val="af1"/>
    <w:uiPriority w:val="99"/>
    <w:semiHidden/>
    <w:rsid w:val="00611376"/>
  </w:style>
  <w:style w:type="paragraph" w:styleId="af3">
    <w:name w:val="annotation subject"/>
    <w:basedOn w:val="af1"/>
    <w:next w:val="af1"/>
    <w:link w:val="af4"/>
    <w:uiPriority w:val="99"/>
    <w:semiHidden/>
    <w:unhideWhenUsed/>
    <w:locked/>
    <w:rsid w:val="00611376"/>
    <w:rPr>
      <w:b/>
      <w:bCs/>
    </w:rPr>
  </w:style>
  <w:style w:type="character" w:customStyle="1" w:styleId="af4">
    <w:name w:val="コメント内容 (文字)"/>
    <w:basedOn w:val="af2"/>
    <w:link w:val="af3"/>
    <w:uiPriority w:val="99"/>
    <w:semiHidden/>
    <w:rsid w:val="00611376"/>
    <w:rPr>
      <w:b/>
      <w:bCs/>
    </w:rPr>
  </w:style>
  <w:style w:type="paragraph" w:styleId="21">
    <w:name w:val="toc 2"/>
    <w:basedOn w:val="a"/>
    <w:next w:val="a"/>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
    <w:next w:val="a"/>
    <w:autoRedefine/>
    <w:uiPriority w:val="39"/>
    <w:unhideWhenUsed/>
    <w:locked/>
    <w:rsid w:val="00AA09E4"/>
    <w:pPr>
      <w:ind w:leftChars="200" w:left="420"/>
    </w:pPr>
  </w:style>
  <w:style w:type="paragraph" w:styleId="41">
    <w:name w:val="toc 4"/>
    <w:basedOn w:val="a"/>
    <w:next w:val="a"/>
    <w:autoRedefine/>
    <w:uiPriority w:val="39"/>
    <w:unhideWhenUsed/>
    <w:locked/>
    <w:rsid w:val="00AA09E4"/>
    <w:pPr>
      <w:ind w:leftChars="300" w:left="630"/>
    </w:pPr>
  </w:style>
  <w:style w:type="paragraph" w:styleId="51">
    <w:name w:val="toc 5"/>
    <w:basedOn w:val="a"/>
    <w:next w:val="a"/>
    <w:autoRedefine/>
    <w:uiPriority w:val="39"/>
    <w:unhideWhenUsed/>
    <w:locked/>
    <w:rsid w:val="00AA09E4"/>
    <w:pPr>
      <w:ind w:left="840"/>
    </w:pPr>
  </w:style>
  <w:style w:type="paragraph" w:styleId="6">
    <w:name w:val="toc 6"/>
    <w:basedOn w:val="a"/>
    <w:next w:val="a"/>
    <w:autoRedefine/>
    <w:uiPriority w:val="39"/>
    <w:unhideWhenUsed/>
    <w:locked/>
    <w:rsid w:val="00AA09E4"/>
    <w:pPr>
      <w:ind w:leftChars="500" w:left="1050"/>
    </w:pPr>
  </w:style>
  <w:style w:type="paragraph" w:styleId="7">
    <w:name w:val="toc 7"/>
    <w:basedOn w:val="a"/>
    <w:next w:val="a"/>
    <w:autoRedefine/>
    <w:uiPriority w:val="39"/>
    <w:unhideWhenUsed/>
    <w:locked/>
    <w:rsid w:val="00AA09E4"/>
    <w:pPr>
      <w:ind w:leftChars="600" w:left="1260"/>
    </w:pPr>
  </w:style>
  <w:style w:type="paragraph" w:styleId="8">
    <w:name w:val="toc 8"/>
    <w:basedOn w:val="a"/>
    <w:next w:val="a"/>
    <w:autoRedefine/>
    <w:uiPriority w:val="39"/>
    <w:unhideWhenUsed/>
    <w:locked/>
    <w:rsid w:val="00AA09E4"/>
    <w:pPr>
      <w:ind w:leftChars="700" w:left="1470"/>
    </w:pPr>
  </w:style>
  <w:style w:type="paragraph" w:styleId="9">
    <w:name w:val="toc 9"/>
    <w:basedOn w:val="a"/>
    <w:next w:val="a"/>
    <w:autoRedefine/>
    <w:uiPriority w:val="39"/>
    <w:unhideWhenUsed/>
    <w:locked/>
    <w:rsid w:val="00AA09E4"/>
    <w:pPr>
      <w:ind w:leftChars="800" w:left="1680"/>
    </w:pPr>
  </w:style>
  <w:style w:type="paragraph" w:styleId="af5">
    <w:name w:val="TOC Heading"/>
    <w:basedOn w:val="a"/>
    <w:next w:val="a"/>
    <w:uiPriority w:val="39"/>
    <w:unhideWhenUsed/>
    <w:qFormat/>
    <w:locked/>
    <w:rsid w:val="00B52F5F"/>
    <w:pPr>
      <w:spacing w:line="400" w:lineRule="exact"/>
    </w:pPr>
    <w:rPr>
      <w:sz w:val="24"/>
    </w:rPr>
  </w:style>
  <w:style w:type="character" w:customStyle="1" w:styleId="40">
    <w:name w:val="見出し 4 (文字)"/>
    <w:basedOn w:val="a0"/>
    <w:link w:val="4"/>
    <w:uiPriority w:val="9"/>
    <w:semiHidden/>
    <w:rsid w:val="00A24C7C"/>
    <w:rPr>
      <w:bCs/>
    </w:rPr>
  </w:style>
  <w:style w:type="character" w:customStyle="1" w:styleId="50">
    <w:name w:val="見出し 5 (文字)"/>
    <w:basedOn w:val="a0"/>
    <w:link w:val="5"/>
    <w:uiPriority w:val="9"/>
    <w:semiHidden/>
    <w:rsid w:val="00A24C7C"/>
    <w:rPr>
      <w:rFonts w:asciiTheme="majorHAnsi" w:eastAsiaTheme="majorEastAsia" w:hAnsiTheme="majorHAnsi" w:cstheme="majorBidi"/>
    </w:rPr>
  </w:style>
  <w:style w:type="paragraph" w:styleId="af6">
    <w:name w:val="Title"/>
    <w:next w:val="a"/>
    <w:link w:val="af7"/>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7">
    <w:name w:val="表題 (文字)"/>
    <w:basedOn w:val="a0"/>
    <w:link w:val="af6"/>
    <w:uiPriority w:val="10"/>
    <w:rsid w:val="000A2139"/>
    <w:rPr>
      <w:rFonts w:asciiTheme="majorHAnsi" w:eastAsiaTheme="majorEastAsia" w:hAnsiTheme="majorHAnsi" w:cstheme="majorBidi"/>
      <w:color w:val="70ADC9"/>
      <w:sz w:val="72"/>
      <w:szCs w:val="32"/>
    </w:rPr>
  </w:style>
  <w:style w:type="paragraph" w:styleId="af8">
    <w:name w:val="Subtitle"/>
    <w:basedOn w:val="a"/>
    <w:next w:val="a"/>
    <w:link w:val="af9"/>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9">
    <w:name w:val="副題 (文字)"/>
    <w:basedOn w:val="a0"/>
    <w:link w:val="af8"/>
    <w:uiPriority w:val="11"/>
    <w:rsid w:val="00B52F5F"/>
    <w:rPr>
      <w:rFonts w:asciiTheme="majorHAnsi" w:eastAsiaTheme="majorEastAsia" w:hAnsiTheme="majorHAnsi" w:cstheme="majorBidi"/>
      <w:sz w:val="24"/>
      <w:szCs w:val="24"/>
    </w:rPr>
  </w:style>
  <w:style w:type="paragraph" w:customStyle="1" w:styleId="afa">
    <w:name w:val="タイトル"/>
    <w:basedOn w:val="a"/>
    <w:link w:val="afb"/>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b">
    <w:name w:val="タイトル (文字)"/>
    <w:basedOn w:val="a0"/>
    <w:link w:val="afa"/>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0"/>
    <w:rsid w:val="004F69F3"/>
  </w:style>
  <w:style w:type="paragraph" w:styleId="afc">
    <w:name w:val="Body Text"/>
    <w:basedOn w:val="a"/>
    <w:link w:val="afd"/>
    <w:locked/>
    <w:rsid w:val="00F37EEB"/>
    <w:pPr>
      <w:spacing w:beforeLines="100" w:line="240" w:lineRule="auto"/>
      <w:ind w:leftChars="0" w:left="0"/>
    </w:pPr>
    <w:rPr>
      <w:rFonts w:ascii="Century" w:eastAsia="ＭＳ 明朝" w:hAnsi="Century" w:cs="Times New Roman"/>
      <w:szCs w:val="24"/>
    </w:rPr>
  </w:style>
  <w:style w:type="character" w:customStyle="1" w:styleId="afd">
    <w:name w:val="本文 (文字)"/>
    <w:basedOn w:val="a0"/>
    <w:link w:val="afc"/>
    <w:rsid w:val="00F37EEB"/>
    <w:rPr>
      <w:rFonts w:ascii="Century" w:eastAsia="ＭＳ 明朝" w:hAnsi="Century" w:cs="Times New Roman"/>
      <w:szCs w:val="24"/>
    </w:rPr>
  </w:style>
  <w:style w:type="paragraph" w:customStyle="1" w:styleId="afe">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
    <w:name w:val="Body Text Indent"/>
    <w:basedOn w:val="a"/>
    <w:link w:val="aff0"/>
    <w:uiPriority w:val="99"/>
    <w:semiHidden/>
    <w:unhideWhenUsed/>
    <w:locked/>
    <w:rsid w:val="00F37EEB"/>
    <w:pPr>
      <w:ind w:left="851"/>
    </w:pPr>
  </w:style>
  <w:style w:type="character" w:customStyle="1" w:styleId="aff0">
    <w:name w:val="本文インデント (文字)"/>
    <w:basedOn w:val="a0"/>
    <w:link w:val="aff"/>
    <w:uiPriority w:val="99"/>
    <w:semiHidden/>
    <w:rsid w:val="00F37EEB"/>
  </w:style>
  <w:style w:type="table" w:customStyle="1" w:styleId="210">
    <w:name w:val="表 (青)  21"/>
    <w:basedOn w:val="a1"/>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1"/>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ff1">
    <w:name w:val="Revision"/>
    <w:hidden/>
    <w:uiPriority w:val="99"/>
    <w:semiHidden/>
    <w:rsid w:val="000752E1"/>
  </w:style>
  <w:style w:type="table" w:customStyle="1" w:styleId="3-51">
    <w:name w:val="一覧 (表) 3 - アクセント 51"/>
    <w:basedOn w:val="a1"/>
    <w:uiPriority w:val="48"/>
    <w:rsid w:val="00940D7E"/>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1-51">
    <w:name w:val="グリッド (表) 1 淡色 - アクセント 51"/>
    <w:basedOn w:val="a1"/>
    <w:uiPriority w:val="46"/>
    <w:rsid w:val="00A045D7"/>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Web">
    <w:name w:val="Normal (Web)"/>
    <w:basedOn w:val="a"/>
    <w:uiPriority w:val="99"/>
    <w:unhideWhenUsed/>
    <w:locked/>
    <w:rsid w:val="00145A37"/>
    <w:pPr>
      <w:widowControl/>
      <w:spacing w:before="100" w:beforeAutospacing="1" w:after="100" w:afterAutospacing="1" w:line="240" w:lineRule="auto"/>
      <w:ind w:leftChars="0" w:left="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9578">
      <w:bodyDiv w:val="1"/>
      <w:marLeft w:val="0"/>
      <w:marRight w:val="0"/>
      <w:marTop w:val="0"/>
      <w:marBottom w:val="0"/>
      <w:divBdr>
        <w:top w:val="none" w:sz="0" w:space="0" w:color="auto"/>
        <w:left w:val="none" w:sz="0" w:space="0" w:color="auto"/>
        <w:bottom w:val="none" w:sz="0" w:space="0" w:color="auto"/>
        <w:right w:val="none" w:sz="0" w:space="0" w:color="auto"/>
      </w:divBdr>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50352953">
      <w:bodyDiv w:val="1"/>
      <w:marLeft w:val="0"/>
      <w:marRight w:val="0"/>
      <w:marTop w:val="0"/>
      <w:marBottom w:val="0"/>
      <w:divBdr>
        <w:top w:val="none" w:sz="0" w:space="0" w:color="auto"/>
        <w:left w:val="none" w:sz="0" w:space="0" w:color="auto"/>
        <w:bottom w:val="none" w:sz="0" w:space="0" w:color="auto"/>
        <w:right w:val="none" w:sz="0" w:space="0" w:color="auto"/>
      </w:divBdr>
    </w:div>
    <w:div w:id="94595757">
      <w:bodyDiv w:val="1"/>
      <w:marLeft w:val="0"/>
      <w:marRight w:val="0"/>
      <w:marTop w:val="0"/>
      <w:marBottom w:val="0"/>
      <w:divBdr>
        <w:top w:val="none" w:sz="0" w:space="0" w:color="auto"/>
        <w:left w:val="none" w:sz="0" w:space="0" w:color="auto"/>
        <w:bottom w:val="none" w:sz="0" w:space="0" w:color="auto"/>
        <w:right w:val="none" w:sz="0" w:space="0" w:color="auto"/>
      </w:divBdr>
    </w:div>
    <w:div w:id="125125458">
      <w:bodyDiv w:val="1"/>
      <w:marLeft w:val="0"/>
      <w:marRight w:val="0"/>
      <w:marTop w:val="0"/>
      <w:marBottom w:val="0"/>
      <w:divBdr>
        <w:top w:val="none" w:sz="0" w:space="0" w:color="auto"/>
        <w:left w:val="none" w:sz="0" w:space="0" w:color="auto"/>
        <w:bottom w:val="none" w:sz="0" w:space="0" w:color="auto"/>
        <w:right w:val="none" w:sz="0" w:space="0" w:color="auto"/>
      </w:divBdr>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66495066">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281">
      <w:bodyDiv w:val="1"/>
      <w:marLeft w:val="0"/>
      <w:marRight w:val="0"/>
      <w:marTop w:val="0"/>
      <w:marBottom w:val="0"/>
      <w:divBdr>
        <w:top w:val="none" w:sz="0" w:space="0" w:color="auto"/>
        <w:left w:val="none" w:sz="0" w:space="0" w:color="auto"/>
        <w:bottom w:val="none" w:sz="0" w:space="0" w:color="auto"/>
        <w:right w:val="none" w:sz="0" w:space="0" w:color="auto"/>
      </w:divBdr>
    </w:div>
    <w:div w:id="617296987">
      <w:bodyDiv w:val="1"/>
      <w:marLeft w:val="0"/>
      <w:marRight w:val="0"/>
      <w:marTop w:val="0"/>
      <w:marBottom w:val="0"/>
      <w:divBdr>
        <w:top w:val="none" w:sz="0" w:space="0" w:color="auto"/>
        <w:left w:val="none" w:sz="0" w:space="0" w:color="auto"/>
        <w:bottom w:val="none" w:sz="0" w:space="0" w:color="auto"/>
        <w:right w:val="none" w:sz="0" w:space="0" w:color="auto"/>
      </w:divBdr>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26167385">
      <w:bodyDiv w:val="1"/>
      <w:marLeft w:val="0"/>
      <w:marRight w:val="0"/>
      <w:marTop w:val="0"/>
      <w:marBottom w:val="0"/>
      <w:divBdr>
        <w:top w:val="none" w:sz="0" w:space="0" w:color="auto"/>
        <w:left w:val="none" w:sz="0" w:space="0" w:color="auto"/>
        <w:bottom w:val="none" w:sz="0" w:space="0" w:color="auto"/>
        <w:right w:val="none" w:sz="0" w:space="0" w:color="auto"/>
      </w:divBdr>
    </w:div>
    <w:div w:id="911937887">
      <w:bodyDiv w:val="1"/>
      <w:marLeft w:val="0"/>
      <w:marRight w:val="0"/>
      <w:marTop w:val="0"/>
      <w:marBottom w:val="0"/>
      <w:divBdr>
        <w:top w:val="none" w:sz="0" w:space="0" w:color="auto"/>
        <w:left w:val="none" w:sz="0" w:space="0" w:color="auto"/>
        <w:bottom w:val="none" w:sz="0" w:space="0" w:color="auto"/>
        <w:right w:val="none" w:sz="0" w:space="0" w:color="auto"/>
      </w:divBdr>
      <w:divsChild>
        <w:div w:id="2080053847">
          <w:marLeft w:val="0"/>
          <w:marRight w:val="0"/>
          <w:marTop w:val="0"/>
          <w:marBottom w:val="0"/>
          <w:divBdr>
            <w:top w:val="none" w:sz="0" w:space="0" w:color="auto"/>
            <w:left w:val="none" w:sz="0" w:space="0" w:color="auto"/>
            <w:bottom w:val="none" w:sz="0" w:space="0" w:color="auto"/>
            <w:right w:val="none" w:sz="0" w:space="0" w:color="auto"/>
          </w:divBdr>
          <w:divsChild>
            <w:div w:id="1225945726">
              <w:marLeft w:val="-240"/>
              <w:marRight w:val="-120"/>
              <w:marTop w:val="0"/>
              <w:marBottom w:val="0"/>
              <w:divBdr>
                <w:top w:val="none" w:sz="0" w:space="0" w:color="auto"/>
                <w:left w:val="none" w:sz="0" w:space="0" w:color="auto"/>
                <w:bottom w:val="none" w:sz="0" w:space="0" w:color="auto"/>
                <w:right w:val="none" w:sz="0" w:space="0" w:color="auto"/>
              </w:divBdr>
              <w:divsChild>
                <w:div w:id="2017724558">
                  <w:marLeft w:val="0"/>
                  <w:marRight w:val="0"/>
                  <w:marTop w:val="0"/>
                  <w:marBottom w:val="60"/>
                  <w:divBdr>
                    <w:top w:val="none" w:sz="0" w:space="0" w:color="auto"/>
                    <w:left w:val="none" w:sz="0" w:space="0" w:color="auto"/>
                    <w:bottom w:val="none" w:sz="0" w:space="0" w:color="auto"/>
                    <w:right w:val="none" w:sz="0" w:space="0" w:color="auto"/>
                  </w:divBdr>
                  <w:divsChild>
                    <w:div w:id="124740608">
                      <w:marLeft w:val="0"/>
                      <w:marRight w:val="0"/>
                      <w:marTop w:val="0"/>
                      <w:marBottom w:val="0"/>
                      <w:divBdr>
                        <w:top w:val="none" w:sz="0" w:space="0" w:color="auto"/>
                        <w:left w:val="none" w:sz="0" w:space="0" w:color="auto"/>
                        <w:bottom w:val="none" w:sz="0" w:space="0" w:color="auto"/>
                        <w:right w:val="none" w:sz="0" w:space="0" w:color="auto"/>
                      </w:divBdr>
                      <w:divsChild>
                        <w:div w:id="2021158223">
                          <w:marLeft w:val="0"/>
                          <w:marRight w:val="0"/>
                          <w:marTop w:val="0"/>
                          <w:marBottom w:val="0"/>
                          <w:divBdr>
                            <w:top w:val="none" w:sz="0" w:space="0" w:color="auto"/>
                            <w:left w:val="none" w:sz="0" w:space="0" w:color="auto"/>
                            <w:bottom w:val="none" w:sz="0" w:space="0" w:color="auto"/>
                            <w:right w:val="none" w:sz="0" w:space="0" w:color="auto"/>
                          </w:divBdr>
                          <w:divsChild>
                            <w:div w:id="224683388">
                              <w:marLeft w:val="0"/>
                              <w:marRight w:val="0"/>
                              <w:marTop w:val="0"/>
                              <w:marBottom w:val="0"/>
                              <w:divBdr>
                                <w:top w:val="none" w:sz="0" w:space="0" w:color="auto"/>
                                <w:left w:val="none" w:sz="0" w:space="0" w:color="auto"/>
                                <w:bottom w:val="none" w:sz="0" w:space="0" w:color="auto"/>
                                <w:right w:val="none" w:sz="0" w:space="0" w:color="auto"/>
                              </w:divBdr>
                              <w:divsChild>
                                <w:div w:id="1939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957626">
      <w:bodyDiv w:val="1"/>
      <w:marLeft w:val="0"/>
      <w:marRight w:val="0"/>
      <w:marTop w:val="0"/>
      <w:marBottom w:val="0"/>
      <w:divBdr>
        <w:top w:val="none" w:sz="0" w:space="0" w:color="auto"/>
        <w:left w:val="none" w:sz="0" w:space="0" w:color="auto"/>
        <w:bottom w:val="none" w:sz="0" w:space="0" w:color="auto"/>
        <w:right w:val="none" w:sz="0" w:space="0" w:color="auto"/>
      </w:divBdr>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025248092">
      <w:bodyDiv w:val="1"/>
      <w:marLeft w:val="0"/>
      <w:marRight w:val="0"/>
      <w:marTop w:val="0"/>
      <w:marBottom w:val="0"/>
      <w:divBdr>
        <w:top w:val="none" w:sz="0" w:space="0" w:color="auto"/>
        <w:left w:val="none" w:sz="0" w:space="0" w:color="auto"/>
        <w:bottom w:val="none" w:sz="0" w:space="0" w:color="auto"/>
        <w:right w:val="none" w:sz="0" w:space="0" w:color="auto"/>
      </w:divBdr>
    </w:div>
    <w:div w:id="1140267322">
      <w:bodyDiv w:val="1"/>
      <w:marLeft w:val="0"/>
      <w:marRight w:val="0"/>
      <w:marTop w:val="0"/>
      <w:marBottom w:val="0"/>
      <w:divBdr>
        <w:top w:val="none" w:sz="0" w:space="0" w:color="auto"/>
        <w:left w:val="none" w:sz="0" w:space="0" w:color="auto"/>
        <w:bottom w:val="none" w:sz="0" w:space="0" w:color="auto"/>
        <w:right w:val="none" w:sz="0" w:space="0" w:color="auto"/>
      </w:divBdr>
    </w:div>
    <w:div w:id="1144544306">
      <w:bodyDiv w:val="1"/>
      <w:marLeft w:val="0"/>
      <w:marRight w:val="0"/>
      <w:marTop w:val="0"/>
      <w:marBottom w:val="0"/>
      <w:divBdr>
        <w:top w:val="none" w:sz="0" w:space="0" w:color="auto"/>
        <w:left w:val="none" w:sz="0" w:space="0" w:color="auto"/>
        <w:bottom w:val="none" w:sz="0" w:space="0" w:color="auto"/>
        <w:right w:val="none" w:sz="0" w:space="0" w:color="auto"/>
      </w:divBdr>
    </w:div>
    <w:div w:id="1197430802">
      <w:bodyDiv w:val="1"/>
      <w:marLeft w:val="0"/>
      <w:marRight w:val="0"/>
      <w:marTop w:val="0"/>
      <w:marBottom w:val="0"/>
      <w:divBdr>
        <w:top w:val="none" w:sz="0" w:space="0" w:color="auto"/>
        <w:left w:val="none" w:sz="0" w:space="0" w:color="auto"/>
        <w:bottom w:val="none" w:sz="0" w:space="0" w:color="auto"/>
        <w:right w:val="none" w:sz="0" w:space="0" w:color="auto"/>
      </w:divBdr>
    </w:div>
    <w:div w:id="1608461988">
      <w:bodyDiv w:val="1"/>
      <w:marLeft w:val="0"/>
      <w:marRight w:val="0"/>
      <w:marTop w:val="0"/>
      <w:marBottom w:val="0"/>
      <w:divBdr>
        <w:top w:val="none" w:sz="0" w:space="0" w:color="auto"/>
        <w:left w:val="none" w:sz="0" w:space="0" w:color="auto"/>
        <w:bottom w:val="none" w:sz="0" w:space="0" w:color="auto"/>
        <w:right w:val="none" w:sz="0" w:space="0" w:color="auto"/>
      </w:divBdr>
    </w:div>
    <w:div w:id="1649438878">
      <w:bodyDiv w:val="1"/>
      <w:marLeft w:val="0"/>
      <w:marRight w:val="0"/>
      <w:marTop w:val="0"/>
      <w:marBottom w:val="0"/>
      <w:divBdr>
        <w:top w:val="none" w:sz="0" w:space="0" w:color="auto"/>
        <w:left w:val="none" w:sz="0" w:space="0" w:color="auto"/>
        <w:bottom w:val="none" w:sz="0" w:space="0" w:color="auto"/>
        <w:right w:val="none" w:sz="0" w:space="0" w:color="auto"/>
      </w:divBdr>
    </w:div>
    <w:div w:id="1701587945">
      <w:bodyDiv w:val="1"/>
      <w:marLeft w:val="0"/>
      <w:marRight w:val="0"/>
      <w:marTop w:val="0"/>
      <w:marBottom w:val="0"/>
      <w:divBdr>
        <w:top w:val="none" w:sz="0" w:space="0" w:color="auto"/>
        <w:left w:val="none" w:sz="0" w:space="0" w:color="auto"/>
        <w:bottom w:val="none" w:sz="0" w:space="0" w:color="auto"/>
        <w:right w:val="none" w:sz="0" w:space="0" w:color="auto"/>
      </w:divBdr>
    </w:div>
    <w:div w:id="1944459660">
      <w:bodyDiv w:val="1"/>
      <w:marLeft w:val="0"/>
      <w:marRight w:val="0"/>
      <w:marTop w:val="0"/>
      <w:marBottom w:val="0"/>
      <w:divBdr>
        <w:top w:val="none" w:sz="0" w:space="0" w:color="auto"/>
        <w:left w:val="none" w:sz="0" w:space="0" w:color="auto"/>
        <w:bottom w:val="none" w:sz="0" w:space="0" w:color="auto"/>
        <w:right w:val="none" w:sz="0" w:space="0" w:color="auto"/>
      </w:divBdr>
    </w:div>
    <w:div w:id="1984655732">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94815977">
      <w:bodyDiv w:val="1"/>
      <w:marLeft w:val="0"/>
      <w:marRight w:val="0"/>
      <w:marTop w:val="0"/>
      <w:marBottom w:val="0"/>
      <w:divBdr>
        <w:top w:val="none" w:sz="0" w:space="0" w:color="auto"/>
        <w:left w:val="none" w:sz="0" w:space="0" w:color="auto"/>
        <w:bottom w:val="none" w:sz="0" w:space="0" w:color="auto"/>
        <w:right w:val="none" w:sz="0" w:space="0" w:color="auto"/>
      </w:divBdr>
    </w:div>
    <w:div w:id="21403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303163-1D4A-4460-B0B4-ED8F3291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545</TotalTime>
  <Pages>39</Pages>
  <Words>3534</Words>
  <Characters>20149</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m-kurotani</dc:creator>
  <cp:keywords/>
  <dc:description/>
  <cp:lastModifiedBy>aaa</cp:lastModifiedBy>
  <cp:revision>32</cp:revision>
  <cp:lastPrinted>2019-02-26T02:47:00Z</cp:lastPrinted>
  <dcterms:created xsi:type="dcterms:W3CDTF">2021-06-04T05:42:00Z</dcterms:created>
  <dcterms:modified xsi:type="dcterms:W3CDTF">2021-06-24T00:17:00Z</dcterms:modified>
</cp:coreProperties>
</file>